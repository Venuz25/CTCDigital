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pPr w:leftFromText="180" w:rightFromText="180" w:vertAnchor="text" w:horzAnchor="margin" w:tblpY="15"/>
        <w:tblW w:w="0" w:type="auto"/>
        <w:tblLook w:val="0680" w:firstRow="0" w:lastRow="0" w:firstColumn="1" w:lastColumn="0" w:noHBand="1" w:noVBand="1"/>
      </w:tblPr>
      <w:tblGrid>
        <w:gridCol w:w="2430"/>
        <w:gridCol w:w="3465"/>
        <w:gridCol w:w="3465"/>
      </w:tblGrid>
      <w:tr w:rsidR="008E696B" w:rsidRPr="00F26DAA" w14:paraId="18D44E0A" w14:textId="77777777" w:rsidTr="006410C3">
        <w:tc>
          <w:tcPr>
            <w:tcW w:w="9360" w:type="dxa"/>
            <w:gridSpan w:val="3"/>
            <w:tcBorders>
              <w:bottom w:val="single" w:sz="24" w:space="0" w:color="A7EA52" w:themeColor="accent3"/>
            </w:tcBorders>
          </w:tcPr>
          <w:p w14:paraId="09623D3F" w14:textId="5E779CDB" w:rsidR="008E696B" w:rsidRPr="00F26DAA" w:rsidRDefault="0C6382CA" w:rsidP="00F26DAA">
            <w:pPr>
              <w:rPr>
                <w:rStyle w:val="Strong"/>
              </w:rPr>
            </w:pPr>
            <w:r w:rsidRPr="3FB7E25A">
              <w:rPr>
                <w:rStyle w:val="Strong"/>
              </w:rPr>
              <w:t>Sistema de Gestión Digital para el Centro de Transferencia Canina</w:t>
            </w:r>
          </w:p>
        </w:tc>
      </w:tr>
      <w:tr w:rsidR="00E23A58" w:rsidRPr="00184799" w14:paraId="26BF317B" w14:textId="77777777" w:rsidTr="006410C3">
        <w:trPr>
          <w:trHeight w:val="720"/>
        </w:trPr>
        <w:tc>
          <w:tcPr>
            <w:tcW w:w="2430" w:type="dxa"/>
            <w:noWrap/>
            <w:vAlign w:val="center"/>
          </w:tcPr>
          <w:p w14:paraId="1E8F7506" w14:textId="104A6F28" w:rsidR="00E23A58" w:rsidRPr="00876655" w:rsidRDefault="00E23A58" w:rsidP="008E696B">
            <w:r>
              <w:t>Equipo 4</w:t>
            </w:r>
          </w:p>
        </w:tc>
        <w:tc>
          <w:tcPr>
            <w:tcW w:w="3465" w:type="dxa"/>
            <w:noWrap/>
            <w:vAlign w:val="center"/>
          </w:tcPr>
          <w:p w14:paraId="32F735F1" w14:textId="77777777" w:rsidR="00E23A58" w:rsidRPr="008E696B" w:rsidRDefault="00E23A58" w:rsidP="008E696B">
            <w:pPr>
              <w:rPr>
                <w:b/>
                <w:bCs/>
              </w:rPr>
            </w:pPr>
            <w:r w:rsidRPr="008E696B">
              <w:rPr>
                <w:b/>
                <w:bCs/>
              </w:rPr>
              <w:t>Huella Digital</w:t>
            </w:r>
          </w:p>
        </w:tc>
        <w:tc>
          <w:tcPr>
            <w:tcW w:w="3465" w:type="dxa"/>
            <w:vAlign w:val="center"/>
          </w:tcPr>
          <w:p w14:paraId="00891A36" w14:textId="7D63B1C3" w:rsidR="00E23A58" w:rsidRPr="008E696B" w:rsidRDefault="00E23A58" w:rsidP="008E696B">
            <w:pPr>
              <w:rPr>
                <w:b/>
                <w:bCs/>
              </w:rPr>
            </w:pPr>
            <w:r>
              <w:rPr>
                <w:b/>
                <w:bCs/>
              </w:rPr>
              <w:t>Iteración 1</w:t>
            </w:r>
          </w:p>
        </w:tc>
      </w:tr>
      <w:tr w:rsidR="008E696B" w:rsidRPr="00184799" w14:paraId="7CF0D9C9" w14:textId="77777777" w:rsidTr="006410C3">
        <w:trPr>
          <w:trHeight w:val="720"/>
        </w:trPr>
        <w:tc>
          <w:tcPr>
            <w:tcW w:w="2430" w:type="dxa"/>
            <w:tcBorders>
              <w:bottom w:val="single" w:sz="24" w:space="0" w:color="A7EA52" w:themeColor="accent3"/>
            </w:tcBorders>
            <w:noWrap/>
            <w:vAlign w:val="center"/>
          </w:tcPr>
          <w:p w14:paraId="0FDA0771" w14:textId="0033D767" w:rsidR="008E696B" w:rsidRPr="00C021A3" w:rsidRDefault="00111CBA" w:rsidP="008E696B">
            <w:sdt>
              <w:sdtPr>
                <w:id w:val="-1327819981"/>
                <w:placeholder>
                  <w:docPart w:val="C2512C0A7C2849258C906684619E8576"/>
                </w:placeholder>
                <w:temporary/>
                <w:showingPlcHdr/>
                <w15:appearance w15:val="hidden"/>
              </w:sdtPr>
              <w:sdtEndPr/>
              <w:sdtContent>
                <w:r w:rsidR="008E696B" w:rsidRPr="00876655">
                  <w:rPr>
                    <w:lang w:bidi="es-ES"/>
                  </w:rPr>
                  <w:t>Fecha:</w:t>
                </w:r>
              </w:sdtContent>
            </w:sdt>
          </w:p>
        </w:tc>
        <w:tc>
          <w:tcPr>
            <w:tcW w:w="6930" w:type="dxa"/>
            <w:gridSpan w:val="2"/>
            <w:tcBorders>
              <w:bottom w:val="single" w:sz="24" w:space="0" w:color="A7EA52" w:themeColor="accent3"/>
            </w:tcBorders>
            <w:noWrap/>
            <w:vAlign w:val="center"/>
          </w:tcPr>
          <w:p w14:paraId="3A5C2B2B" w14:textId="2DD721A3" w:rsidR="008E696B" w:rsidRPr="00C021A3" w:rsidRDefault="008E696B" w:rsidP="008E696B">
            <w:r>
              <w:fldChar w:fldCharType="begin"/>
            </w:r>
            <w:r>
              <w:instrText xml:space="preserve"> TIME \@ "dddd, d' de 'MMMM' de 'yyyy" </w:instrText>
            </w:r>
            <w:r>
              <w:fldChar w:fldCharType="separate"/>
            </w:r>
            <w:r w:rsidR="005450E8">
              <w:rPr>
                <w:noProof/>
              </w:rPr>
              <w:t>lunes, 30 de junio de 2025</w:t>
            </w:r>
            <w:r>
              <w:fldChar w:fldCharType="end"/>
            </w:r>
          </w:p>
        </w:tc>
      </w:tr>
    </w:tbl>
    <w:p w14:paraId="04B667C0" w14:textId="1802A343" w:rsidR="00635010" w:rsidRDefault="008613E1" w:rsidP="00B547E6">
      <w:pPr>
        <w:pStyle w:val="Heading1"/>
        <w:ind w:left="720"/>
        <w:rPr>
          <w:lang w:val="es-US"/>
        </w:rPr>
      </w:pPr>
      <w:r>
        <w:rPr>
          <w:lang w:val="es-US"/>
        </w:rPr>
        <w:t>Especificaciones Técnicas</w:t>
      </w:r>
    </w:p>
    <w:p w14:paraId="3C8C7CCB" w14:textId="77777777" w:rsidR="009A1326" w:rsidRDefault="009A1326" w:rsidP="00636322">
      <w:pPr>
        <w:pStyle w:val="Titulo2"/>
        <w:outlineLvl w:val="1"/>
        <w:rPr>
          <w:rFonts w:ascii="Aptos Display" w:eastAsiaTheme="minorEastAsia" w:hAnsi="Aptos Display" w:cstheme="minorBidi"/>
          <w:b w:val="0"/>
          <w:color w:val="262626" w:themeColor="text1" w:themeTint="D9"/>
          <w:spacing w:val="0"/>
          <w:sz w:val="22"/>
          <w:szCs w:val="21"/>
        </w:rPr>
      </w:pPr>
      <w:r w:rsidRPr="009A1326">
        <w:rPr>
          <w:rFonts w:ascii="Aptos Display" w:eastAsiaTheme="minorEastAsia" w:hAnsi="Aptos Display" w:cstheme="minorBidi"/>
          <w:b w:val="0"/>
          <w:bCs/>
          <w:color w:val="262626" w:themeColor="text1" w:themeTint="D9"/>
          <w:spacing w:val="0"/>
          <w:sz w:val="22"/>
          <w:szCs w:val="21"/>
        </w:rPr>
        <w:t>CTC Digital</w:t>
      </w:r>
      <w:r w:rsidRPr="009A1326">
        <w:rPr>
          <w:rFonts w:ascii="Aptos Display" w:eastAsiaTheme="minorEastAsia" w:hAnsi="Aptos Display" w:cstheme="minorBidi"/>
          <w:b w:val="0"/>
          <w:color w:val="262626" w:themeColor="text1" w:themeTint="D9"/>
          <w:spacing w:val="0"/>
          <w:sz w:val="22"/>
          <w:szCs w:val="21"/>
        </w:rPr>
        <w:t xml:space="preserve"> es una plataforma web destinada a modernizar y digitalizar los procesos del </w:t>
      </w:r>
      <w:r w:rsidRPr="009A1326">
        <w:rPr>
          <w:rFonts w:ascii="Aptos Display" w:eastAsiaTheme="minorEastAsia" w:hAnsi="Aptos Display" w:cstheme="minorBidi"/>
          <w:b w:val="0"/>
          <w:bCs/>
          <w:color w:val="262626" w:themeColor="text1" w:themeTint="D9"/>
          <w:spacing w:val="0"/>
          <w:sz w:val="22"/>
          <w:szCs w:val="21"/>
        </w:rPr>
        <w:t>Centro de Transferencia Canina (CTC)</w:t>
      </w:r>
      <w:r w:rsidRPr="009A1326">
        <w:rPr>
          <w:rFonts w:ascii="Aptos Display" w:eastAsiaTheme="minorEastAsia" w:hAnsi="Aptos Display" w:cstheme="minorBidi"/>
          <w:b w:val="0"/>
          <w:color w:val="262626" w:themeColor="text1" w:themeTint="D9"/>
          <w:spacing w:val="0"/>
          <w:sz w:val="22"/>
          <w:szCs w:val="21"/>
        </w:rPr>
        <w:t xml:space="preserve"> del Metro de la CDMX, facilitando la </w:t>
      </w:r>
      <w:r w:rsidRPr="009A1326">
        <w:rPr>
          <w:rFonts w:ascii="Aptos Display" w:eastAsiaTheme="minorEastAsia" w:hAnsi="Aptos Display" w:cstheme="minorBidi"/>
          <w:b w:val="0"/>
          <w:bCs/>
          <w:color w:val="262626" w:themeColor="text1" w:themeTint="D9"/>
          <w:spacing w:val="0"/>
          <w:sz w:val="22"/>
          <w:szCs w:val="21"/>
        </w:rPr>
        <w:t>adopción de mascotas</w:t>
      </w:r>
      <w:r w:rsidRPr="009A1326">
        <w:rPr>
          <w:rFonts w:ascii="Aptos Display" w:eastAsiaTheme="minorEastAsia" w:hAnsi="Aptos Display" w:cstheme="minorBidi"/>
          <w:b w:val="0"/>
          <w:color w:val="262626" w:themeColor="text1" w:themeTint="D9"/>
          <w:spacing w:val="0"/>
          <w:sz w:val="22"/>
          <w:szCs w:val="21"/>
        </w:rPr>
        <w:t xml:space="preserve">, el </w:t>
      </w:r>
      <w:r w:rsidRPr="009A1326">
        <w:rPr>
          <w:rFonts w:ascii="Aptos Display" w:eastAsiaTheme="minorEastAsia" w:hAnsi="Aptos Display" w:cstheme="minorBidi"/>
          <w:b w:val="0"/>
          <w:bCs/>
          <w:color w:val="262626" w:themeColor="text1" w:themeTint="D9"/>
          <w:spacing w:val="0"/>
          <w:sz w:val="22"/>
          <w:szCs w:val="21"/>
        </w:rPr>
        <w:t>registro de donaciones</w:t>
      </w:r>
      <w:r w:rsidRPr="009A1326">
        <w:rPr>
          <w:rFonts w:ascii="Aptos Display" w:eastAsiaTheme="minorEastAsia" w:hAnsi="Aptos Display" w:cstheme="minorBidi"/>
          <w:b w:val="0"/>
          <w:color w:val="262626" w:themeColor="text1" w:themeTint="D9"/>
          <w:spacing w:val="0"/>
          <w:sz w:val="22"/>
          <w:szCs w:val="21"/>
        </w:rPr>
        <w:t xml:space="preserve"> y el </w:t>
      </w:r>
      <w:r w:rsidRPr="009A1326">
        <w:rPr>
          <w:rFonts w:ascii="Aptos Display" w:eastAsiaTheme="minorEastAsia" w:hAnsi="Aptos Display" w:cstheme="minorBidi"/>
          <w:b w:val="0"/>
          <w:bCs/>
          <w:color w:val="262626" w:themeColor="text1" w:themeTint="D9"/>
          <w:spacing w:val="0"/>
          <w:sz w:val="22"/>
          <w:szCs w:val="21"/>
        </w:rPr>
        <w:t>reporte de avistamientos</w:t>
      </w:r>
      <w:r w:rsidRPr="009A1326">
        <w:rPr>
          <w:rFonts w:ascii="Aptos Display" w:eastAsiaTheme="minorEastAsia" w:hAnsi="Aptos Display" w:cstheme="minorBidi"/>
          <w:b w:val="0"/>
          <w:color w:val="262626" w:themeColor="text1" w:themeTint="D9"/>
          <w:spacing w:val="0"/>
          <w:sz w:val="22"/>
          <w:szCs w:val="21"/>
        </w:rPr>
        <w:t xml:space="preserve"> de animales dentro del metro.</w:t>
      </w:r>
    </w:p>
    <w:p w14:paraId="2C4055AC" w14:textId="4A667D8D" w:rsidR="009A1326" w:rsidRDefault="009A1326" w:rsidP="009A1326">
      <w:pPr>
        <w:pStyle w:val="Titulo2"/>
      </w:pPr>
      <w:r>
        <w:t>Actores del Sistema</w:t>
      </w:r>
    </w:p>
    <w:tbl>
      <w:tblPr>
        <w:tblStyle w:val="GridTable2-Accent4"/>
        <w:tblW w:w="0" w:type="auto"/>
        <w:jc w:val="center"/>
        <w:tblLook w:val="04A0" w:firstRow="1" w:lastRow="0" w:firstColumn="1" w:lastColumn="0" w:noHBand="0" w:noVBand="1"/>
      </w:tblPr>
      <w:tblGrid>
        <w:gridCol w:w="1538"/>
        <w:gridCol w:w="7130"/>
      </w:tblGrid>
      <w:tr w:rsidR="00E84E39" w:rsidRPr="00E84E39" w14:paraId="10E0BFD9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309E4" w14:textId="77777777" w:rsidR="00E84E39" w:rsidRPr="00E84E39" w:rsidRDefault="00E84E39" w:rsidP="00E84E39">
            <w:pPr>
              <w:rPr>
                <w:lang w:val="es-MX"/>
              </w:rPr>
            </w:pPr>
            <w:r w:rsidRPr="00E84E39">
              <w:rPr>
                <w:lang w:val="es-MX"/>
              </w:rPr>
              <w:t>Actor</w:t>
            </w:r>
          </w:p>
        </w:tc>
        <w:tc>
          <w:tcPr>
            <w:tcW w:w="0" w:type="auto"/>
            <w:hideMark/>
          </w:tcPr>
          <w:p w14:paraId="5AAF446C" w14:textId="77777777" w:rsidR="00E84E39" w:rsidRPr="00E84E39" w:rsidRDefault="00E84E39" w:rsidP="00E84E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84E39">
              <w:rPr>
                <w:lang w:val="es-MX"/>
              </w:rPr>
              <w:t>Descripción</w:t>
            </w:r>
          </w:p>
        </w:tc>
      </w:tr>
      <w:tr w:rsidR="00E84E39" w:rsidRPr="00E84E39" w14:paraId="72F85C79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CAECB" w14:textId="77777777" w:rsidR="00E84E39" w:rsidRPr="00E84E39" w:rsidRDefault="00E84E39" w:rsidP="00E84E39">
            <w:pPr>
              <w:rPr>
                <w:lang w:val="es-MX"/>
              </w:rPr>
            </w:pPr>
            <w:r w:rsidRPr="00E84E39">
              <w:rPr>
                <w:lang w:val="es-MX"/>
              </w:rPr>
              <w:t>Usuario</w:t>
            </w:r>
          </w:p>
        </w:tc>
        <w:tc>
          <w:tcPr>
            <w:tcW w:w="0" w:type="auto"/>
            <w:hideMark/>
          </w:tcPr>
          <w:p w14:paraId="623A55BF" w14:textId="77777777" w:rsidR="00E84E39" w:rsidRPr="00E84E39" w:rsidRDefault="00E84E39" w:rsidP="00E84E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84E39">
              <w:rPr>
                <w:lang w:val="es-MX"/>
              </w:rPr>
              <w:t>Persona interesada en adoptar, donar o reportar un avistamiento.</w:t>
            </w:r>
          </w:p>
        </w:tc>
      </w:tr>
      <w:tr w:rsidR="00E84E39" w:rsidRPr="00E84E39" w14:paraId="1443B4D2" w14:textId="77777777" w:rsidTr="006410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070DD" w14:textId="77777777" w:rsidR="00E84E39" w:rsidRPr="00E84E39" w:rsidRDefault="00E84E39" w:rsidP="00E84E39">
            <w:pPr>
              <w:rPr>
                <w:lang w:val="es-MX"/>
              </w:rPr>
            </w:pPr>
            <w:r w:rsidRPr="00E84E39">
              <w:rPr>
                <w:lang w:val="es-MX"/>
              </w:rPr>
              <w:t>Administrador</w:t>
            </w:r>
          </w:p>
        </w:tc>
        <w:tc>
          <w:tcPr>
            <w:tcW w:w="0" w:type="auto"/>
            <w:hideMark/>
          </w:tcPr>
          <w:p w14:paraId="54F69F22" w14:textId="77777777" w:rsidR="00E84E39" w:rsidRPr="00E84E39" w:rsidRDefault="00E84E39" w:rsidP="00E84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84E39">
              <w:rPr>
                <w:lang w:val="es-MX"/>
              </w:rPr>
              <w:t>Personal del CTC encargado de gestionar solicitudes, mascotas y reportes.</w:t>
            </w:r>
          </w:p>
        </w:tc>
      </w:tr>
      <w:tr w:rsidR="00E84E39" w:rsidRPr="00E84E39" w14:paraId="33F37C8B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C8B20" w14:textId="77777777" w:rsidR="00E84E39" w:rsidRPr="00E84E39" w:rsidRDefault="00E84E39" w:rsidP="00E84E39">
            <w:pPr>
              <w:rPr>
                <w:lang w:val="es-MX"/>
              </w:rPr>
            </w:pPr>
            <w:r w:rsidRPr="00E84E39">
              <w:rPr>
                <w:lang w:val="es-MX"/>
              </w:rPr>
              <w:t>Adoptante</w:t>
            </w:r>
          </w:p>
        </w:tc>
        <w:tc>
          <w:tcPr>
            <w:tcW w:w="0" w:type="auto"/>
            <w:hideMark/>
          </w:tcPr>
          <w:p w14:paraId="38F1EBE5" w14:textId="77777777" w:rsidR="00E84E39" w:rsidRPr="00E84E39" w:rsidRDefault="00E84E39" w:rsidP="00E84E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84E39">
              <w:rPr>
                <w:lang w:val="es-MX"/>
              </w:rPr>
              <w:t>Usuario que completa un formulario para adoptar una mascota.</w:t>
            </w:r>
          </w:p>
        </w:tc>
      </w:tr>
      <w:tr w:rsidR="00E84E39" w:rsidRPr="00E84E39" w14:paraId="70B4C941" w14:textId="77777777" w:rsidTr="006410C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DBDDC" w14:textId="77777777" w:rsidR="00E84E39" w:rsidRPr="00E84E39" w:rsidRDefault="00E84E39" w:rsidP="00E84E39">
            <w:pPr>
              <w:rPr>
                <w:lang w:val="es-MX"/>
              </w:rPr>
            </w:pPr>
            <w:r w:rsidRPr="00E84E39">
              <w:rPr>
                <w:lang w:val="es-MX"/>
              </w:rPr>
              <w:t>Donante</w:t>
            </w:r>
          </w:p>
        </w:tc>
        <w:tc>
          <w:tcPr>
            <w:tcW w:w="0" w:type="auto"/>
            <w:hideMark/>
          </w:tcPr>
          <w:p w14:paraId="076960D7" w14:textId="77777777" w:rsidR="00E84E39" w:rsidRPr="00E84E39" w:rsidRDefault="00E84E39" w:rsidP="00E84E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E84E39">
              <w:rPr>
                <w:lang w:val="es-MX"/>
              </w:rPr>
              <w:t>Usuario que desea hacer una donación monetaria, en especie o voluntariado.</w:t>
            </w:r>
          </w:p>
        </w:tc>
      </w:tr>
      <w:tr w:rsidR="00E84E39" w:rsidRPr="00E84E39" w14:paraId="2A55C719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9C8CF" w14:textId="77777777" w:rsidR="00E84E39" w:rsidRPr="00E84E39" w:rsidRDefault="00E84E39" w:rsidP="00E84E39">
            <w:pPr>
              <w:rPr>
                <w:lang w:val="es-MX"/>
              </w:rPr>
            </w:pPr>
            <w:r w:rsidRPr="00E84E39">
              <w:rPr>
                <w:lang w:val="es-MX"/>
              </w:rPr>
              <w:t>Reportante</w:t>
            </w:r>
          </w:p>
        </w:tc>
        <w:tc>
          <w:tcPr>
            <w:tcW w:w="0" w:type="auto"/>
            <w:hideMark/>
          </w:tcPr>
          <w:p w14:paraId="40B99354" w14:textId="77777777" w:rsidR="00E84E39" w:rsidRPr="00E84E39" w:rsidRDefault="00E84E39" w:rsidP="00E84E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E84E39">
              <w:rPr>
                <w:lang w:val="es-MX"/>
              </w:rPr>
              <w:t>Usuario que envía un reporte de avistamiento en instalaciones del metro.</w:t>
            </w:r>
          </w:p>
        </w:tc>
      </w:tr>
    </w:tbl>
    <w:p w14:paraId="087E89E2" w14:textId="418F9679" w:rsidR="00C255A6" w:rsidRDefault="00440E8C" w:rsidP="00636322">
      <w:pPr>
        <w:pStyle w:val="Titulo2"/>
        <w:outlineLvl w:val="1"/>
        <w:rPr>
          <w:lang w:val="es-US"/>
        </w:rPr>
      </w:pPr>
      <w:r>
        <w:rPr>
          <w:lang w:val="es-US"/>
        </w:rPr>
        <w:t>Requerimientos Funcionales</w:t>
      </w:r>
      <w:r w:rsidR="4EF0A45A" w:rsidRPr="4EF0A45A">
        <w:rPr>
          <w:lang w:val="es-US"/>
        </w:rPr>
        <w:t xml:space="preserve"> (RF)</w:t>
      </w:r>
    </w:p>
    <w:p w14:paraId="084AD5B7" w14:textId="4FB79F95" w:rsidR="00821B37" w:rsidRDefault="00BF06E8" w:rsidP="00853A86">
      <w:pPr>
        <w:pStyle w:val="ListParagraph"/>
        <w:numPr>
          <w:ilvl w:val="0"/>
          <w:numId w:val="25"/>
        </w:numPr>
        <w:rPr>
          <w:b/>
          <w:lang w:val="es-US"/>
        </w:rPr>
      </w:pPr>
      <w:r w:rsidRPr="7D29DDC6">
        <w:rPr>
          <w:b/>
          <w:lang w:val="es-US"/>
        </w:rPr>
        <w:t xml:space="preserve">Solicitud de </w:t>
      </w:r>
      <w:r w:rsidR="7D29DDC6" w:rsidRPr="7D29DDC6">
        <w:rPr>
          <w:b/>
          <w:bCs/>
          <w:lang w:val="es-US"/>
        </w:rPr>
        <w:t>Adopción (SA)</w:t>
      </w:r>
    </w:p>
    <w:p w14:paraId="5D899B37" w14:textId="2174161D" w:rsidR="00BF06E8" w:rsidRDefault="7D29DDC6" w:rsidP="7D29DDC6">
      <w:pPr>
        <w:ind w:left="720"/>
        <w:rPr>
          <w:color w:val="000000" w:themeColor="text1"/>
          <w:szCs w:val="22"/>
          <w:lang w:val="es-US"/>
        </w:rPr>
      </w:pPr>
      <w:r w:rsidRPr="7D29DDC6">
        <w:rPr>
          <w:b/>
          <w:bCs/>
          <w:lang w:val="es-US"/>
        </w:rPr>
        <w:t>RFSA-1.</w:t>
      </w:r>
      <w:r w:rsidRPr="7D29DDC6">
        <w:rPr>
          <w:lang w:val="es-US"/>
        </w:rPr>
        <w:t xml:space="preserve"> </w:t>
      </w:r>
      <w:r w:rsidR="00CC79FF">
        <w:rPr>
          <w:lang w:val="es-US"/>
        </w:rPr>
        <w:t xml:space="preserve">El sistema debe permitir a los usuarios llenar un formulario de </w:t>
      </w:r>
      <w:r w:rsidR="00E41869">
        <w:rPr>
          <w:lang w:val="es-US"/>
        </w:rPr>
        <w:t>adopción</w:t>
      </w:r>
      <w:r w:rsidR="00CC79FF">
        <w:rPr>
          <w:lang w:val="es-US"/>
        </w:rPr>
        <w:t xml:space="preserve"> por cada mascota.</w:t>
      </w:r>
    </w:p>
    <w:p w14:paraId="62B3B987" w14:textId="37A817DC" w:rsidR="00CC79FF" w:rsidRDefault="7D29DDC6" w:rsidP="7D29DDC6">
      <w:pPr>
        <w:ind w:left="720"/>
        <w:rPr>
          <w:color w:val="000000" w:themeColor="text1"/>
          <w:szCs w:val="22"/>
          <w:lang w:val="es-US"/>
        </w:rPr>
      </w:pPr>
      <w:r w:rsidRPr="7D29DDC6">
        <w:rPr>
          <w:b/>
          <w:bCs/>
          <w:lang w:val="es-US"/>
        </w:rPr>
        <w:t>RFSA-2.</w:t>
      </w:r>
      <w:r w:rsidRPr="7D29DDC6">
        <w:rPr>
          <w:lang w:val="es-US"/>
        </w:rPr>
        <w:t xml:space="preserve"> </w:t>
      </w:r>
      <w:r w:rsidR="008F4AA8">
        <w:rPr>
          <w:lang w:val="es-US"/>
        </w:rPr>
        <w:t>El sistema debe generar un PDF con las respuestas del usuario al momento de enviarlo.</w:t>
      </w:r>
    </w:p>
    <w:p w14:paraId="4143FEA0" w14:textId="70F10329" w:rsidR="008F4AA8" w:rsidRDefault="7D29DDC6" w:rsidP="7D29DDC6">
      <w:pPr>
        <w:ind w:left="720"/>
        <w:rPr>
          <w:color w:val="000000" w:themeColor="text1"/>
          <w:szCs w:val="22"/>
          <w:lang w:val="es-US"/>
        </w:rPr>
      </w:pPr>
      <w:r w:rsidRPr="7D29DDC6">
        <w:rPr>
          <w:b/>
          <w:bCs/>
          <w:lang w:val="es-US"/>
        </w:rPr>
        <w:t>RFSA-3.</w:t>
      </w:r>
      <w:r w:rsidRPr="7D29DDC6">
        <w:rPr>
          <w:lang w:val="es-US"/>
        </w:rPr>
        <w:t xml:space="preserve"> </w:t>
      </w:r>
      <w:r w:rsidR="008F4AA8">
        <w:rPr>
          <w:lang w:val="es-US"/>
        </w:rPr>
        <w:t xml:space="preserve">El sistema debe subir los PDFs de los documentos del usuario a </w:t>
      </w:r>
      <w:r w:rsidR="0B2E5EF8" w:rsidRPr="0B2E5EF8">
        <w:rPr>
          <w:lang w:val="es-US"/>
        </w:rPr>
        <w:t>una</w:t>
      </w:r>
      <w:r w:rsidR="008F4AA8">
        <w:rPr>
          <w:lang w:val="es-US"/>
        </w:rPr>
        <w:t xml:space="preserve"> carpeta por solicitud.</w:t>
      </w:r>
    </w:p>
    <w:p w14:paraId="524D696A" w14:textId="76017925" w:rsidR="4F22A1DB" w:rsidRDefault="7D29DDC6" w:rsidP="7D29DDC6">
      <w:pPr>
        <w:ind w:left="720"/>
        <w:rPr>
          <w:color w:val="000000" w:themeColor="text1"/>
          <w:szCs w:val="22"/>
          <w:lang w:val="es-US"/>
        </w:rPr>
      </w:pPr>
      <w:r w:rsidRPr="7D29DDC6">
        <w:rPr>
          <w:b/>
          <w:bCs/>
          <w:lang w:val="es-US"/>
        </w:rPr>
        <w:t>RFSA-4.</w:t>
      </w:r>
      <w:r w:rsidRPr="7D29DDC6">
        <w:rPr>
          <w:lang w:val="es-US"/>
        </w:rPr>
        <w:t xml:space="preserve"> El formulario de adopción deberá contener validaciones.</w:t>
      </w:r>
    </w:p>
    <w:p w14:paraId="750BEA5E" w14:textId="0C5A5C16" w:rsidR="00E41869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RFSA-5.</w:t>
      </w:r>
      <w:r w:rsidRPr="7D29DDC6">
        <w:rPr>
          <w:lang w:val="es-US"/>
        </w:rPr>
        <w:t xml:space="preserve"> </w:t>
      </w:r>
      <w:r w:rsidR="00985C99">
        <w:rPr>
          <w:lang w:val="es-US"/>
        </w:rPr>
        <w:t xml:space="preserve">Al aprobarse la solicitud el sistema </w:t>
      </w:r>
      <w:r w:rsidR="005F6EC5">
        <w:rPr>
          <w:lang w:val="es-US"/>
        </w:rPr>
        <w:t>deberá</w:t>
      </w:r>
      <w:r w:rsidR="00985C99">
        <w:rPr>
          <w:lang w:val="es-US"/>
        </w:rPr>
        <w:t>:</w:t>
      </w:r>
    </w:p>
    <w:p w14:paraId="03A32D7F" w14:textId="30102570" w:rsidR="00985C99" w:rsidRDefault="005F6EC5" w:rsidP="00853A86">
      <w:pPr>
        <w:pStyle w:val="ListParagraph"/>
        <w:numPr>
          <w:ilvl w:val="2"/>
          <w:numId w:val="25"/>
        </w:numPr>
        <w:rPr>
          <w:lang w:val="es-US"/>
        </w:rPr>
      </w:pPr>
      <w:r>
        <w:rPr>
          <w:lang w:val="es-US"/>
        </w:rPr>
        <w:t>Cambiar el estado de la mascota a ‘Adoptado’</w:t>
      </w:r>
    </w:p>
    <w:p w14:paraId="6A4F87A5" w14:textId="21321A7F" w:rsidR="00122B73" w:rsidRPr="00AD1DD1" w:rsidRDefault="007A47EB" w:rsidP="00853A86">
      <w:pPr>
        <w:pStyle w:val="ListParagraph"/>
        <w:numPr>
          <w:ilvl w:val="2"/>
          <w:numId w:val="25"/>
        </w:numPr>
        <w:rPr>
          <w:lang w:val="es-US"/>
        </w:rPr>
      </w:pPr>
      <w:r>
        <w:rPr>
          <w:lang w:val="es-US"/>
        </w:rPr>
        <w:t xml:space="preserve">Informar por </w:t>
      </w:r>
      <w:r w:rsidR="008F79A2">
        <w:rPr>
          <w:lang w:val="es-US"/>
        </w:rPr>
        <w:t>correo electrónico al adoptante que su solicitud fue aprobad</w:t>
      </w:r>
      <w:r w:rsidR="00AD1DD1">
        <w:rPr>
          <w:lang w:val="es-US"/>
        </w:rPr>
        <w:t>a.</w:t>
      </w:r>
    </w:p>
    <w:p w14:paraId="5E46E267" w14:textId="089DEDED" w:rsidR="007A47EB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RFSA-6.</w:t>
      </w:r>
      <w:r w:rsidRPr="7D29DDC6">
        <w:rPr>
          <w:lang w:val="es-US"/>
        </w:rPr>
        <w:t xml:space="preserve"> </w:t>
      </w:r>
      <w:r w:rsidR="007A47EB">
        <w:rPr>
          <w:lang w:val="es-US"/>
        </w:rPr>
        <w:t>Al rechazar la solicitud el sistema deberá</w:t>
      </w:r>
      <w:r w:rsidRPr="7D29DDC6">
        <w:rPr>
          <w:lang w:val="es-US"/>
        </w:rPr>
        <w:t xml:space="preserve"> </w:t>
      </w:r>
      <w:r w:rsidR="008F79A2">
        <w:rPr>
          <w:lang w:val="es-US"/>
        </w:rPr>
        <w:t>Informar por correo al adoptante que su solicitud fue rechazada y el motivo.</w:t>
      </w:r>
    </w:p>
    <w:p w14:paraId="3AED3127" w14:textId="7B59CA1B" w:rsidR="008F79A2" w:rsidRDefault="00135B82" w:rsidP="00853A86">
      <w:pPr>
        <w:pStyle w:val="ListParagraph"/>
        <w:numPr>
          <w:ilvl w:val="0"/>
          <w:numId w:val="25"/>
        </w:numPr>
        <w:rPr>
          <w:b/>
          <w:lang w:val="es-US"/>
        </w:rPr>
      </w:pPr>
      <w:r w:rsidRPr="6E89408D">
        <w:rPr>
          <w:b/>
          <w:bCs/>
          <w:lang w:val="es-US"/>
        </w:rPr>
        <w:t>Env</w:t>
      </w:r>
      <w:r w:rsidR="21F62A53" w:rsidRPr="6E89408D">
        <w:rPr>
          <w:b/>
          <w:bCs/>
          <w:lang w:val="es-US"/>
        </w:rPr>
        <w:t>ío</w:t>
      </w:r>
      <w:r w:rsidRPr="7D29DDC6">
        <w:rPr>
          <w:b/>
          <w:lang w:val="es-US"/>
        </w:rPr>
        <w:t xml:space="preserve"> de </w:t>
      </w:r>
      <w:r w:rsidR="7D29DDC6" w:rsidRPr="7D29DDC6">
        <w:rPr>
          <w:b/>
          <w:bCs/>
          <w:lang w:val="es-US"/>
        </w:rPr>
        <w:t>Reporte (ER)</w:t>
      </w:r>
    </w:p>
    <w:p w14:paraId="27C5D4BE" w14:textId="61B6F516" w:rsidR="0086131C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RFER-1.</w:t>
      </w:r>
      <w:r w:rsidRPr="7D29DDC6">
        <w:rPr>
          <w:lang w:val="es-US"/>
        </w:rPr>
        <w:t xml:space="preserve"> </w:t>
      </w:r>
      <w:r w:rsidR="004F661C">
        <w:rPr>
          <w:lang w:val="es-US"/>
        </w:rPr>
        <w:t>El sistema debe perm</w:t>
      </w:r>
      <w:r w:rsidR="00D71AA6">
        <w:rPr>
          <w:lang w:val="es-US"/>
        </w:rPr>
        <w:t xml:space="preserve">itir que cualquier usuario </w:t>
      </w:r>
      <w:r w:rsidR="002E3CF9">
        <w:rPr>
          <w:lang w:val="es-US"/>
        </w:rPr>
        <w:t>envié reportes de avistamiento de un perro o gato en las instalaciones del metro</w:t>
      </w:r>
      <w:r w:rsidRPr="7D29DDC6">
        <w:rPr>
          <w:lang w:val="es-US"/>
        </w:rPr>
        <w:t>,</w:t>
      </w:r>
      <w:r w:rsidR="008A767C">
        <w:rPr>
          <w:lang w:val="es-US"/>
        </w:rPr>
        <w:t xml:space="preserve"> debe permitir elegir la </w:t>
      </w:r>
      <w:r w:rsidR="0086131C">
        <w:rPr>
          <w:lang w:val="es-US"/>
        </w:rPr>
        <w:t>línea</w:t>
      </w:r>
      <w:r w:rsidR="008A767C">
        <w:rPr>
          <w:lang w:val="es-US"/>
        </w:rPr>
        <w:t xml:space="preserve"> y la </w:t>
      </w:r>
      <w:r w:rsidR="0086131C">
        <w:rPr>
          <w:lang w:val="es-US"/>
        </w:rPr>
        <w:t>estación</w:t>
      </w:r>
      <w:r w:rsidR="008A767C">
        <w:rPr>
          <w:lang w:val="es-US"/>
        </w:rPr>
        <w:t xml:space="preserve"> en la que fue </w:t>
      </w:r>
      <w:r w:rsidR="0086131C">
        <w:rPr>
          <w:lang w:val="es-US"/>
        </w:rPr>
        <w:t>avistado la mascota</w:t>
      </w:r>
      <w:r w:rsidRPr="7D29DDC6">
        <w:rPr>
          <w:lang w:val="es-US"/>
        </w:rPr>
        <w:t xml:space="preserve"> y</w:t>
      </w:r>
      <w:r w:rsidR="0086131C">
        <w:rPr>
          <w:lang w:val="es-US"/>
        </w:rPr>
        <w:t xml:space="preserve"> que el usuario suba </w:t>
      </w:r>
      <w:r w:rsidR="00F66F9C">
        <w:rPr>
          <w:lang w:val="es-US"/>
        </w:rPr>
        <w:t>evidencia de los avistamientos ya sea imagen o video.</w:t>
      </w:r>
    </w:p>
    <w:p w14:paraId="04C7F253" w14:textId="7EB390CB" w:rsidR="00D543D7" w:rsidRDefault="003808BF" w:rsidP="7D29DDC6">
      <w:pPr>
        <w:ind w:left="720"/>
        <w:rPr>
          <w:lang w:val="es-US"/>
        </w:rPr>
      </w:pPr>
      <w:r>
        <w:rPr>
          <w:b/>
          <w:bCs/>
          <w:color w:val="000000" w:themeColor="text1"/>
          <w:lang w:val="es-US"/>
        </w:rPr>
        <w:t>RFER-2.</w:t>
      </w:r>
      <w:r w:rsidR="7D29DDC6" w:rsidRPr="7D29DDC6">
        <w:rPr>
          <w:lang w:val="es-US"/>
        </w:rPr>
        <w:t xml:space="preserve"> </w:t>
      </w:r>
      <w:r w:rsidR="00D543D7">
        <w:rPr>
          <w:lang w:val="es-US"/>
        </w:rPr>
        <w:t>El formulario de solicitud deberá validar los datos.</w:t>
      </w:r>
    </w:p>
    <w:p w14:paraId="7F550E58" w14:textId="4B0C8088" w:rsidR="000D3270" w:rsidRDefault="00041588" w:rsidP="00853A86">
      <w:pPr>
        <w:pStyle w:val="ListParagraph"/>
        <w:numPr>
          <w:ilvl w:val="0"/>
          <w:numId w:val="25"/>
        </w:numPr>
        <w:rPr>
          <w:b/>
          <w:lang w:val="es-US"/>
        </w:rPr>
      </w:pPr>
      <w:r w:rsidRPr="450E9670">
        <w:rPr>
          <w:b/>
          <w:bCs/>
          <w:lang w:val="es-US"/>
        </w:rPr>
        <w:t>Env</w:t>
      </w:r>
      <w:r w:rsidR="5A3BAE20" w:rsidRPr="450E9670">
        <w:rPr>
          <w:b/>
          <w:bCs/>
          <w:lang w:val="es-US"/>
        </w:rPr>
        <w:t>ío</w:t>
      </w:r>
      <w:r w:rsidRPr="7D29DDC6">
        <w:rPr>
          <w:b/>
          <w:lang w:val="es-US"/>
        </w:rPr>
        <w:t xml:space="preserve"> de </w:t>
      </w:r>
      <w:r w:rsidR="27D07395" w:rsidRPr="73C46DD0">
        <w:rPr>
          <w:b/>
          <w:bCs/>
          <w:lang w:val="es-US"/>
        </w:rPr>
        <w:t>D</w:t>
      </w:r>
      <w:r w:rsidRPr="73C46DD0">
        <w:rPr>
          <w:b/>
          <w:bCs/>
          <w:lang w:val="es-US"/>
        </w:rPr>
        <w:t>onaciones</w:t>
      </w:r>
      <w:r w:rsidR="7D29DDC6" w:rsidRPr="7D29DDC6">
        <w:rPr>
          <w:b/>
          <w:bCs/>
          <w:lang w:val="es-US"/>
        </w:rPr>
        <w:t xml:space="preserve"> (ED)</w:t>
      </w:r>
    </w:p>
    <w:p w14:paraId="1EF5A7E3" w14:textId="7D04367D" w:rsidR="00041588" w:rsidRDefault="7D29DDC6" w:rsidP="00D02994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RFED-1.</w:t>
      </w:r>
      <w:r w:rsidRPr="7D29DDC6">
        <w:rPr>
          <w:lang w:val="es-US"/>
        </w:rPr>
        <w:t xml:space="preserve">  </w:t>
      </w:r>
      <w:r w:rsidR="00041588">
        <w:rPr>
          <w:lang w:val="es-US"/>
        </w:rPr>
        <w:t>El sistema debe permitir a cualquier usuario enviar su solicitud de donación</w:t>
      </w:r>
      <w:r w:rsidR="00286AE3">
        <w:rPr>
          <w:lang w:val="es-US"/>
        </w:rPr>
        <w:t>.</w:t>
      </w:r>
    </w:p>
    <w:p w14:paraId="773DDAA6" w14:textId="37B3E390" w:rsidR="0008155A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RFED-</w:t>
      </w:r>
      <w:r w:rsidR="00D02994">
        <w:rPr>
          <w:b/>
          <w:bCs/>
          <w:lang w:val="es-US"/>
        </w:rPr>
        <w:t>2</w:t>
      </w:r>
      <w:r w:rsidRPr="7D29DDC6">
        <w:rPr>
          <w:b/>
          <w:bCs/>
          <w:lang w:val="es-US"/>
        </w:rPr>
        <w:t>.</w:t>
      </w:r>
      <w:r w:rsidRPr="7D29DDC6">
        <w:rPr>
          <w:lang w:val="es-US"/>
        </w:rPr>
        <w:t xml:space="preserve"> </w:t>
      </w:r>
      <w:r w:rsidR="004E04D8">
        <w:rPr>
          <w:lang w:val="es-US"/>
        </w:rPr>
        <w:t xml:space="preserve">El sistema </w:t>
      </w:r>
      <w:r w:rsidR="00872FD1">
        <w:rPr>
          <w:lang w:val="es-US"/>
        </w:rPr>
        <w:t>deberá</w:t>
      </w:r>
      <w:r w:rsidR="004E04D8">
        <w:rPr>
          <w:lang w:val="es-US"/>
        </w:rPr>
        <w:t xml:space="preserve"> permitir al usuario decidir si quiere que su donación sea </w:t>
      </w:r>
      <w:r w:rsidR="00872FD1">
        <w:rPr>
          <w:lang w:val="es-US"/>
        </w:rPr>
        <w:t>pública</w:t>
      </w:r>
      <w:r w:rsidR="004E04D8">
        <w:rPr>
          <w:lang w:val="es-US"/>
        </w:rPr>
        <w:t xml:space="preserve"> o privada.</w:t>
      </w:r>
    </w:p>
    <w:p w14:paraId="77D7A393" w14:textId="7B8EB165" w:rsidR="004E04D8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RFED-</w:t>
      </w:r>
      <w:r w:rsidR="00D02994">
        <w:rPr>
          <w:b/>
          <w:bCs/>
          <w:lang w:val="es-US"/>
        </w:rPr>
        <w:t>3</w:t>
      </w:r>
      <w:r w:rsidRPr="7D29DDC6">
        <w:rPr>
          <w:b/>
          <w:bCs/>
          <w:lang w:val="es-US"/>
        </w:rPr>
        <w:t>.</w:t>
      </w:r>
      <w:r w:rsidRPr="7D29DDC6">
        <w:rPr>
          <w:lang w:val="es-US"/>
        </w:rPr>
        <w:t xml:space="preserve"> </w:t>
      </w:r>
      <w:r w:rsidR="00872FD1">
        <w:rPr>
          <w:lang w:val="es-US"/>
        </w:rPr>
        <w:t>El sistema debe permitir elegir al usuario los datos con los que se mostrara la donación.</w:t>
      </w:r>
    </w:p>
    <w:p w14:paraId="41C3ECD1" w14:textId="0D010C2B" w:rsidR="00872FD1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RFED-</w:t>
      </w:r>
      <w:r w:rsidR="00D02994">
        <w:rPr>
          <w:b/>
          <w:bCs/>
          <w:lang w:val="es-US"/>
        </w:rPr>
        <w:t>4</w:t>
      </w:r>
      <w:r w:rsidRPr="7D29DDC6">
        <w:rPr>
          <w:b/>
          <w:bCs/>
          <w:lang w:val="es-US"/>
        </w:rPr>
        <w:t>.</w:t>
      </w:r>
      <w:r w:rsidRPr="7D29DDC6">
        <w:rPr>
          <w:lang w:val="es-US"/>
        </w:rPr>
        <w:t xml:space="preserve"> </w:t>
      </w:r>
      <w:r w:rsidR="00872FD1">
        <w:rPr>
          <w:lang w:val="es-US"/>
        </w:rPr>
        <w:t xml:space="preserve">El sistema deberá publicar automáticamente la donación en la </w:t>
      </w:r>
      <w:r w:rsidR="0B2E5EF8" w:rsidRPr="0B2E5EF8">
        <w:rPr>
          <w:lang w:val="es-US"/>
        </w:rPr>
        <w:t>página</w:t>
      </w:r>
      <w:r w:rsidR="00872FD1">
        <w:rPr>
          <w:lang w:val="es-US"/>
        </w:rPr>
        <w:t xml:space="preserve"> principal al ser finalizada.</w:t>
      </w:r>
    </w:p>
    <w:p w14:paraId="2F3E0288" w14:textId="37CCD248" w:rsidR="00D07E4A" w:rsidRPr="003239B5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RFED-</w:t>
      </w:r>
      <w:r w:rsidR="00D02994">
        <w:rPr>
          <w:b/>
          <w:bCs/>
          <w:lang w:val="es-US"/>
        </w:rPr>
        <w:t>5</w:t>
      </w:r>
      <w:r w:rsidRPr="7D29DDC6">
        <w:rPr>
          <w:b/>
          <w:bCs/>
          <w:lang w:val="es-US"/>
        </w:rPr>
        <w:t>.</w:t>
      </w:r>
      <w:r w:rsidRPr="7D29DDC6">
        <w:rPr>
          <w:lang w:val="es-US"/>
        </w:rPr>
        <w:t xml:space="preserve"> </w:t>
      </w:r>
      <w:r w:rsidR="00D07E4A">
        <w:rPr>
          <w:lang w:val="es-US"/>
        </w:rPr>
        <w:t>Envío de testimonios</w:t>
      </w:r>
      <w:r w:rsidRPr="7D29DDC6">
        <w:rPr>
          <w:lang w:val="es-US"/>
        </w:rPr>
        <w:t xml:space="preserve"> el</w:t>
      </w:r>
      <w:r w:rsidR="00D07E4A">
        <w:rPr>
          <w:lang w:val="es-US"/>
        </w:rPr>
        <w:t xml:space="preserve"> sistema debe permitir a los usuarios enviar un testimonio sobre el centro.</w:t>
      </w:r>
    </w:p>
    <w:p w14:paraId="2039DCB4" w14:textId="3CE8B9A3" w:rsidR="00C24721" w:rsidRDefault="00C24721" w:rsidP="00853A86">
      <w:pPr>
        <w:pStyle w:val="ListParagraph"/>
        <w:numPr>
          <w:ilvl w:val="0"/>
          <w:numId w:val="25"/>
        </w:numPr>
        <w:rPr>
          <w:b/>
          <w:lang w:val="es-US"/>
        </w:rPr>
      </w:pPr>
      <w:r w:rsidRPr="7D29DDC6">
        <w:rPr>
          <w:b/>
          <w:lang w:val="es-US"/>
        </w:rPr>
        <w:t>Vistas</w:t>
      </w:r>
      <w:r w:rsidR="7D29DDC6" w:rsidRPr="7D29DDC6">
        <w:rPr>
          <w:b/>
          <w:bCs/>
          <w:lang w:val="es-US"/>
        </w:rPr>
        <w:t>(V)</w:t>
      </w:r>
    </w:p>
    <w:p w14:paraId="734010EC" w14:textId="7F09DC45" w:rsidR="00C24721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RFV-1.</w:t>
      </w:r>
      <w:r w:rsidRPr="7D29DDC6">
        <w:rPr>
          <w:lang w:val="es-US"/>
        </w:rPr>
        <w:t xml:space="preserve"> </w:t>
      </w:r>
      <w:r w:rsidR="00C24721">
        <w:rPr>
          <w:lang w:val="es-US"/>
        </w:rPr>
        <w:t>El sistema debe contener una galería donde se muestren todas las mascotas disponibles para adopción.</w:t>
      </w:r>
    </w:p>
    <w:p w14:paraId="65084F09" w14:textId="00CA14A1" w:rsidR="00C24721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RFV-2.</w:t>
      </w:r>
      <w:r w:rsidRPr="7D29DDC6">
        <w:rPr>
          <w:lang w:val="es-US"/>
        </w:rPr>
        <w:t xml:space="preserve"> </w:t>
      </w:r>
      <w:r w:rsidR="00C24721">
        <w:rPr>
          <w:lang w:val="es-US"/>
        </w:rPr>
        <w:t xml:space="preserve">El sistema debe de permitir visualizar los datos básicos de cada mascota (nombre, edad, sexo, fecha de ingreso al centro, </w:t>
      </w:r>
      <w:r w:rsidR="00190B69">
        <w:rPr>
          <w:lang w:val="es-US"/>
        </w:rPr>
        <w:t>raza,</w:t>
      </w:r>
      <w:r w:rsidR="00CB3CD8">
        <w:rPr>
          <w:lang w:val="es-US"/>
        </w:rPr>
        <w:t xml:space="preserve"> tamaño,</w:t>
      </w:r>
      <w:r w:rsidR="00190B69">
        <w:rPr>
          <w:lang w:val="es-US"/>
        </w:rPr>
        <w:t xml:space="preserve"> estación en la que fue encontrado, </w:t>
      </w:r>
      <w:r w:rsidR="00DC1BC4">
        <w:rPr>
          <w:lang w:val="es-US"/>
        </w:rPr>
        <w:t xml:space="preserve">características físicas, estado de salud y </w:t>
      </w:r>
      <w:r w:rsidR="00B30A38">
        <w:rPr>
          <w:lang w:val="es-US"/>
        </w:rPr>
        <w:t>descripción de personalidad</w:t>
      </w:r>
      <w:r w:rsidR="00C24721">
        <w:rPr>
          <w:lang w:val="es-US"/>
        </w:rPr>
        <w:t>)</w:t>
      </w:r>
      <w:r w:rsidR="00B30A38">
        <w:rPr>
          <w:lang w:val="es-US"/>
        </w:rPr>
        <w:t>, así como fotos/videos de la mascota</w:t>
      </w:r>
      <w:r w:rsidR="00C24721">
        <w:rPr>
          <w:lang w:val="es-US"/>
        </w:rPr>
        <w:t>.</w:t>
      </w:r>
    </w:p>
    <w:p w14:paraId="11D0E95B" w14:textId="3EE1D3E0" w:rsidR="00B30A38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RFV-3.</w:t>
      </w:r>
      <w:r w:rsidRPr="7D29DDC6">
        <w:rPr>
          <w:lang w:val="es-US"/>
        </w:rPr>
        <w:t xml:space="preserve"> </w:t>
      </w:r>
      <w:r w:rsidR="00B30A38">
        <w:rPr>
          <w:lang w:val="es-US"/>
        </w:rPr>
        <w:t xml:space="preserve">El sistema debe permitir a los usuarios enviar un formulario dirigido a </w:t>
      </w:r>
      <w:r w:rsidR="003E592B">
        <w:rPr>
          <w:lang w:val="es-US"/>
        </w:rPr>
        <w:t>cada mascota en específico.</w:t>
      </w:r>
    </w:p>
    <w:p w14:paraId="44DC2202" w14:textId="6301F535" w:rsidR="003E592B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RFV-4.</w:t>
      </w:r>
      <w:r w:rsidRPr="7D29DDC6">
        <w:rPr>
          <w:lang w:val="es-US"/>
        </w:rPr>
        <w:t xml:space="preserve"> </w:t>
      </w:r>
      <w:r w:rsidR="003E592B">
        <w:rPr>
          <w:lang w:val="es-US"/>
        </w:rPr>
        <w:t xml:space="preserve">El sistema debe contener una sección de noticias </w:t>
      </w:r>
      <w:r w:rsidR="00255BC9">
        <w:rPr>
          <w:lang w:val="es-US"/>
        </w:rPr>
        <w:t xml:space="preserve">sobre </w:t>
      </w:r>
      <w:r w:rsidR="003E592B">
        <w:rPr>
          <w:lang w:val="es-US"/>
        </w:rPr>
        <w:t>el centro.</w:t>
      </w:r>
    </w:p>
    <w:p w14:paraId="1D2EB36F" w14:textId="34E06F2A" w:rsidR="003E592B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RFV-5.</w:t>
      </w:r>
      <w:r w:rsidRPr="7D29DDC6">
        <w:rPr>
          <w:lang w:val="es-US"/>
        </w:rPr>
        <w:t xml:space="preserve"> </w:t>
      </w:r>
      <w:r w:rsidR="00255BC9">
        <w:rPr>
          <w:lang w:val="es-US"/>
        </w:rPr>
        <w:t>El sistema debe de tener una sección donde se comparta la información del centro (sobre nosotros).</w:t>
      </w:r>
    </w:p>
    <w:p w14:paraId="23160DED" w14:textId="367D8718" w:rsidR="0016453F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RFV-6.</w:t>
      </w:r>
      <w:r w:rsidRPr="7D29DDC6">
        <w:rPr>
          <w:lang w:val="es-US"/>
        </w:rPr>
        <w:t xml:space="preserve"> </w:t>
      </w:r>
      <w:r w:rsidR="0016453F">
        <w:rPr>
          <w:lang w:val="es-US"/>
        </w:rPr>
        <w:t>El sistema debe de tener una sección de hitos destacados.</w:t>
      </w:r>
    </w:p>
    <w:p w14:paraId="15E50A51" w14:textId="6664A7CD" w:rsidR="00F25DA2" w:rsidRDefault="00F25DA2" w:rsidP="00853A86">
      <w:pPr>
        <w:pStyle w:val="ListParagraph"/>
        <w:numPr>
          <w:ilvl w:val="0"/>
          <w:numId w:val="25"/>
        </w:numPr>
        <w:rPr>
          <w:b/>
          <w:lang w:val="es-US"/>
        </w:rPr>
      </w:pPr>
      <w:r w:rsidRPr="7D29DDC6">
        <w:rPr>
          <w:b/>
          <w:lang w:val="es-US"/>
        </w:rPr>
        <w:t>Administración</w:t>
      </w:r>
      <w:r w:rsidR="7D29DDC6" w:rsidRPr="7D29DDC6">
        <w:rPr>
          <w:b/>
          <w:bCs/>
          <w:lang w:val="es-US"/>
        </w:rPr>
        <w:t xml:space="preserve"> (A)</w:t>
      </w:r>
    </w:p>
    <w:p w14:paraId="191CBBCB" w14:textId="35898919" w:rsidR="00F25DA2" w:rsidRDefault="7D29DDC6" w:rsidP="7D29DDC6">
      <w:pPr>
        <w:ind w:left="720"/>
        <w:rPr>
          <w:lang w:val="es-US"/>
        </w:rPr>
      </w:pPr>
      <w:r w:rsidRPr="7D29DDC6">
        <w:rPr>
          <w:b/>
          <w:bCs/>
          <w:lang w:val="es-US"/>
        </w:rPr>
        <w:t>RFA-1.</w:t>
      </w:r>
      <w:r w:rsidRPr="7D29DDC6">
        <w:rPr>
          <w:lang w:val="es-US"/>
        </w:rPr>
        <w:t xml:space="preserve"> </w:t>
      </w:r>
      <w:r w:rsidR="00F25DA2">
        <w:rPr>
          <w:lang w:val="es-US"/>
        </w:rPr>
        <w:t>E</w:t>
      </w:r>
      <w:r w:rsidR="009861FC">
        <w:rPr>
          <w:lang w:val="es-US"/>
        </w:rPr>
        <w:t xml:space="preserve">l sistema debe contener un panel para permitir los administradores gestionar </w:t>
      </w:r>
      <w:r w:rsidR="00F03ABA">
        <w:rPr>
          <w:lang w:val="es-US"/>
        </w:rPr>
        <w:t>los registros del sitio (mascotas, solicitudes, reportes, donaciones y administradores).</w:t>
      </w:r>
    </w:p>
    <w:p w14:paraId="4013BB2C" w14:textId="0C400550" w:rsidR="00F03ABA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RFA-2.</w:t>
      </w:r>
      <w:r w:rsidRPr="7D29DDC6">
        <w:rPr>
          <w:rFonts w:eastAsia="Aptos Display" w:cs="Aptos Display"/>
          <w:szCs w:val="22"/>
          <w:lang w:val="es-US"/>
        </w:rPr>
        <w:t xml:space="preserve"> </w:t>
      </w:r>
      <w:r w:rsidR="00F03ABA">
        <w:rPr>
          <w:lang w:val="es-US"/>
        </w:rPr>
        <w:t xml:space="preserve">El sistema debe </w:t>
      </w:r>
      <w:r w:rsidR="00EB03C7">
        <w:rPr>
          <w:lang w:val="es-US"/>
        </w:rPr>
        <w:t>permitir iniciar sesión a los administradores de forma segura y solo a personal autorizado.</w:t>
      </w:r>
    </w:p>
    <w:p w14:paraId="61F5CCC5" w14:textId="410BC298" w:rsidR="00EB03C7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RFA-3.</w:t>
      </w:r>
      <w:r w:rsidRPr="7D29DDC6">
        <w:rPr>
          <w:rFonts w:eastAsia="Aptos Display" w:cs="Aptos Display"/>
          <w:szCs w:val="22"/>
          <w:lang w:val="es-US"/>
        </w:rPr>
        <w:t xml:space="preserve"> </w:t>
      </w:r>
      <w:r w:rsidR="00B55CBC">
        <w:rPr>
          <w:lang w:val="es-US"/>
        </w:rPr>
        <w:t>El sistema debe permitir cambiar el estado y datos básicos de las mascotas para mantenerlas actualizadas.</w:t>
      </w:r>
    </w:p>
    <w:p w14:paraId="6F2BBB21" w14:textId="45226ACD" w:rsidR="00B55CBC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RFA-4.</w:t>
      </w:r>
      <w:r w:rsidRPr="7D29DDC6">
        <w:rPr>
          <w:rFonts w:eastAsia="Aptos Display" w:cs="Aptos Display"/>
          <w:szCs w:val="22"/>
          <w:lang w:val="es-US"/>
        </w:rPr>
        <w:t xml:space="preserve"> </w:t>
      </w:r>
      <w:r w:rsidR="00B55CBC">
        <w:rPr>
          <w:lang w:val="es-US"/>
        </w:rPr>
        <w:t>El sistema debe permitir</w:t>
      </w:r>
      <w:r w:rsidR="00E3307C">
        <w:rPr>
          <w:lang w:val="es-US"/>
        </w:rPr>
        <w:t xml:space="preserve"> a los administradores</w:t>
      </w:r>
      <w:r w:rsidR="00B55CBC">
        <w:rPr>
          <w:lang w:val="es-US"/>
        </w:rPr>
        <w:t xml:space="preserve"> </w:t>
      </w:r>
      <w:r w:rsidR="00E3307C">
        <w:rPr>
          <w:lang w:val="es-US"/>
        </w:rPr>
        <w:t>aceptar o rechazar solicitudes e indicar el motivo de este.</w:t>
      </w:r>
    </w:p>
    <w:p w14:paraId="2BF8CB22" w14:textId="60CEC171" w:rsidR="00E3307C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RFA-5.</w:t>
      </w:r>
      <w:r w:rsidRPr="7D29DDC6">
        <w:rPr>
          <w:lang w:val="es-US"/>
        </w:rPr>
        <w:t xml:space="preserve"> </w:t>
      </w:r>
      <w:r w:rsidR="00E3307C">
        <w:rPr>
          <w:lang w:val="es-US"/>
        </w:rPr>
        <w:t xml:space="preserve">El sistema debe permitir </w:t>
      </w:r>
      <w:r w:rsidR="00FE1884">
        <w:rPr>
          <w:lang w:val="es-US"/>
        </w:rPr>
        <w:t>dar seguimiento al estado de una visita domiciliaria de cada solicitud.</w:t>
      </w:r>
    </w:p>
    <w:p w14:paraId="55568838" w14:textId="747F88F5" w:rsidR="00FE1884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RFA-6.</w:t>
      </w:r>
      <w:r w:rsidRPr="7D29DDC6">
        <w:rPr>
          <w:lang w:val="es-US"/>
        </w:rPr>
        <w:t xml:space="preserve"> </w:t>
      </w:r>
      <w:r w:rsidR="00FE1884">
        <w:rPr>
          <w:lang w:val="es-US"/>
        </w:rPr>
        <w:t xml:space="preserve">El sistema debe permitir </w:t>
      </w:r>
      <w:r w:rsidR="00146C23">
        <w:rPr>
          <w:lang w:val="es-US"/>
        </w:rPr>
        <w:t>dar seguimiento a los reportes para mantenerlos actualizados.</w:t>
      </w:r>
    </w:p>
    <w:p w14:paraId="5F9D4CB5" w14:textId="092A173D" w:rsidR="00146C23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RFA-7.</w:t>
      </w:r>
      <w:r w:rsidRPr="7D29DDC6">
        <w:rPr>
          <w:lang w:val="es-US"/>
        </w:rPr>
        <w:t xml:space="preserve"> </w:t>
      </w:r>
      <w:r w:rsidR="00146C23">
        <w:rPr>
          <w:lang w:val="es-US"/>
        </w:rPr>
        <w:t>El sistema debe de relacionar las mascotas con sus solicitudes y reportes relacionados.</w:t>
      </w:r>
    </w:p>
    <w:p w14:paraId="26590851" w14:textId="01E478A7" w:rsidR="00146C23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RFA-8.</w:t>
      </w:r>
      <w:r w:rsidRPr="7D29DDC6">
        <w:rPr>
          <w:lang w:val="es-US"/>
        </w:rPr>
        <w:t xml:space="preserve"> </w:t>
      </w:r>
      <w:r w:rsidR="00146C23">
        <w:rPr>
          <w:lang w:val="es-US"/>
        </w:rPr>
        <w:t xml:space="preserve">El sistema debe permitir </w:t>
      </w:r>
      <w:r w:rsidR="00ED3D21">
        <w:rPr>
          <w:lang w:val="es-US"/>
        </w:rPr>
        <w:t>cambiar el estado de las solicitudes de donación.</w:t>
      </w:r>
    </w:p>
    <w:p w14:paraId="04D2BA9E" w14:textId="1A9A981D" w:rsidR="00ED3D21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RFA-9.</w:t>
      </w:r>
      <w:r w:rsidRPr="7D29DDC6">
        <w:rPr>
          <w:lang w:val="es-US"/>
        </w:rPr>
        <w:t xml:space="preserve"> </w:t>
      </w:r>
      <w:r w:rsidR="00DB6FEE">
        <w:rPr>
          <w:lang w:val="es-US"/>
        </w:rPr>
        <w:t>El sistema debe mostrar los datos de los administradores del sitio (usuario, contraseña y ultima conexión).</w:t>
      </w:r>
    </w:p>
    <w:p w14:paraId="7F3EBBC8" w14:textId="283A9829" w:rsidR="00DB6FEE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RFA-10.</w:t>
      </w:r>
      <w:r w:rsidRPr="7D29DDC6">
        <w:rPr>
          <w:lang w:val="es-US"/>
        </w:rPr>
        <w:t xml:space="preserve">  </w:t>
      </w:r>
      <w:r w:rsidR="00D67B70">
        <w:rPr>
          <w:lang w:val="es-US"/>
        </w:rPr>
        <w:t>El sistema deberá permitir a los administradores registrar nuevas mascotas.</w:t>
      </w:r>
    </w:p>
    <w:p w14:paraId="24D7F140" w14:textId="28FAFBE6" w:rsidR="00D67B70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RFA-11.</w:t>
      </w:r>
      <w:r w:rsidRPr="7D29DDC6">
        <w:rPr>
          <w:lang w:val="es-US"/>
        </w:rPr>
        <w:t xml:space="preserve"> </w:t>
      </w:r>
      <w:r w:rsidR="00D67B70">
        <w:rPr>
          <w:lang w:val="es-US"/>
        </w:rPr>
        <w:t>El sistema deberá permitir a los administradores registrar nuevos administradores.</w:t>
      </w:r>
    </w:p>
    <w:p w14:paraId="031FAA40" w14:textId="7D3EE2B6" w:rsidR="00711772" w:rsidRDefault="00711772" w:rsidP="00636322">
      <w:pPr>
        <w:pStyle w:val="Titulo2"/>
        <w:outlineLvl w:val="1"/>
        <w:rPr>
          <w:lang w:val="es-US"/>
        </w:rPr>
      </w:pPr>
      <w:r>
        <w:rPr>
          <w:lang w:val="es-US"/>
        </w:rPr>
        <w:t xml:space="preserve">Requisitos no </w:t>
      </w:r>
      <w:r w:rsidR="00450A53">
        <w:rPr>
          <w:lang w:val="es-US"/>
        </w:rPr>
        <w:t>Funcionales</w:t>
      </w:r>
      <w:r w:rsidR="7D29DDC6" w:rsidRPr="7D29DDC6">
        <w:rPr>
          <w:lang w:val="es-US"/>
        </w:rPr>
        <w:t xml:space="preserve"> (RNF)</w:t>
      </w:r>
    </w:p>
    <w:p w14:paraId="21C1F9DD" w14:textId="710D5AC6" w:rsidR="00711772" w:rsidRDefault="00CC0BC1" w:rsidP="00853A86">
      <w:pPr>
        <w:pStyle w:val="ListParagraph"/>
        <w:numPr>
          <w:ilvl w:val="0"/>
          <w:numId w:val="26"/>
        </w:numPr>
        <w:rPr>
          <w:b/>
          <w:lang w:val="es-US"/>
        </w:rPr>
      </w:pPr>
      <w:r w:rsidRPr="7D29DDC6">
        <w:rPr>
          <w:b/>
          <w:lang w:val="es-US"/>
        </w:rPr>
        <w:t>Usabilidad</w:t>
      </w:r>
      <w:r w:rsidR="7D29DDC6" w:rsidRPr="7D29DDC6">
        <w:rPr>
          <w:b/>
          <w:bCs/>
          <w:lang w:val="es-US"/>
        </w:rPr>
        <w:t>(U)</w:t>
      </w:r>
    </w:p>
    <w:p w14:paraId="14C1BA21" w14:textId="0A05348B" w:rsidR="00CC0BC1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RNFU-1.</w:t>
      </w:r>
      <w:r w:rsidRPr="7D29DDC6">
        <w:rPr>
          <w:lang w:val="es-US"/>
        </w:rPr>
        <w:t xml:space="preserve"> </w:t>
      </w:r>
      <w:r w:rsidR="00CC0BC1">
        <w:rPr>
          <w:lang w:val="es-US"/>
        </w:rPr>
        <w:t xml:space="preserve">El sitio debe de ser </w:t>
      </w:r>
      <w:r w:rsidR="00E92ACA">
        <w:rPr>
          <w:lang w:val="es-US"/>
        </w:rPr>
        <w:t>intuitivo y fácil de usar tanto para usuarios comunes como para administradores.</w:t>
      </w:r>
    </w:p>
    <w:p w14:paraId="54B4B1BC" w14:textId="5D4AFCB5" w:rsidR="00E92ACA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RNFU-2.</w:t>
      </w:r>
      <w:r w:rsidRPr="7D29DDC6">
        <w:rPr>
          <w:lang w:val="es-US"/>
        </w:rPr>
        <w:t xml:space="preserve"> </w:t>
      </w:r>
      <w:r w:rsidR="00F13E21">
        <w:rPr>
          <w:lang w:val="es-US"/>
        </w:rPr>
        <w:t>La interfaz debe de tener una tipografía legible.</w:t>
      </w:r>
    </w:p>
    <w:p w14:paraId="2EDD906A" w14:textId="5F5A4C94" w:rsidR="00F13E21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RNFU-3.</w:t>
      </w:r>
      <w:r w:rsidRPr="7D29DDC6">
        <w:rPr>
          <w:lang w:val="es-US"/>
        </w:rPr>
        <w:t xml:space="preserve"> </w:t>
      </w:r>
      <w:r w:rsidR="00F13E21">
        <w:rPr>
          <w:lang w:val="es-US"/>
        </w:rPr>
        <w:t xml:space="preserve">La interfaz debe </w:t>
      </w:r>
      <w:r w:rsidR="0071470B">
        <w:rPr>
          <w:lang w:val="es-US"/>
        </w:rPr>
        <w:t>de usar una paleta de colores coherentes con la imagen del CTC.</w:t>
      </w:r>
    </w:p>
    <w:p w14:paraId="5CF745D8" w14:textId="7C405493" w:rsidR="0071470B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RNFU-4.</w:t>
      </w:r>
      <w:r w:rsidRPr="7D29DDC6">
        <w:rPr>
          <w:lang w:val="es-US"/>
        </w:rPr>
        <w:t xml:space="preserve"> </w:t>
      </w:r>
      <w:r w:rsidR="003F1B57">
        <w:rPr>
          <w:lang w:val="es-US"/>
        </w:rPr>
        <w:t>El sitio debe de contar con etiquetas, validaciones y mensajes de ayuda en los formularios.</w:t>
      </w:r>
    </w:p>
    <w:p w14:paraId="20F2FAD2" w14:textId="0ABD89C5" w:rsidR="003F1B57" w:rsidRDefault="00CF4BFF" w:rsidP="00853A86">
      <w:pPr>
        <w:pStyle w:val="ListParagraph"/>
        <w:numPr>
          <w:ilvl w:val="0"/>
          <w:numId w:val="26"/>
        </w:numPr>
        <w:rPr>
          <w:b/>
          <w:lang w:val="es-US"/>
        </w:rPr>
      </w:pPr>
      <w:r w:rsidRPr="7D29DDC6">
        <w:rPr>
          <w:b/>
          <w:lang w:val="es-US"/>
        </w:rPr>
        <w:t>Rendimiento</w:t>
      </w:r>
      <w:r w:rsidR="7D29DDC6" w:rsidRPr="7D29DDC6">
        <w:rPr>
          <w:b/>
          <w:bCs/>
          <w:lang w:val="es-US"/>
        </w:rPr>
        <w:t>(R)</w:t>
      </w:r>
    </w:p>
    <w:p w14:paraId="51700E78" w14:textId="7969D172" w:rsidR="00CF4BFF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RNFUR-1.</w:t>
      </w:r>
      <w:r w:rsidRPr="7D29DDC6">
        <w:rPr>
          <w:lang w:val="es-US"/>
        </w:rPr>
        <w:t xml:space="preserve"> </w:t>
      </w:r>
      <w:r w:rsidR="00CF4BFF">
        <w:rPr>
          <w:lang w:val="es-US"/>
        </w:rPr>
        <w:t xml:space="preserve">El sistema debe cargar las </w:t>
      </w:r>
      <w:r w:rsidR="00D97649">
        <w:rPr>
          <w:lang w:val="es-US"/>
        </w:rPr>
        <w:t>páginas</w:t>
      </w:r>
      <w:r w:rsidR="00CF4BFF">
        <w:rPr>
          <w:lang w:val="es-US"/>
        </w:rPr>
        <w:t xml:space="preserve"> </w:t>
      </w:r>
      <w:r w:rsidR="00D97649">
        <w:rPr>
          <w:lang w:val="es-US"/>
        </w:rPr>
        <w:t>públicas</w:t>
      </w:r>
      <w:r w:rsidR="00CF4BFF">
        <w:rPr>
          <w:lang w:val="es-US"/>
        </w:rPr>
        <w:t xml:space="preserve"> en menos de 3 segundos</w:t>
      </w:r>
      <w:r w:rsidR="00D97649">
        <w:rPr>
          <w:lang w:val="es-US"/>
        </w:rPr>
        <w:t>.</w:t>
      </w:r>
    </w:p>
    <w:p w14:paraId="6A271BF2" w14:textId="3FDB87CD" w:rsidR="00D97649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RNFUR-1.</w:t>
      </w:r>
      <w:r w:rsidRPr="7D29DDC6">
        <w:rPr>
          <w:lang w:val="es-US"/>
        </w:rPr>
        <w:t xml:space="preserve"> </w:t>
      </w:r>
      <w:r w:rsidR="00D97649">
        <w:rPr>
          <w:lang w:val="es-US"/>
        </w:rPr>
        <w:t>Las operaciones administrativas)</w:t>
      </w:r>
      <w:r w:rsidR="00053F83">
        <w:rPr>
          <w:lang w:val="es-US"/>
        </w:rPr>
        <w:t xml:space="preserve"> </w:t>
      </w:r>
      <w:r w:rsidR="00D97649">
        <w:rPr>
          <w:lang w:val="es-US"/>
        </w:rPr>
        <w:t>deben procesarse e</w:t>
      </w:r>
      <w:r w:rsidR="001F0C35">
        <w:rPr>
          <w:lang w:val="es-US"/>
        </w:rPr>
        <w:t>n men</w:t>
      </w:r>
      <w:r w:rsidR="00053F83">
        <w:rPr>
          <w:lang w:val="es-US"/>
        </w:rPr>
        <w:t>os de 10 segundos.</w:t>
      </w:r>
    </w:p>
    <w:p w14:paraId="51CD6ECB" w14:textId="0DA9B0E0" w:rsidR="00E72FFD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RNFUR-1.</w:t>
      </w:r>
      <w:r w:rsidRPr="7D29DDC6">
        <w:rPr>
          <w:lang w:val="es-US"/>
        </w:rPr>
        <w:t xml:space="preserve"> </w:t>
      </w:r>
      <w:r w:rsidR="00E72FFD">
        <w:rPr>
          <w:lang w:val="es-US"/>
        </w:rPr>
        <w:t xml:space="preserve">Los formularios </w:t>
      </w:r>
      <w:r w:rsidR="008044CC">
        <w:rPr>
          <w:lang w:val="es-US"/>
        </w:rPr>
        <w:t xml:space="preserve">den enviar los datos en menos de </w:t>
      </w:r>
      <w:r w:rsidR="00E30C35">
        <w:rPr>
          <w:lang w:val="es-US"/>
        </w:rPr>
        <w:t>3 segundos (10 segundos en caso de contener archivos multimedia).</w:t>
      </w:r>
    </w:p>
    <w:p w14:paraId="4AEA29BC" w14:textId="3446328D" w:rsidR="00E30C35" w:rsidRDefault="00754D52" w:rsidP="00853A86">
      <w:pPr>
        <w:pStyle w:val="ListParagraph"/>
        <w:numPr>
          <w:ilvl w:val="0"/>
          <w:numId w:val="26"/>
        </w:numPr>
        <w:rPr>
          <w:b/>
          <w:lang w:val="es-US"/>
        </w:rPr>
      </w:pPr>
      <w:r w:rsidRPr="7D29DDC6">
        <w:rPr>
          <w:b/>
          <w:lang w:val="es-US"/>
        </w:rPr>
        <w:t>Compatibilidad</w:t>
      </w:r>
      <w:r w:rsidR="7D29DDC6" w:rsidRPr="7D29DDC6">
        <w:rPr>
          <w:b/>
          <w:bCs/>
          <w:lang w:val="es-US"/>
        </w:rPr>
        <w:t xml:space="preserve"> (C)</w:t>
      </w:r>
    </w:p>
    <w:p w14:paraId="15E952CF" w14:textId="18C65AC6" w:rsidR="00754D52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RNFUC-1.</w:t>
      </w:r>
      <w:r w:rsidRPr="7D29DDC6">
        <w:rPr>
          <w:lang w:val="es-US"/>
        </w:rPr>
        <w:t xml:space="preserve"> </w:t>
      </w:r>
      <w:r w:rsidR="000A6B67">
        <w:rPr>
          <w:lang w:val="es-US"/>
        </w:rPr>
        <w:t xml:space="preserve">El sistema debe de ser compatible con los navegadores </w:t>
      </w:r>
      <w:r w:rsidR="0B2E5EF8" w:rsidRPr="0B2E5EF8">
        <w:rPr>
          <w:lang w:val="es-US"/>
        </w:rPr>
        <w:t>más</w:t>
      </w:r>
      <w:r w:rsidR="000A6B67">
        <w:rPr>
          <w:lang w:val="es-US"/>
        </w:rPr>
        <w:t xml:space="preserve"> comunes (chrome, firefox, safari y </w:t>
      </w:r>
      <w:r w:rsidR="0B2E5EF8" w:rsidRPr="0B2E5EF8">
        <w:rPr>
          <w:lang w:val="es-US"/>
        </w:rPr>
        <w:t>Edge</w:t>
      </w:r>
      <w:r w:rsidR="000A6B67">
        <w:rPr>
          <w:lang w:val="es-US"/>
        </w:rPr>
        <w:t>).</w:t>
      </w:r>
    </w:p>
    <w:p w14:paraId="79BF2880" w14:textId="5A82D0D0" w:rsidR="000A6B67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RNFUC-2.</w:t>
      </w:r>
      <w:r w:rsidRPr="7D29DDC6">
        <w:rPr>
          <w:lang w:val="es-US"/>
        </w:rPr>
        <w:t xml:space="preserve"> </w:t>
      </w:r>
      <w:r w:rsidR="00085D7C">
        <w:rPr>
          <w:lang w:val="es-US"/>
        </w:rPr>
        <w:t>Debe de funcionar correctamente en distintos dispositivos (</w:t>
      </w:r>
      <w:r w:rsidR="00B3265C">
        <w:rPr>
          <w:lang w:val="es-US"/>
        </w:rPr>
        <w:t>diseño responsive</w:t>
      </w:r>
      <w:r w:rsidR="00085D7C">
        <w:rPr>
          <w:lang w:val="es-US"/>
        </w:rPr>
        <w:t>)</w:t>
      </w:r>
      <w:r w:rsidR="00085D7C" w:rsidRPr="00B3265C">
        <w:rPr>
          <w:lang w:val="es-US"/>
        </w:rPr>
        <w:t>.</w:t>
      </w:r>
    </w:p>
    <w:p w14:paraId="54B3A41D" w14:textId="657A25A3" w:rsidR="00B3265C" w:rsidRDefault="00F7428F" w:rsidP="00853A86">
      <w:pPr>
        <w:pStyle w:val="ListParagraph"/>
        <w:numPr>
          <w:ilvl w:val="0"/>
          <w:numId w:val="26"/>
        </w:numPr>
        <w:rPr>
          <w:b/>
          <w:lang w:val="es-US"/>
        </w:rPr>
      </w:pPr>
      <w:r w:rsidRPr="7D29DDC6">
        <w:rPr>
          <w:b/>
          <w:lang w:val="es-US"/>
        </w:rPr>
        <w:t>Seguridad</w:t>
      </w:r>
      <w:r w:rsidR="7D29DDC6" w:rsidRPr="7D29DDC6">
        <w:rPr>
          <w:b/>
          <w:bCs/>
          <w:lang w:val="es-US"/>
        </w:rPr>
        <w:t xml:space="preserve"> (S)</w:t>
      </w:r>
    </w:p>
    <w:p w14:paraId="7320B62C" w14:textId="4FC2F5F5" w:rsidR="00F7428F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RNFUS-1.</w:t>
      </w:r>
      <w:r w:rsidRPr="7D29DDC6">
        <w:rPr>
          <w:lang w:val="es-US"/>
        </w:rPr>
        <w:t xml:space="preserve"> </w:t>
      </w:r>
      <w:r w:rsidR="00F7428F">
        <w:rPr>
          <w:lang w:val="es-US"/>
        </w:rPr>
        <w:t xml:space="preserve">El sistema debe implementar autentificación </w:t>
      </w:r>
      <w:r w:rsidR="0B2E5EF8" w:rsidRPr="0B2E5EF8">
        <w:rPr>
          <w:lang w:val="es-US"/>
        </w:rPr>
        <w:t>para</w:t>
      </w:r>
      <w:r w:rsidR="00F7428F">
        <w:rPr>
          <w:lang w:val="es-US"/>
        </w:rPr>
        <w:t xml:space="preserve"> acceder al panel de administración.</w:t>
      </w:r>
    </w:p>
    <w:p w14:paraId="33F7A01D" w14:textId="5F8834D6" w:rsidR="00F7428F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RNFUS-2.</w:t>
      </w:r>
      <w:r w:rsidRPr="7D29DDC6">
        <w:rPr>
          <w:lang w:val="es-US"/>
        </w:rPr>
        <w:t xml:space="preserve"> </w:t>
      </w:r>
      <w:r w:rsidR="00FA28FC">
        <w:rPr>
          <w:lang w:val="es-US"/>
        </w:rPr>
        <w:t>El sistema debe validar y sanitizar entradas para evitar inyecciones SQL.</w:t>
      </w:r>
    </w:p>
    <w:p w14:paraId="0AF31C76" w14:textId="30D7C3F6" w:rsidR="00FA28FC" w:rsidRDefault="008703EA" w:rsidP="00853A86">
      <w:pPr>
        <w:pStyle w:val="ListParagraph"/>
        <w:numPr>
          <w:ilvl w:val="0"/>
          <w:numId w:val="26"/>
        </w:numPr>
        <w:rPr>
          <w:b/>
          <w:lang w:val="es-US"/>
        </w:rPr>
      </w:pPr>
      <w:r w:rsidRPr="7D29DDC6">
        <w:rPr>
          <w:b/>
          <w:lang w:val="es-US"/>
        </w:rPr>
        <w:t>Mantenibilidad</w:t>
      </w:r>
      <w:r w:rsidR="7D29DDC6" w:rsidRPr="7D29DDC6">
        <w:rPr>
          <w:b/>
          <w:bCs/>
          <w:lang w:val="es-US"/>
        </w:rPr>
        <w:t xml:space="preserve"> (M)</w:t>
      </w:r>
    </w:p>
    <w:p w14:paraId="4D9943A8" w14:textId="71515460" w:rsidR="008703EA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RNFUM-1.</w:t>
      </w:r>
      <w:r w:rsidRPr="7D29DDC6">
        <w:rPr>
          <w:lang w:val="es-US"/>
        </w:rPr>
        <w:t xml:space="preserve"> </w:t>
      </w:r>
      <w:r w:rsidR="008703EA">
        <w:rPr>
          <w:lang w:val="es-US"/>
        </w:rPr>
        <w:t>El código debe estar estructurado de forma modular para facilitar futuras actualizaciones.</w:t>
      </w:r>
    </w:p>
    <w:p w14:paraId="4BA41F52" w14:textId="36F61FE9" w:rsidR="008703EA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RNFUM-2.</w:t>
      </w:r>
      <w:r w:rsidRPr="7D29DDC6">
        <w:rPr>
          <w:lang w:val="es-US"/>
        </w:rPr>
        <w:t xml:space="preserve"> </w:t>
      </w:r>
      <w:r w:rsidR="0019528A">
        <w:rPr>
          <w:lang w:val="es-US"/>
        </w:rPr>
        <w:t>Las rutas de los archivos deben seguir una convención clara.</w:t>
      </w:r>
    </w:p>
    <w:p w14:paraId="5D7D05B5" w14:textId="07EC9E9C" w:rsidR="0019528A" w:rsidRDefault="006D6644" w:rsidP="00853A86">
      <w:pPr>
        <w:pStyle w:val="ListParagraph"/>
        <w:numPr>
          <w:ilvl w:val="0"/>
          <w:numId w:val="26"/>
        </w:numPr>
        <w:rPr>
          <w:b/>
          <w:lang w:val="es-US"/>
        </w:rPr>
      </w:pPr>
      <w:r w:rsidRPr="7D29DDC6">
        <w:rPr>
          <w:b/>
          <w:lang w:val="es-US"/>
        </w:rPr>
        <w:t>Disponibilidad</w:t>
      </w:r>
      <w:r w:rsidR="7D29DDC6" w:rsidRPr="7D29DDC6">
        <w:rPr>
          <w:b/>
          <w:bCs/>
          <w:lang w:val="es-US"/>
        </w:rPr>
        <w:t>(D)</w:t>
      </w:r>
    </w:p>
    <w:p w14:paraId="76711509" w14:textId="27D31846" w:rsidR="006D6644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RNFUD-1.</w:t>
      </w:r>
      <w:r w:rsidRPr="7D29DDC6">
        <w:rPr>
          <w:lang w:val="es-US"/>
        </w:rPr>
        <w:t xml:space="preserve"> </w:t>
      </w:r>
      <w:r w:rsidR="006D6644">
        <w:rPr>
          <w:lang w:val="es-US"/>
        </w:rPr>
        <w:t>Se debe implementar un mecanismo de respaldo de la base de datos al menos una vez por semana.</w:t>
      </w:r>
    </w:p>
    <w:p w14:paraId="0206C972" w14:textId="6F88E7C3" w:rsidR="006D6644" w:rsidRDefault="006E5059" w:rsidP="00853A86">
      <w:pPr>
        <w:pStyle w:val="ListParagraph"/>
        <w:numPr>
          <w:ilvl w:val="0"/>
          <w:numId w:val="26"/>
        </w:numPr>
        <w:rPr>
          <w:b/>
          <w:lang w:val="es-US"/>
        </w:rPr>
      </w:pPr>
      <w:r w:rsidRPr="7D29DDC6">
        <w:rPr>
          <w:b/>
          <w:lang w:val="es-US"/>
        </w:rPr>
        <w:t>Escalabilidad</w:t>
      </w:r>
      <w:r w:rsidR="7D29DDC6" w:rsidRPr="7D29DDC6">
        <w:rPr>
          <w:b/>
          <w:bCs/>
          <w:lang w:val="es-US"/>
        </w:rPr>
        <w:t>(E)</w:t>
      </w:r>
    </w:p>
    <w:p w14:paraId="4B3FB65C" w14:textId="1D2E4101" w:rsidR="006E5059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RNFUE-1.</w:t>
      </w:r>
      <w:r w:rsidRPr="7D29DDC6">
        <w:rPr>
          <w:lang w:val="es-US"/>
        </w:rPr>
        <w:t xml:space="preserve"> </w:t>
      </w:r>
      <w:r w:rsidR="006E5059">
        <w:rPr>
          <w:lang w:val="es-US"/>
        </w:rPr>
        <w:t>El sistema debe tener la posibilidad de escalar horizontalmente</w:t>
      </w:r>
      <w:r w:rsidR="00D464F9">
        <w:rPr>
          <w:lang w:val="es-US"/>
        </w:rPr>
        <w:t>, permitiendo más mascotas, usuarios o funciones futuras.</w:t>
      </w:r>
    </w:p>
    <w:p w14:paraId="4A1F0321" w14:textId="46404284" w:rsidR="00D464F9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RNFUCE-2.</w:t>
      </w:r>
      <w:r w:rsidRPr="7D29DDC6">
        <w:rPr>
          <w:lang w:val="es-US"/>
        </w:rPr>
        <w:t xml:space="preserve"> </w:t>
      </w:r>
      <w:r w:rsidR="00D464F9">
        <w:rPr>
          <w:lang w:val="es-US"/>
        </w:rPr>
        <w:t>La estructura de la base de datos debe permitir integrar nuevas entidades sin necesidad de un rediseño completo.</w:t>
      </w:r>
    </w:p>
    <w:p w14:paraId="45BAF50D" w14:textId="6F08CA63" w:rsidR="00D464F9" w:rsidRDefault="003077FC" w:rsidP="00853A86">
      <w:pPr>
        <w:pStyle w:val="ListParagraph"/>
        <w:numPr>
          <w:ilvl w:val="0"/>
          <w:numId w:val="26"/>
        </w:numPr>
        <w:rPr>
          <w:b/>
          <w:lang w:val="es-US"/>
        </w:rPr>
      </w:pPr>
      <w:r w:rsidRPr="7D29DDC6">
        <w:rPr>
          <w:b/>
          <w:lang w:val="es-US"/>
        </w:rPr>
        <w:t>Accesibilidad</w:t>
      </w:r>
      <w:r w:rsidR="7D29DDC6" w:rsidRPr="7D29DDC6">
        <w:rPr>
          <w:b/>
          <w:bCs/>
          <w:lang w:val="es-US"/>
        </w:rPr>
        <w:t>(A)</w:t>
      </w:r>
    </w:p>
    <w:p w14:paraId="0BEA107A" w14:textId="78A45DF3" w:rsidR="003077FC" w:rsidRPr="00B3265C" w:rsidRDefault="7D29DDC6" w:rsidP="7D29DDC6">
      <w:pPr>
        <w:ind w:left="720"/>
        <w:rPr>
          <w:lang w:val="es-US"/>
        </w:rPr>
      </w:pPr>
      <w:r w:rsidRPr="7D29DDC6">
        <w:rPr>
          <w:rFonts w:eastAsia="Aptos Display" w:cs="Aptos Display"/>
          <w:b/>
          <w:bCs/>
          <w:szCs w:val="22"/>
          <w:lang w:val="es-US"/>
        </w:rPr>
        <w:t>RNFUCA-1.</w:t>
      </w:r>
      <w:r w:rsidRPr="7D29DDC6">
        <w:rPr>
          <w:lang w:val="es-US"/>
        </w:rPr>
        <w:t xml:space="preserve"> </w:t>
      </w:r>
      <w:r w:rsidR="003077FC">
        <w:rPr>
          <w:lang w:val="es-US"/>
        </w:rPr>
        <w:t xml:space="preserve">El sitio debe seguir principios básicos de </w:t>
      </w:r>
      <w:r w:rsidR="006E7A11">
        <w:rPr>
          <w:lang w:val="es-US"/>
        </w:rPr>
        <w:t xml:space="preserve">accesibilidad (uso de alt en las imágenes, navegación con teclado, contraste, </w:t>
      </w:r>
      <w:r w:rsidR="00D74D22">
        <w:rPr>
          <w:lang w:val="es-US"/>
        </w:rPr>
        <w:t>etiquetas en los formularios</w:t>
      </w:r>
      <w:r w:rsidR="006E7A11">
        <w:rPr>
          <w:lang w:val="es-US"/>
        </w:rPr>
        <w:t>)</w:t>
      </w:r>
      <w:r w:rsidR="00D74D22">
        <w:rPr>
          <w:lang w:val="es-US"/>
        </w:rPr>
        <w:t>.</w:t>
      </w:r>
    </w:p>
    <w:p w14:paraId="12D3D7F1" w14:textId="20428EE0" w:rsidR="00E80889" w:rsidRDefault="00AD1DD1" w:rsidP="00636322">
      <w:pPr>
        <w:pStyle w:val="Titulo2"/>
        <w:outlineLvl w:val="1"/>
        <w:rPr>
          <w:lang w:val="es-US"/>
        </w:rPr>
      </w:pPr>
      <w:r>
        <w:rPr>
          <w:lang w:val="es-US"/>
        </w:rPr>
        <w:t xml:space="preserve">Reglas del </w:t>
      </w:r>
      <w:r w:rsidR="0019583C">
        <w:rPr>
          <w:lang w:val="es-US"/>
        </w:rPr>
        <w:t>N</w:t>
      </w:r>
      <w:r>
        <w:rPr>
          <w:lang w:val="es-US"/>
        </w:rPr>
        <w:t>egoci</w:t>
      </w:r>
      <w:r w:rsidR="00755446">
        <w:rPr>
          <w:lang w:val="es-US"/>
        </w:rPr>
        <w:t>o</w:t>
      </w:r>
    </w:p>
    <w:p w14:paraId="27A05D88" w14:textId="70D4326C" w:rsidR="00524E38" w:rsidRDefault="00524E38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>
        <w:rPr>
          <w:b/>
          <w:bCs/>
          <w:lang w:val="es-US"/>
        </w:rPr>
        <w:t xml:space="preserve">RB1.- </w:t>
      </w:r>
      <w:r w:rsidR="005E5100">
        <w:rPr>
          <w:lang w:val="es-US"/>
        </w:rPr>
        <w:t>Las mascotas solo pueden ser adoptadas una vez.</w:t>
      </w:r>
    </w:p>
    <w:p w14:paraId="0295B758" w14:textId="26ADB446" w:rsidR="007B23C1" w:rsidRPr="00001C22" w:rsidRDefault="00334688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 w:rsidRPr="7B660EAB">
        <w:rPr>
          <w:b/>
          <w:bCs/>
          <w:lang w:val="es-US"/>
        </w:rPr>
        <w:t xml:space="preserve">RB2.- </w:t>
      </w:r>
      <w:r w:rsidR="00001C22" w:rsidRPr="7B660EAB">
        <w:rPr>
          <w:lang w:val="es-US"/>
        </w:rPr>
        <w:t xml:space="preserve">La solicitud de adopción solo puede aprobarse si la mascota sigue disponible. </w:t>
      </w:r>
    </w:p>
    <w:p w14:paraId="1E101CE4" w14:textId="0B85362D" w:rsidR="00AD1DD1" w:rsidRDefault="00DF79A7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>
        <w:rPr>
          <w:b/>
          <w:bCs/>
          <w:lang w:val="es-US"/>
        </w:rPr>
        <w:t>R</w:t>
      </w:r>
      <w:r w:rsidR="0019583C">
        <w:rPr>
          <w:b/>
          <w:bCs/>
          <w:lang w:val="es-US"/>
        </w:rPr>
        <w:t>B</w:t>
      </w:r>
      <w:r w:rsidR="001E30F6">
        <w:rPr>
          <w:b/>
          <w:bCs/>
          <w:lang w:val="es-US"/>
        </w:rPr>
        <w:t>3</w:t>
      </w:r>
      <w:r>
        <w:rPr>
          <w:b/>
          <w:bCs/>
          <w:lang w:val="es-US"/>
        </w:rPr>
        <w:t xml:space="preserve">.- </w:t>
      </w:r>
      <w:r w:rsidR="00D02994">
        <w:rPr>
          <w:lang w:val="es-US"/>
        </w:rPr>
        <w:t>El sistema debe permitir únicamente 3 tipos de donaciones (monetaria, en especie y voluntariado).</w:t>
      </w:r>
    </w:p>
    <w:p w14:paraId="40F6EFB8" w14:textId="107C142C" w:rsidR="00C853DF" w:rsidRDefault="00C853DF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>
        <w:rPr>
          <w:b/>
          <w:bCs/>
          <w:lang w:val="es-US"/>
        </w:rPr>
        <w:t>R</w:t>
      </w:r>
      <w:r w:rsidR="0019583C">
        <w:rPr>
          <w:b/>
          <w:bCs/>
          <w:lang w:val="es-US"/>
        </w:rPr>
        <w:t>B</w:t>
      </w:r>
      <w:r w:rsidR="001E30F6">
        <w:rPr>
          <w:b/>
          <w:bCs/>
          <w:lang w:val="es-US"/>
        </w:rPr>
        <w:t>4</w:t>
      </w:r>
      <w:r>
        <w:rPr>
          <w:b/>
          <w:bCs/>
          <w:lang w:val="es-US"/>
        </w:rPr>
        <w:t xml:space="preserve">.- </w:t>
      </w:r>
      <w:r w:rsidR="00524E38" w:rsidRPr="00524E38">
        <w:rPr>
          <w:lang w:val="es-US"/>
        </w:rPr>
        <w:t>U</w:t>
      </w:r>
      <w:r w:rsidR="006B4086">
        <w:rPr>
          <w:lang w:val="es-US"/>
        </w:rPr>
        <w:t xml:space="preserve">na mascota </w:t>
      </w:r>
      <w:r w:rsidR="00513446">
        <w:rPr>
          <w:lang w:val="es-US"/>
        </w:rPr>
        <w:t>únicamente</w:t>
      </w:r>
      <w:r w:rsidR="006B4086">
        <w:rPr>
          <w:lang w:val="es-US"/>
        </w:rPr>
        <w:t xml:space="preserve"> </w:t>
      </w:r>
      <w:r w:rsidR="00513446">
        <w:rPr>
          <w:lang w:val="es-US"/>
        </w:rPr>
        <w:t>podrá</w:t>
      </w:r>
      <w:r w:rsidR="006B4086">
        <w:rPr>
          <w:lang w:val="es-US"/>
        </w:rPr>
        <w:t xml:space="preserve"> tener una solicitud aprobada, </w:t>
      </w:r>
      <w:r w:rsidR="00513446">
        <w:rPr>
          <w:lang w:val="es-US"/>
        </w:rPr>
        <w:t>las demás deberán rechazarse automáticamente.</w:t>
      </w:r>
    </w:p>
    <w:p w14:paraId="4C539FDE" w14:textId="031E9BD4" w:rsidR="00513446" w:rsidRDefault="6B06F858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 w:rsidRPr="7B660EAB">
        <w:rPr>
          <w:b/>
          <w:bCs/>
          <w:lang w:val="es-US"/>
        </w:rPr>
        <w:t xml:space="preserve">RB5.- </w:t>
      </w:r>
      <w:r w:rsidRPr="7B660EAB">
        <w:rPr>
          <w:lang w:val="es-US"/>
        </w:rPr>
        <w:t>Las solicitudes únicamente podrán marcarse como aprobadas si la visita domiciliaria ya fue realizada.</w:t>
      </w:r>
    </w:p>
    <w:p w14:paraId="3C77D05B" w14:textId="38D468D2" w:rsidR="0B396C12" w:rsidRDefault="738CD3FA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 w:rsidRPr="13039737">
        <w:rPr>
          <w:b/>
          <w:bCs/>
          <w:lang w:val="es-US"/>
        </w:rPr>
        <w:t>RB6</w:t>
      </w:r>
      <w:r w:rsidRPr="13039737">
        <w:rPr>
          <w:lang w:val="es-US"/>
        </w:rPr>
        <w:t xml:space="preserve">.- </w:t>
      </w:r>
      <w:r w:rsidR="3192775F" w:rsidRPr="5E518DA7">
        <w:rPr>
          <w:lang w:val="es-US"/>
        </w:rPr>
        <w:t>S</w:t>
      </w:r>
      <w:r w:rsidR="03D6DC55" w:rsidRPr="5E518DA7">
        <w:rPr>
          <w:lang w:val="es-US"/>
        </w:rPr>
        <w:t>olo</w:t>
      </w:r>
      <w:r w:rsidR="03D6DC55" w:rsidRPr="13039737">
        <w:rPr>
          <w:lang w:val="es-US"/>
        </w:rPr>
        <w:t xml:space="preserve"> los administradores pueden editar</w:t>
      </w:r>
      <w:r w:rsidR="67FCBCC7" w:rsidRPr="13039737">
        <w:rPr>
          <w:lang w:val="es-US"/>
        </w:rPr>
        <w:t>,</w:t>
      </w:r>
      <w:r w:rsidR="03D6DC55" w:rsidRPr="13039737">
        <w:rPr>
          <w:lang w:val="es-US"/>
        </w:rPr>
        <w:t xml:space="preserve"> </w:t>
      </w:r>
      <w:r w:rsidR="548D9C7A" w:rsidRPr="13039737">
        <w:rPr>
          <w:lang w:val="es-US"/>
        </w:rPr>
        <w:t>agregar</w:t>
      </w:r>
      <w:r w:rsidR="52042CC8" w:rsidRPr="13039737">
        <w:rPr>
          <w:lang w:val="es-US"/>
        </w:rPr>
        <w:t xml:space="preserve"> o </w:t>
      </w:r>
      <w:r w:rsidR="7C952994" w:rsidRPr="13039737">
        <w:rPr>
          <w:lang w:val="es-US"/>
        </w:rPr>
        <w:t>eliminar administradores</w:t>
      </w:r>
      <w:r w:rsidR="548D9C7A" w:rsidRPr="13039737">
        <w:rPr>
          <w:lang w:val="es-US"/>
        </w:rPr>
        <w:t xml:space="preserve">. </w:t>
      </w:r>
    </w:p>
    <w:p w14:paraId="3367F3B6" w14:textId="59535807" w:rsidR="447AA0E8" w:rsidRDefault="08480ED5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 w:rsidRPr="13039737">
        <w:rPr>
          <w:b/>
          <w:bCs/>
          <w:lang w:val="es-US"/>
        </w:rPr>
        <w:t>RB</w:t>
      </w:r>
      <w:r w:rsidR="2C2FC589" w:rsidRPr="13039737">
        <w:rPr>
          <w:b/>
          <w:bCs/>
          <w:lang w:val="es-US"/>
        </w:rPr>
        <w:t>7</w:t>
      </w:r>
      <w:r w:rsidRPr="13039737">
        <w:rPr>
          <w:lang w:val="es-US"/>
        </w:rPr>
        <w:t xml:space="preserve">.- Los </w:t>
      </w:r>
      <w:r w:rsidR="60A85697" w:rsidRPr="13039737">
        <w:rPr>
          <w:lang w:val="es-US"/>
        </w:rPr>
        <w:t>usuarios</w:t>
      </w:r>
      <w:r w:rsidRPr="13039737">
        <w:rPr>
          <w:lang w:val="es-US"/>
        </w:rPr>
        <w:t xml:space="preserve"> pueden realizar reportes</w:t>
      </w:r>
      <w:r w:rsidR="2A276B51" w:rsidRPr="0C5BDEE5">
        <w:rPr>
          <w:lang w:val="es-US"/>
        </w:rPr>
        <w:t>, donaciones</w:t>
      </w:r>
      <w:r w:rsidR="3B06894B" w:rsidRPr="13039737">
        <w:rPr>
          <w:lang w:val="es-US"/>
        </w:rPr>
        <w:t xml:space="preserve"> o solicitudes. </w:t>
      </w:r>
    </w:p>
    <w:p w14:paraId="284758A1" w14:textId="468B8933" w:rsidR="076EA14B" w:rsidRDefault="70AA9A20" w:rsidP="00853A86">
      <w:pPr>
        <w:pStyle w:val="ListParagraph"/>
        <w:numPr>
          <w:ilvl w:val="0"/>
          <w:numId w:val="27"/>
        </w:numPr>
        <w:ind w:left="540"/>
        <w:rPr>
          <w:lang w:val="es-US"/>
        </w:rPr>
      </w:pPr>
      <w:r w:rsidRPr="13039737">
        <w:rPr>
          <w:b/>
          <w:bCs/>
          <w:lang w:val="es-US"/>
        </w:rPr>
        <w:t>RB8</w:t>
      </w:r>
      <w:r w:rsidRPr="13039737">
        <w:rPr>
          <w:lang w:val="es-US"/>
        </w:rPr>
        <w:t xml:space="preserve">.- </w:t>
      </w:r>
      <w:r w:rsidR="5A36CE0B" w:rsidRPr="13039737">
        <w:rPr>
          <w:lang w:val="es-US"/>
        </w:rPr>
        <w:t xml:space="preserve">Cada mascota debe tener un estado: disponible, adaptada o no disponible. </w:t>
      </w:r>
    </w:p>
    <w:p w14:paraId="0D4B49FE" w14:textId="5855D55B" w:rsidR="00BE492E" w:rsidRPr="00BE492E" w:rsidRDefault="695922F4" w:rsidP="00853A86">
      <w:pPr>
        <w:pStyle w:val="ListParagraph"/>
        <w:numPr>
          <w:ilvl w:val="0"/>
          <w:numId w:val="27"/>
        </w:numPr>
        <w:ind w:left="540"/>
        <w:rPr>
          <w:lang w:val="es-US"/>
        </w:rPr>
      </w:pPr>
      <w:r w:rsidRPr="13039737">
        <w:rPr>
          <w:b/>
          <w:bCs/>
          <w:lang w:val="es-US"/>
        </w:rPr>
        <w:t>RB9</w:t>
      </w:r>
      <w:r w:rsidRPr="13039737">
        <w:rPr>
          <w:lang w:val="es-US"/>
        </w:rPr>
        <w:t xml:space="preserve">.- </w:t>
      </w:r>
      <w:r w:rsidR="2FCD3F69" w:rsidRPr="0C5BDEE5">
        <w:rPr>
          <w:lang w:val="es-US"/>
        </w:rPr>
        <w:t>S</w:t>
      </w:r>
      <w:r w:rsidR="04F66B25" w:rsidRPr="0C5BDEE5">
        <w:rPr>
          <w:lang w:val="es-US"/>
        </w:rPr>
        <w:t>olo</w:t>
      </w:r>
      <w:r w:rsidR="04F66B25" w:rsidRPr="13039737">
        <w:rPr>
          <w:lang w:val="es-US"/>
        </w:rPr>
        <w:t xml:space="preserve"> los administradores pueden</w:t>
      </w:r>
      <w:r w:rsidR="00DB4183">
        <w:rPr>
          <w:lang w:val="es-US"/>
        </w:rPr>
        <w:t xml:space="preserve"> crear,</w:t>
      </w:r>
      <w:r w:rsidR="04F66B25" w:rsidRPr="13039737">
        <w:rPr>
          <w:lang w:val="es-US"/>
        </w:rPr>
        <w:t xml:space="preserve"> modificar </w:t>
      </w:r>
      <w:r w:rsidR="0BC3CC9F" w:rsidRPr="0C5BDEE5">
        <w:rPr>
          <w:lang w:val="es-US"/>
        </w:rPr>
        <w:t>o</w:t>
      </w:r>
      <w:r w:rsidR="70775B2F" w:rsidRPr="0C5BDEE5">
        <w:rPr>
          <w:lang w:val="es-US"/>
        </w:rPr>
        <w:t xml:space="preserve"> eliminar</w:t>
      </w:r>
      <w:r w:rsidR="04F66B25" w:rsidRPr="0C5BDEE5">
        <w:rPr>
          <w:lang w:val="es-US"/>
        </w:rPr>
        <w:t xml:space="preserve"> </w:t>
      </w:r>
      <w:r w:rsidR="76617C52" w:rsidRPr="13039737">
        <w:rPr>
          <w:lang w:val="es-US"/>
        </w:rPr>
        <w:t>mascotas</w:t>
      </w:r>
      <w:r w:rsidR="00BE492E">
        <w:rPr>
          <w:lang w:val="es-US"/>
        </w:rPr>
        <w:t>.</w:t>
      </w:r>
    </w:p>
    <w:p w14:paraId="14F5336B" w14:textId="30580284" w:rsidR="087C26F8" w:rsidRDefault="00BE492E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>
        <w:rPr>
          <w:b/>
          <w:bCs/>
          <w:lang w:val="es-US"/>
        </w:rPr>
        <w:t>RB10</w:t>
      </w:r>
      <w:r w:rsidRPr="00BE492E">
        <w:rPr>
          <w:lang w:val="es-US"/>
        </w:rPr>
        <w:t>.</w:t>
      </w:r>
      <w:r>
        <w:rPr>
          <w:lang w:val="es-US"/>
        </w:rPr>
        <w:t xml:space="preserve">- Solo los administradores podrán modificar o eliminar </w:t>
      </w:r>
      <w:r w:rsidR="62D27577" w:rsidRPr="0C5BDEE5">
        <w:rPr>
          <w:lang w:val="es-US"/>
        </w:rPr>
        <w:t xml:space="preserve">solicitudes, donaciones </w:t>
      </w:r>
      <w:r w:rsidR="50741F39" w:rsidRPr="0C5BDEE5">
        <w:rPr>
          <w:lang w:val="es-US"/>
        </w:rPr>
        <w:t>o reportes</w:t>
      </w:r>
      <w:r w:rsidR="76617C52" w:rsidRPr="13039737">
        <w:rPr>
          <w:lang w:val="es-US"/>
        </w:rPr>
        <w:t xml:space="preserve"> en el sistema. </w:t>
      </w:r>
    </w:p>
    <w:p w14:paraId="23D27237" w14:textId="59E1B521" w:rsidR="60E221B3" w:rsidRDefault="16BDCB07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 w:rsidRPr="60875DA0">
        <w:rPr>
          <w:b/>
          <w:bCs/>
          <w:szCs w:val="22"/>
          <w:lang w:val="es-US"/>
        </w:rPr>
        <w:t>RB1</w:t>
      </w:r>
      <w:r w:rsidR="00BE492E">
        <w:rPr>
          <w:b/>
          <w:bCs/>
          <w:szCs w:val="22"/>
          <w:lang w:val="es-US"/>
        </w:rPr>
        <w:t>1</w:t>
      </w:r>
      <w:r w:rsidRPr="5C46E47F">
        <w:rPr>
          <w:b/>
          <w:bCs/>
          <w:szCs w:val="22"/>
          <w:lang w:val="es-US"/>
        </w:rPr>
        <w:t>.-</w:t>
      </w:r>
      <w:r w:rsidRPr="0B6E02C5">
        <w:rPr>
          <w:szCs w:val="22"/>
          <w:lang w:val="es-US"/>
        </w:rPr>
        <w:t xml:space="preserve"> </w:t>
      </w:r>
      <w:r w:rsidRPr="03B53FFA">
        <w:rPr>
          <w:szCs w:val="22"/>
          <w:lang w:val="es-US"/>
        </w:rPr>
        <w:t xml:space="preserve">No se </w:t>
      </w:r>
      <w:r w:rsidRPr="644ACF82">
        <w:rPr>
          <w:szCs w:val="22"/>
          <w:lang w:val="es-US"/>
        </w:rPr>
        <w:t>podrá</w:t>
      </w:r>
      <w:r w:rsidRPr="76574455">
        <w:rPr>
          <w:szCs w:val="22"/>
          <w:lang w:val="es-US"/>
        </w:rPr>
        <w:t xml:space="preserve"> enviar</w:t>
      </w:r>
      <w:r w:rsidRPr="676FF3C3">
        <w:rPr>
          <w:szCs w:val="22"/>
          <w:lang w:val="es-US"/>
        </w:rPr>
        <w:t xml:space="preserve"> reportes </w:t>
      </w:r>
      <w:r w:rsidRPr="534033EA">
        <w:rPr>
          <w:szCs w:val="22"/>
          <w:lang w:val="es-US"/>
        </w:rPr>
        <w:t xml:space="preserve">si no </w:t>
      </w:r>
      <w:r w:rsidRPr="3BBD05F0">
        <w:rPr>
          <w:szCs w:val="22"/>
          <w:lang w:val="es-US"/>
        </w:rPr>
        <w:t xml:space="preserve">especifica la </w:t>
      </w:r>
      <w:r w:rsidRPr="644ACF82">
        <w:rPr>
          <w:szCs w:val="22"/>
          <w:lang w:val="es-US"/>
        </w:rPr>
        <w:t>línea</w:t>
      </w:r>
      <w:r w:rsidRPr="21DC1884">
        <w:rPr>
          <w:szCs w:val="22"/>
          <w:lang w:val="es-US"/>
        </w:rPr>
        <w:t xml:space="preserve"> y </w:t>
      </w:r>
      <w:r w:rsidRPr="33E9FB56">
        <w:rPr>
          <w:szCs w:val="22"/>
          <w:lang w:val="es-US"/>
        </w:rPr>
        <w:t>estación</w:t>
      </w:r>
      <w:r w:rsidRPr="0B6B84F1">
        <w:rPr>
          <w:szCs w:val="22"/>
          <w:lang w:val="es-US"/>
        </w:rPr>
        <w:t xml:space="preserve"> </w:t>
      </w:r>
      <w:r w:rsidRPr="46656EC3">
        <w:rPr>
          <w:szCs w:val="22"/>
          <w:lang w:val="es-US"/>
        </w:rPr>
        <w:t>del metro</w:t>
      </w:r>
      <w:r w:rsidRPr="33E9FB56">
        <w:rPr>
          <w:szCs w:val="22"/>
          <w:lang w:val="es-US"/>
        </w:rPr>
        <w:t>.</w:t>
      </w:r>
    </w:p>
    <w:p w14:paraId="552239E7" w14:textId="4C0E8ACB" w:rsidR="0CE5CC6B" w:rsidRDefault="0CE5CC6B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 w:rsidRPr="25FC8136">
        <w:rPr>
          <w:b/>
          <w:bCs/>
          <w:szCs w:val="22"/>
          <w:lang w:val="es-US"/>
        </w:rPr>
        <w:t>RB1</w:t>
      </w:r>
      <w:r w:rsidR="009B1DB9">
        <w:rPr>
          <w:b/>
          <w:bCs/>
          <w:szCs w:val="22"/>
          <w:lang w:val="es-US"/>
        </w:rPr>
        <w:t>2</w:t>
      </w:r>
      <w:r w:rsidRPr="750C0AF2">
        <w:rPr>
          <w:b/>
          <w:bCs/>
          <w:szCs w:val="22"/>
          <w:lang w:val="es-US"/>
        </w:rPr>
        <w:t>.-</w:t>
      </w:r>
      <w:r w:rsidRPr="750C0AF2">
        <w:rPr>
          <w:szCs w:val="22"/>
          <w:lang w:val="es-US"/>
        </w:rPr>
        <w:t xml:space="preserve"> </w:t>
      </w:r>
      <w:r w:rsidRPr="49303FBA">
        <w:rPr>
          <w:szCs w:val="22"/>
          <w:lang w:val="es-US"/>
        </w:rPr>
        <w:t xml:space="preserve">Cada </w:t>
      </w:r>
      <w:r w:rsidRPr="6E98C320">
        <w:rPr>
          <w:szCs w:val="22"/>
          <w:lang w:val="es-US"/>
        </w:rPr>
        <w:t>mascota</w:t>
      </w:r>
      <w:r w:rsidRPr="4D606520">
        <w:rPr>
          <w:szCs w:val="22"/>
          <w:lang w:val="es-US"/>
        </w:rPr>
        <w:t xml:space="preserve"> debe tener una </w:t>
      </w:r>
      <w:r w:rsidRPr="438E90D6">
        <w:rPr>
          <w:szCs w:val="22"/>
          <w:lang w:val="es-US"/>
        </w:rPr>
        <w:t xml:space="preserve">foto </w:t>
      </w:r>
      <w:r w:rsidRPr="7ABF6E91">
        <w:rPr>
          <w:szCs w:val="22"/>
          <w:lang w:val="es-US"/>
        </w:rPr>
        <w:t xml:space="preserve">al ser </w:t>
      </w:r>
      <w:r w:rsidRPr="01D32FC2">
        <w:rPr>
          <w:szCs w:val="22"/>
          <w:lang w:val="es-US"/>
        </w:rPr>
        <w:t>registra</w:t>
      </w:r>
      <w:r w:rsidR="5C190DFE" w:rsidRPr="01D32FC2">
        <w:rPr>
          <w:szCs w:val="22"/>
          <w:lang w:val="es-US"/>
        </w:rPr>
        <w:t>da</w:t>
      </w:r>
      <w:r w:rsidR="007E7960">
        <w:rPr>
          <w:szCs w:val="22"/>
          <w:lang w:val="es-US"/>
        </w:rPr>
        <w:t xml:space="preserve"> para la portada de su </w:t>
      </w:r>
      <w:r w:rsidR="00B4476D">
        <w:rPr>
          <w:szCs w:val="22"/>
          <w:lang w:val="es-US"/>
        </w:rPr>
        <w:t>tarjeta</w:t>
      </w:r>
      <w:r w:rsidR="5C190DFE" w:rsidRPr="01D32FC2">
        <w:rPr>
          <w:szCs w:val="22"/>
          <w:lang w:val="es-US"/>
        </w:rPr>
        <w:t>.</w:t>
      </w:r>
    </w:p>
    <w:p w14:paraId="48EF5CDD" w14:textId="15A6B72A" w:rsidR="01D32FC2" w:rsidRDefault="4BD49CA4" w:rsidP="00853A86">
      <w:pPr>
        <w:pStyle w:val="ListParagraph"/>
        <w:numPr>
          <w:ilvl w:val="0"/>
          <w:numId w:val="27"/>
        </w:numPr>
        <w:ind w:left="540"/>
        <w:rPr>
          <w:lang w:val="es-US"/>
        </w:rPr>
      </w:pPr>
      <w:r w:rsidRPr="45C80B9D">
        <w:rPr>
          <w:b/>
          <w:bCs/>
          <w:lang w:val="es-US"/>
        </w:rPr>
        <w:t>RB1</w:t>
      </w:r>
      <w:r w:rsidR="00CF3118">
        <w:rPr>
          <w:b/>
          <w:bCs/>
          <w:lang w:val="es-US"/>
        </w:rPr>
        <w:t>3</w:t>
      </w:r>
      <w:r w:rsidRPr="45C80B9D">
        <w:rPr>
          <w:b/>
          <w:bCs/>
          <w:lang w:val="es-US"/>
        </w:rPr>
        <w:t>.-</w:t>
      </w:r>
      <w:r w:rsidRPr="45C80B9D">
        <w:rPr>
          <w:lang w:val="es-US"/>
        </w:rPr>
        <w:t xml:space="preserve"> </w:t>
      </w:r>
      <w:r w:rsidR="002D72DD">
        <w:rPr>
          <w:lang w:val="es-US"/>
        </w:rPr>
        <w:t>L</w:t>
      </w:r>
      <w:r w:rsidRPr="45C80B9D">
        <w:rPr>
          <w:lang w:val="es-US"/>
        </w:rPr>
        <w:t>a donación</w:t>
      </w:r>
      <w:r w:rsidR="00196A04">
        <w:rPr>
          <w:lang w:val="es-US"/>
        </w:rPr>
        <w:t xml:space="preserve"> visible</w:t>
      </w:r>
      <w:r w:rsidRPr="45C80B9D">
        <w:rPr>
          <w:lang w:val="es-US"/>
        </w:rPr>
        <w:t xml:space="preserve"> será </w:t>
      </w:r>
      <w:r w:rsidR="00FC7FB7">
        <w:rPr>
          <w:lang w:val="es-US"/>
        </w:rPr>
        <w:t>mostrada en la página principal</w:t>
      </w:r>
      <w:r w:rsidRPr="45C80B9D">
        <w:rPr>
          <w:lang w:val="es-US"/>
        </w:rPr>
        <w:t xml:space="preserve"> </w:t>
      </w:r>
      <w:r w:rsidR="002D72DD">
        <w:rPr>
          <w:lang w:val="es-US"/>
        </w:rPr>
        <w:t xml:space="preserve">solo </w:t>
      </w:r>
      <w:r w:rsidR="27CB6D87" w:rsidRPr="45C80B9D">
        <w:rPr>
          <w:lang w:val="es-US"/>
        </w:rPr>
        <w:t>si s</w:t>
      </w:r>
      <w:r w:rsidR="7A15AEA6" w:rsidRPr="45C80B9D">
        <w:rPr>
          <w:lang w:val="es-US"/>
        </w:rPr>
        <w:t>e marca como finalizada</w:t>
      </w:r>
      <w:r w:rsidR="00480C96">
        <w:rPr>
          <w:lang w:val="es-US"/>
        </w:rPr>
        <w:t xml:space="preserve"> por el administrador</w:t>
      </w:r>
      <w:r w:rsidR="6551C0FA" w:rsidRPr="45C80B9D">
        <w:rPr>
          <w:lang w:val="es-US"/>
        </w:rPr>
        <w:t>.</w:t>
      </w:r>
    </w:p>
    <w:p w14:paraId="55535ECA" w14:textId="432E633A" w:rsidR="00DE6057" w:rsidRDefault="00DE6057" w:rsidP="00853A86">
      <w:pPr>
        <w:pStyle w:val="ListParagraph"/>
        <w:numPr>
          <w:ilvl w:val="0"/>
          <w:numId w:val="27"/>
        </w:numPr>
        <w:ind w:left="540"/>
        <w:rPr>
          <w:szCs w:val="22"/>
          <w:lang w:val="es-US"/>
        </w:rPr>
      </w:pPr>
      <w:r>
        <w:rPr>
          <w:b/>
          <w:bCs/>
          <w:szCs w:val="22"/>
          <w:lang w:val="es-US"/>
        </w:rPr>
        <w:t>RB13.</w:t>
      </w:r>
      <w:r>
        <w:rPr>
          <w:szCs w:val="22"/>
          <w:lang w:val="es-US"/>
        </w:rPr>
        <w:t xml:space="preserve">- </w:t>
      </w:r>
      <w:r w:rsidR="005E2682">
        <w:rPr>
          <w:szCs w:val="22"/>
          <w:lang w:val="es-US"/>
        </w:rPr>
        <w:t xml:space="preserve">La donación </w:t>
      </w:r>
      <w:r w:rsidR="00E66546">
        <w:rPr>
          <w:szCs w:val="22"/>
          <w:lang w:val="es-US"/>
        </w:rPr>
        <w:t xml:space="preserve">se </w:t>
      </w:r>
      <w:r w:rsidR="00755446">
        <w:rPr>
          <w:szCs w:val="22"/>
          <w:lang w:val="es-US"/>
        </w:rPr>
        <w:t>marcará</w:t>
      </w:r>
      <w:r w:rsidR="00E66546">
        <w:rPr>
          <w:szCs w:val="22"/>
          <w:lang w:val="es-US"/>
        </w:rPr>
        <w:t xml:space="preserve"> como Cancelada después de 1 mes de estar en Pendiente.</w:t>
      </w:r>
    </w:p>
    <w:p w14:paraId="23EE0A2B" w14:textId="3C2AD397" w:rsidR="0C5BDEE5" w:rsidRDefault="257C7DEA" w:rsidP="00853A86">
      <w:pPr>
        <w:pStyle w:val="ListParagraph"/>
        <w:numPr>
          <w:ilvl w:val="0"/>
          <w:numId w:val="27"/>
        </w:numPr>
        <w:ind w:left="540"/>
      </w:pPr>
      <w:r w:rsidRPr="45C80B9D">
        <w:rPr>
          <w:b/>
          <w:bCs/>
        </w:rPr>
        <w:t>RB14.-</w:t>
      </w:r>
      <w:r w:rsidRPr="45C80B9D">
        <w:t xml:space="preserve"> El donante </w:t>
      </w:r>
      <w:r w:rsidR="00EE2584" w:rsidRPr="45C80B9D">
        <w:t>podrá</w:t>
      </w:r>
      <w:r w:rsidRPr="45C80B9D">
        <w:t xml:space="preserve"> modificar el diseño de su avatar para visua</w:t>
      </w:r>
      <w:r w:rsidR="3F1B0123" w:rsidRPr="45C80B9D">
        <w:t>lizar.</w:t>
      </w:r>
    </w:p>
    <w:p w14:paraId="01D5A770" w14:textId="61792525" w:rsidR="004F435D" w:rsidRDefault="00DA5085" w:rsidP="00853A86">
      <w:pPr>
        <w:pStyle w:val="ListParagraph"/>
        <w:numPr>
          <w:ilvl w:val="0"/>
          <w:numId w:val="27"/>
        </w:numPr>
        <w:ind w:left="540"/>
        <w:rPr>
          <w:lang w:val="es-US"/>
        </w:rPr>
      </w:pPr>
      <w:r>
        <w:rPr>
          <w:b/>
          <w:bCs/>
          <w:lang w:val="es-US"/>
        </w:rPr>
        <w:t xml:space="preserve">RB15.- </w:t>
      </w:r>
      <w:r>
        <w:rPr>
          <w:lang w:val="es-US"/>
        </w:rPr>
        <w:t xml:space="preserve">El </w:t>
      </w:r>
      <w:r w:rsidR="00A576FB">
        <w:rPr>
          <w:lang w:val="es-US"/>
        </w:rPr>
        <w:t>adopta</w:t>
      </w:r>
      <w:r w:rsidR="009907BA">
        <w:rPr>
          <w:lang w:val="es-US"/>
        </w:rPr>
        <w:t>nt</w:t>
      </w:r>
      <w:r w:rsidR="00A576FB">
        <w:rPr>
          <w:lang w:val="es-US"/>
        </w:rPr>
        <w:t xml:space="preserve">e </w:t>
      </w:r>
      <w:r w:rsidR="00286054">
        <w:rPr>
          <w:lang w:val="es-US"/>
        </w:rPr>
        <w:t xml:space="preserve">deberá ingresar sus documentos personales (identificación y comprobante de domicilio) al </w:t>
      </w:r>
      <w:r w:rsidR="00EA2894">
        <w:rPr>
          <w:lang w:val="es-US"/>
        </w:rPr>
        <w:t>finalizar el formulario</w:t>
      </w:r>
    </w:p>
    <w:p w14:paraId="4CCF8A94" w14:textId="692D80DA" w:rsidR="45C80B9D" w:rsidRPr="009456CC" w:rsidRDefault="004F435D" w:rsidP="009456CC">
      <w:pPr>
        <w:spacing w:before="100" w:after="100"/>
        <w:rPr>
          <w:lang w:val="es-US"/>
        </w:rPr>
      </w:pPr>
      <w:r>
        <w:rPr>
          <w:lang w:val="es-US"/>
        </w:rPr>
        <w:br w:type="page"/>
      </w:r>
    </w:p>
    <w:p w14:paraId="7343376B" w14:textId="77777777" w:rsidR="00034260" w:rsidRDefault="00034260">
      <w:pPr>
        <w:pStyle w:val="Heading1"/>
        <w:sectPr w:rsidR="00034260" w:rsidSect="004C486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080" w:right="1080" w:bottom="1440" w:left="1080" w:header="0" w:footer="720" w:gutter="0"/>
          <w:cols w:space="720"/>
          <w:titlePg/>
          <w:docGrid w:linePitch="360"/>
        </w:sectPr>
      </w:pPr>
    </w:p>
    <w:p w14:paraId="4BBE32C7" w14:textId="77777777" w:rsidR="004F435D" w:rsidRDefault="004F435D">
      <w:pPr>
        <w:pStyle w:val="Heading1"/>
      </w:pPr>
      <w:r>
        <w:t>Mapa de Características</w:t>
      </w:r>
    </w:p>
    <w:p w14:paraId="323C6F7A" w14:textId="1524412B" w:rsidR="00034260" w:rsidRDefault="004F435D" w:rsidP="004F435D">
      <w:r>
        <w:rPr>
          <w:noProof/>
        </w:rPr>
        <w:drawing>
          <wp:inline distT="0" distB="0" distL="0" distR="0" wp14:anchorId="7EDE3917" wp14:editId="1F661E8B">
            <wp:extent cx="9009163" cy="4309534"/>
            <wp:effectExtent l="0" t="0" r="1905" b="0"/>
            <wp:docPr id="411369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69552" name="Imagen 41136955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16058" cy="431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F828" w14:textId="77777777" w:rsidR="00034260" w:rsidRDefault="00034260" w:rsidP="00034260">
      <w:pPr>
        <w:spacing w:before="100" w:after="100"/>
        <w:sectPr w:rsidR="00034260" w:rsidSect="00034260">
          <w:pgSz w:w="16838" w:h="11906" w:orient="landscape" w:code="9"/>
          <w:pgMar w:top="1080" w:right="1080" w:bottom="1080" w:left="1440" w:header="0" w:footer="720" w:gutter="0"/>
          <w:cols w:space="720"/>
          <w:titlePg/>
          <w:docGrid w:linePitch="360"/>
        </w:sectPr>
      </w:pPr>
    </w:p>
    <w:p w14:paraId="0C423F8E" w14:textId="2E050D16" w:rsidR="00182785" w:rsidRDefault="00182785" w:rsidP="00182785">
      <w:pPr>
        <w:pStyle w:val="Heading1"/>
        <w:rPr>
          <w:lang w:val="es-US"/>
        </w:rPr>
      </w:pPr>
      <w:r>
        <w:rPr>
          <w:lang w:val="es-US"/>
        </w:rPr>
        <w:t>Estructura de Archivos</w:t>
      </w:r>
    </w:p>
    <w:p w14:paraId="486C3156" w14:textId="428F137E" w:rsidR="00C949E9" w:rsidRDefault="00C949E9" w:rsidP="00C949E9">
      <w:pPr>
        <w:jc w:val="both"/>
        <w:rPr>
          <w:lang w:val="es-US"/>
        </w:rPr>
      </w:pPr>
      <w:r w:rsidRPr="00C949E9">
        <w:rPr>
          <w:lang w:val="es-US"/>
        </w:rPr>
        <w:t xml:space="preserve">Este apartado describe la organización del proyecto ProyectoADS_CTCDigital, desarrollado como parte del curso de Análisis y Diseño de Sistemas. El objetivo es mantener una estructura clara, modular y fácil de mantener para facilitar el desarrollo, pruebas y futuras actualizaciones. </w:t>
      </w:r>
    </w:p>
    <w:p w14:paraId="2BFDE1F3" w14:textId="77777777" w:rsidR="00FA382F" w:rsidRPr="00C949E9" w:rsidRDefault="00FA382F" w:rsidP="00C949E9">
      <w:pPr>
        <w:jc w:val="both"/>
        <w:rPr>
          <w:lang w:val="es-US"/>
        </w:rPr>
      </w:pPr>
    </w:p>
    <w:p w14:paraId="17F76EF3" w14:textId="77777777" w:rsidR="00C20085" w:rsidRDefault="00C20085" w:rsidP="00C20085">
      <w:pPr>
        <w:pStyle w:val="Cdigo"/>
      </w:pPr>
      <w:r>
        <w:t>/ProyectoADS_CTCDigital/</w:t>
      </w:r>
    </w:p>
    <w:p w14:paraId="0A681734" w14:textId="77777777" w:rsidR="00C20085" w:rsidRDefault="00C20085" w:rsidP="00C20085">
      <w:pPr>
        <w:pStyle w:val="Cdigo"/>
      </w:pPr>
      <w:r>
        <w:t>│</w:t>
      </w:r>
    </w:p>
    <w:p w14:paraId="564EDED6" w14:textId="77777777" w:rsidR="00C20085" w:rsidRDefault="00C20085" w:rsidP="00C20085">
      <w:pPr>
        <w:pStyle w:val="Cdigo"/>
      </w:pPr>
      <w:r>
        <w:t>├── index.html                # Página principal</w:t>
      </w:r>
    </w:p>
    <w:p w14:paraId="2AC79362" w14:textId="77777777" w:rsidR="00C20085" w:rsidRDefault="00C20085" w:rsidP="00C20085">
      <w:pPr>
        <w:pStyle w:val="Cdigo"/>
      </w:pPr>
      <w:r>
        <w:t>│</w:t>
      </w:r>
    </w:p>
    <w:p w14:paraId="28A9B432" w14:textId="4C84C8C0" w:rsidR="00A657F0" w:rsidRDefault="00E938EF" w:rsidP="00BC7721">
      <w:pPr>
        <w:pStyle w:val="Cdigo"/>
      </w:pPr>
      <w:r>
        <w:t>├──</w:t>
      </w:r>
      <w:r w:rsidR="00A657F0">
        <w:t xml:space="preserve"> recursos/       </w:t>
      </w:r>
      <w:r w:rsidR="00A52A00">
        <w:t xml:space="preserve">    </w:t>
      </w:r>
      <w:r w:rsidR="00A657F0">
        <w:t xml:space="preserve">      # Archivos multimedia</w:t>
      </w:r>
    </w:p>
    <w:p w14:paraId="1172AC7F" w14:textId="59E8C44F" w:rsidR="00A657F0" w:rsidRDefault="00A657F0" w:rsidP="00BC7721">
      <w:pPr>
        <w:pStyle w:val="Cdigo"/>
      </w:pPr>
      <w:r>
        <w:t xml:space="preserve">│     ├── </w:t>
      </w:r>
      <w:r w:rsidR="00811452">
        <w:t>index</w:t>
      </w:r>
      <w:r>
        <w:t xml:space="preserve">/        </w:t>
      </w:r>
      <w:r w:rsidR="00A52A00">
        <w:t xml:space="preserve">   </w:t>
      </w:r>
      <w:r>
        <w:t xml:space="preserve">   # Imágenes</w:t>
      </w:r>
      <w:r w:rsidR="00A52A00">
        <w:t xml:space="preserve"> correspondientes al index</w:t>
      </w:r>
    </w:p>
    <w:p w14:paraId="737C05D3" w14:textId="2F022170" w:rsidR="00E938EF" w:rsidRDefault="00A657F0" w:rsidP="008E4380">
      <w:pPr>
        <w:pStyle w:val="Cdigo"/>
      </w:pPr>
      <w:r>
        <w:t xml:space="preserve">│     </w:t>
      </w:r>
      <w:r w:rsidR="008E4380">
        <w:t>└──</w:t>
      </w:r>
      <w:r>
        <w:t xml:space="preserve"> </w:t>
      </w:r>
      <w:r w:rsidR="008E4380">
        <w:t>sobreNosotros</w:t>
      </w:r>
      <w:r>
        <w:t xml:space="preserve">/     </w:t>
      </w:r>
      <w:r w:rsidR="00A52A00">
        <w:tab/>
      </w:r>
      <w:r>
        <w:t xml:space="preserve"># </w:t>
      </w:r>
      <w:r w:rsidR="00A52A00">
        <w:t>Imágenes correspondientes</w:t>
      </w:r>
      <w:r w:rsidR="008E4380">
        <w:t xml:space="preserve"> a sobreNosotros</w:t>
      </w:r>
    </w:p>
    <w:p w14:paraId="42CA3116" w14:textId="4ED1A1A4" w:rsidR="00A657F0" w:rsidRDefault="008C590A" w:rsidP="00A657F0">
      <w:pPr>
        <w:pStyle w:val="Cdigo"/>
      </w:pPr>
      <w:r>
        <w:t>│</w:t>
      </w:r>
    </w:p>
    <w:p w14:paraId="4AE8C008" w14:textId="6A667422" w:rsidR="004D45DC" w:rsidRDefault="004D45DC" w:rsidP="00A657F0">
      <w:pPr>
        <w:pStyle w:val="Cdigo"/>
      </w:pPr>
      <w:r w:rsidRPr="004D45DC">
        <w:t xml:space="preserve">├── </w:t>
      </w:r>
      <w:r w:rsidR="009E725A">
        <w:t>mascotas</w:t>
      </w:r>
      <w:r w:rsidRPr="004D45DC">
        <w:t>/                 # Archivos multimedia</w:t>
      </w:r>
      <w:r w:rsidR="0072587E">
        <w:t xml:space="preserve"> de las mascotas</w:t>
      </w:r>
    </w:p>
    <w:p w14:paraId="728D337A" w14:textId="77777777" w:rsidR="004D45DC" w:rsidRDefault="004D45DC" w:rsidP="00BC7721">
      <w:pPr>
        <w:pStyle w:val="Cdigo"/>
      </w:pPr>
      <w:r>
        <w:t>│</w:t>
      </w:r>
    </w:p>
    <w:p w14:paraId="6A81F5C7" w14:textId="0459D7E6" w:rsidR="007751FD" w:rsidRDefault="007751FD" w:rsidP="00BC7721">
      <w:pPr>
        <w:pStyle w:val="Cdigo"/>
      </w:pPr>
      <w:r w:rsidRPr="004D45DC">
        <w:t xml:space="preserve">├── </w:t>
      </w:r>
      <w:r w:rsidR="009E725A">
        <w:t>reportes</w:t>
      </w:r>
      <w:r w:rsidRPr="004D45DC">
        <w:t>/                 # Archivos multimedi</w:t>
      </w:r>
      <w:r w:rsidR="0072587E">
        <w:t>a de los reportes</w:t>
      </w:r>
    </w:p>
    <w:p w14:paraId="3F00AD84" w14:textId="717F1291" w:rsidR="004D45DC" w:rsidRDefault="007751FD" w:rsidP="007751FD">
      <w:pPr>
        <w:pStyle w:val="Cdigo"/>
      </w:pPr>
      <w:r>
        <w:t>│</w:t>
      </w:r>
    </w:p>
    <w:p w14:paraId="20D5C372" w14:textId="26211639" w:rsidR="007751FD" w:rsidRDefault="007751FD" w:rsidP="007751FD">
      <w:pPr>
        <w:pStyle w:val="Cdigo"/>
      </w:pPr>
      <w:r w:rsidRPr="004D45DC">
        <w:t xml:space="preserve">├── </w:t>
      </w:r>
      <w:r w:rsidR="009E725A">
        <w:t>solicitudes</w:t>
      </w:r>
      <w:r w:rsidRPr="004D45DC">
        <w:t xml:space="preserve">/              # Archivos </w:t>
      </w:r>
      <w:r w:rsidR="0072587E">
        <w:t>de las solicitudes</w:t>
      </w:r>
    </w:p>
    <w:p w14:paraId="6C0EC71B" w14:textId="32EF134E" w:rsidR="004D45DC" w:rsidRDefault="004D45DC" w:rsidP="004D45DC">
      <w:pPr>
        <w:pStyle w:val="Cdigo"/>
      </w:pPr>
      <w:r>
        <w:t>│</w:t>
      </w:r>
    </w:p>
    <w:p w14:paraId="456DCFB2" w14:textId="77777777" w:rsidR="00C20085" w:rsidRDefault="00C20085" w:rsidP="00C20085">
      <w:pPr>
        <w:pStyle w:val="Cdigo"/>
      </w:pPr>
      <w:r>
        <w:t>├── src/</w:t>
      </w:r>
    </w:p>
    <w:p w14:paraId="20C5C93E" w14:textId="77777777" w:rsidR="00C20085" w:rsidRDefault="00C20085" w:rsidP="00C20085">
      <w:pPr>
        <w:pStyle w:val="Cdigo"/>
      </w:pPr>
      <w:r>
        <w:t>│   ├── adoptame.html         # Página de animales en adopción</w:t>
      </w:r>
    </w:p>
    <w:p w14:paraId="5EC60060" w14:textId="77777777" w:rsidR="00C20085" w:rsidRDefault="00C20085" w:rsidP="00C20085">
      <w:pPr>
        <w:pStyle w:val="Cdigo"/>
      </w:pPr>
      <w:r>
        <w:t>│   ├── formsAdoptame.html    # Formulario para adoptar</w:t>
      </w:r>
    </w:p>
    <w:p w14:paraId="6D094D32" w14:textId="77777777" w:rsidR="00C20085" w:rsidRDefault="00C20085" w:rsidP="00C20085">
      <w:pPr>
        <w:pStyle w:val="Cdigo"/>
      </w:pPr>
      <w:r>
        <w:t>│   ├── adoptados.html        # Página con mascotas ya adoptadas</w:t>
      </w:r>
    </w:p>
    <w:p w14:paraId="18E36DB4" w14:textId="77777777" w:rsidR="00C20085" w:rsidRDefault="00C20085" w:rsidP="00C20085">
      <w:pPr>
        <w:pStyle w:val="Cdigo"/>
      </w:pPr>
      <w:r>
        <w:t>│   ├── donaciones.html       # Información y formulario de donaciones</w:t>
      </w:r>
    </w:p>
    <w:p w14:paraId="67F453A7" w14:textId="77777777" w:rsidR="00C20085" w:rsidRDefault="00C20085" w:rsidP="00C20085">
      <w:pPr>
        <w:pStyle w:val="Cdigo"/>
      </w:pPr>
      <w:r>
        <w:t>│   ├── reportes.html         # Reporte de avistamientos</w:t>
      </w:r>
    </w:p>
    <w:p w14:paraId="233A0F87" w14:textId="77777777" w:rsidR="00C20085" w:rsidRDefault="00C20085" w:rsidP="00C20085">
      <w:pPr>
        <w:pStyle w:val="Cdigo"/>
      </w:pPr>
      <w:r>
        <w:t>│   ├── sobreNosotros.html    # Información sobre el CTC</w:t>
      </w:r>
    </w:p>
    <w:p w14:paraId="05726A10" w14:textId="77777777" w:rsidR="00C20085" w:rsidRDefault="00C20085" w:rsidP="00C20085">
      <w:pPr>
        <w:pStyle w:val="Cdigo"/>
      </w:pPr>
      <w:r>
        <w:t>│   │</w:t>
      </w:r>
    </w:p>
    <w:p w14:paraId="7314EA2E" w14:textId="4F3DBFE6" w:rsidR="001F6E8B" w:rsidRDefault="001F6E8B" w:rsidP="001F6E8B">
      <w:pPr>
        <w:pStyle w:val="Cdigo"/>
      </w:pPr>
      <w:r>
        <w:t xml:space="preserve">│   ├── componentes/          # </w:t>
      </w:r>
      <w:r w:rsidR="00806B1F">
        <w:t>Componentes HTML dinamicos</w:t>
      </w:r>
    </w:p>
    <w:p w14:paraId="724840D7" w14:textId="3EC78881" w:rsidR="001F6E8B" w:rsidRDefault="001F6E8B" w:rsidP="001F6E8B">
      <w:pPr>
        <w:pStyle w:val="Cdigo"/>
      </w:pPr>
      <w:r>
        <w:t>│   │</w:t>
      </w:r>
    </w:p>
    <w:p w14:paraId="115BAE40" w14:textId="77777777" w:rsidR="00C20085" w:rsidRDefault="00C20085" w:rsidP="00C20085">
      <w:pPr>
        <w:pStyle w:val="Cdigo"/>
      </w:pPr>
      <w:r>
        <w:t>│   ├── css/                  # Hojas de estilo</w:t>
      </w:r>
    </w:p>
    <w:p w14:paraId="053876D7" w14:textId="57DF1F77" w:rsidR="00C20085" w:rsidRDefault="00C20085" w:rsidP="00C20085">
      <w:pPr>
        <w:pStyle w:val="Cdigo"/>
      </w:pPr>
      <w:r>
        <w:t xml:space="preserve">│   │   └── style.css  </w:t>
      </w:r>
      <w:r w:rsidR="0072587E">
        <w:tab/>
        <w:t xml:space="preserve">      </w:t>
      </w:r>
      <w:r w:rsidR="00806B1F">
        <w:tab/>
      </w:r>
      <w:r>
        <w:t># Estilos generales</w:t>
      </w:r>
    </w:p>
    <w:p w14:paraId="6233C250" w14:textId="77777777" w:rsidR="00C20085" w:rsidRDefault="00C20085" w:rsidP="00C20085">
      <w:pPr>
        <w:pStyle w:val="Cdigo"/>
      </w:pPr>
      <w:r>
        <w:t>│   │</w:t>
      </w:r>
    </w:p>
    <w:p w14:paraId="76B25758" w14:textId="77777777" w:rsidR="00C20085" w:rsidRDefault="00C20085" w:rsidP="00C20085">
      <w:pPr>
        <w:pStyle w:val="Cdigo"/>
      </w:pPr>
      <w:r>
        <w:t>│   ├── js/                   # Scripts básicos de frontend</w:t>
      </w:r>
    </w:p>
    <w:p w14:paraId="32CDB478" w14:textId="73370D28" w:rsidR="00C20085" w:rsidRDefault="00C20085" w:rsidP="00C20085">
      <w:pPr>
        <w:pStyle w:val="Cdigo"/>
      </w:pPr>
      <w:r>
        <w:t xml:space="preserve">│   │   └── </w:t>
      </w:r>
      <w:r w:rsidR="0072587E">
        <w:t>script</w:t>
      </w:r>
      <w:r>
        <w:t xml:space="preserve">.js  </w:t>
      </w:r>
      <w:r w:rsidR="0072587E">
        <w:t xml:space="preserve">   </w:t>
      </w:r>
      <w:r>
        <w:t xml:space="preserve">    # Funciones de funcionalidad básicas</w:t>
      </w:r>
    </w:p>
    <w:p w14:paraId="18912FD8" w14:textId="77777777" w:rsidR="00C20085" w:rsidRDefault="00C20085" w:rsidP="00C20085">
      <w:pPr>
        <w:pStyle w:val="Cdigo"/>
      </w:pPr>
      <w:r>
        <w:t>│   │</w:t>
      </w:r>
    </w:p>
    <w:p w14:paraId="14E5398D" w14:textId="59B10F76" w:rsidR="00C20085" w:rsidRDefault="00C20085" w:rsidP="00C20085">
      <w:pPr>
        <w:pStyle w:val="Cdigo"/>
      </w:pPr>
      <w:r>
        <w:t xml:space="preserve">│   </w:t>
      </w:r>
      <w:r w:rsidR="008C590A">
        <w:t>└──</w:t>
      </w:r>
      <w:r>
        <w:t xml:space="preserve"> backend/              # Lógica del servidor en </w:t>
      </w:r>
      <w:r w:rsidR="00B94E04">
        <w:t>PHP</w:t>
      </w:r>
    </w:p>
    <w:p w14:paraId="3B400B06" w14:textId="3F570B6F" w:rsidR="00C20085" w:rsidRDefault="00C20085" w:rsidP="006628C6">
      <w:pPr>
        <w:pStyle w:val="Cdigo"/>
      </w:pPr>
      <w:r>
        <w:t xml:space="preserve">│   </w:t>
      </w:r>
      <w:r w:rsidR="008C590A">
        <w:t xml:space="preserve"> </w:t>
      </w:r>
      <w:r>
        <w:t xml:space="preserve">   </w:t>
      </w:r>
      <w:r w:rsidR="006628C6">
        <w:t>└──</w:t>
      </w:r>
      <w:r>
        <w:t xml:space="preserve"> </w:t>
      </w:r>
      <w:r w:rsidR="006628C6">
        <w:t>admin</w:t>
      </w:r>
      <w:r>
        <w:t xml:space="preserve">/    </w:t>
      </w:r>
      <w:r w:rsidR="006628C6">
        <w:tab/>
      </w:r>
      <w:r>
        <w:t xml:space="preserve">  </w:t>
      </w:r>
      <w:r w:rsidR="006628C6">
        <w:tab/>
      </w:r>
      <w:r>
        <w:t xml:space="preserve"># Controladores </w:t>
      </w:r>
      <w:r w:rsidR="006628C6">
        <w:t>y consultas para el admin</w:t>
      </w:r>
    </w:p>
    <w:p w14:paraId="22F3B594" w14:textId="77777777" w:rsidR="00C20085" w:rsidRDefault="00C20085" w:rsidP="00C20085">
      <w:pPr>
        <w:pStyle w:val="Cdigo"/>
      </w:pPr>
      <w:r>
        <w:t>│</w:t>
      </w:r>
    </w:p>
    <w:p w14:paraId="7A89C4C8" w14:textId="77777777" w:rsidR="00C20085" w:rsidRDefault="00C20085" w:rsidP="00C20085">
      <w:pPr>
        <w:pStyle w:val="Cdigo"/>
      </w:pPr>
      <w:r>
        <w:t xml:space="preserve">├── database/                 </w:t>
      </w:r>
    </w:p>
    <w:p w14:paraId="124F1A94" w14:textId="04E7FB3D" w:rsidR="00C20085" w:rsidRDefault="00C20085" w:rsidP="00C20085">
      <w:pPr>
        <w:pStyle w:val="Cdigo"/>
      </w:pPr>
      <w:r>
        <w:t xml:space="preserve">│   └── </w:t>
      </w:r>
      <w:r w:rsidR="00071A5F">
        <w:t>ctc</w:t>
      </w:r>
      <w:r>
        <w:t xml:space="preserve">.sql             </w:t>
      </w:r>
      <w:r w:rsidR="00071A5F">
        <w:t xml:space="preserve">  </w:t>
      </w:r>
      <w:r>
        <w:t># Base de datos</w:t>
      </w:r>
    </w:p>
    <w:p w14:paraId="7FBB6538" w14:textId="77777777" w:rsidR="00C20085" w:rsidRDefault="00C20085" w:rsidP="00C20085">
      <w:pPr>
        <w:pStyle w:val="Cdigo"/>
      </w:pPr>
      <w:r>
        <w:t>│</w:t>
      </w:r>
    </w:p>
    <w:p w14:paraId="3186DB40" w14:textId="53272428" w:rsidR="001A2F79" w:rsidRDefault="00C20085" w:rsidP="00C20085">
      <w:pPr>
        <w:pStyle w:val="Cdigo"/>
      </w:pPr>
      <w:r>
        <w:t>└── README.md                 # Información general del proyecto</w:t>
      </w:r>
    </w:p>
    <w:p w14:paraId="367FA4A7" w14:textId="77777777" w:rsidR="00716B61" w:rsidRDefault="00716B61" w:rsidP="00716B61"/>
    <w:p w14:paraId="6DFD6C59" w14:textId="77777777" w:rsidR="00034260" w:rsidRDefault="00034260" w:rsidP="00716B61"/>
    <w:p w14:paraId="65C79C88" w14:textId="77777777" w:rsidR="00034260" w:rsidRDefault="00034260" w:rsidP="00716B61"/>
    <w:p w14:paraId="12EF751E" w14:textId="77777777" w:rsidR="00034260" w:rsidRDefault="00034260" w:rsidP="00716B61"/>
    <w:p w14:paraId="3347E2AE" w14:textId="77777777" w:rsidR="00553AC5" w:rsidRDefault="00553AC5" w:rsidP="00553AC5">
      <w:pPr>
        <w:pStyle w:val="Heading1"/>
      </w:pPr>
      <w:r w:rsidRPr="000279C1">
        <w:t>D</w:t>
      </w:r>
      <w:r>
        <w:t>iseño de Interfaz Gráfica de Usuario</w:t>
      </w:r>
    </w:p>
    <w:p w14:paraId="67CFEE06" w14:textId="77777777" w:rsidR="00553AC5" w:rsidRDefault="00553AC5" w:rsidP="00553AC5">
      <w:pPr>
        <w:rPr>
          <w:b/>
          <w:bCs/>
          <w:lang w:val="es-US"/>
        </w:rPr>
      </w:pPr>
      <w:r>
        <w:rPr>
          <w:b/>
          <w:bCs/>
          <w:noProof/>
          <w:lang w:val="es-MX" w:eastAsia="es-MX"/>
        </w:rPr>
        <w:drawing>
          <wp:inline distT="0" distB="0" distL="0" distR="0" wp14:anchorId="75A091DF" wp14:editId="2C091E0F">
            <wp:extent cx="6181725" cy="3848100"/>
            <wp:effectExtent l="0" t="0" r="9525" b="0"/>
            <wp:docPr id="207505391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B3A97" w14:textId="77777777" w:rsidR="00553AC5" w:rsidRPr="00DE6808" w:rsidRDefault="00553AC5" w:rsidP="00553AC5">
      <w:pPr>
        <w:rPr>
          <w:b/>
          <w:bCs/>
          <w:lang w:val="es-US"/>
        </w:rPr>
      </w:pPr>
      <w:r w:rsidRPr="00DE6808">
        <w:rPr>
          <w:b/>
          <w:bCs/>
          <w:lang w:val="es-US"/>
        </w:rPr>
        <w:t>Vista 1: Página principal</w:t>
      </w:r>
    </w:p>
    <w:p w14:paraId="1133879A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 xml:space="preserve">La </w:t>
      </w:r>
      <w:r w:rsidRPr="00DE6808">
        <w:rPr>
          <w:b/>
          <w:bCs/>
          <w:lang w:val="es-US"/>
        </w:rPr>
        <w:t>página principal</w:t>
      </w:r>
      <w:r w:rsidRPr="00DE6808">
        <w:rPr>
          <w:lang w:val="es-US"/>
        </w:rPr>
        <w:t xml:space="preserve"> es el primer punto de contacto para los usuarios y sirve como el centro de información sobre el </w:t>
      </w:r>
      <w:r w:rsidRPr="00DE6808">
        <w:rPr>
          <w:b/>
          <w:bCs/>
          <w:lang w:val="es-US"/>
        </w:rPr>
        <w:t>Centro de Transferencia Canina</w:t>
      </w:r>
      <w:r w:rsidRPr="00DE6808">
        <w:rPr>
          <w:lang w:val="es-US"/>
        </w:rPr>
        <w:t>. En esta sección, los visitantes encontrarán:</w:t>
      </w:r>
    </w:p>
    <w:p w14:paraId="00E5E322" w14:textId="77777777" w:rsidR="00553AC5" w:rsidRPr="00DE6808" w:rsidRDefault="00553AC5" w:rsidP="00553AC5">
      <w:pPr>
        <w:numPr>
          <w:ilvl w:val="0"/>
          <w:numId w:val="30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Noticias destacadas</w:t>
      </w:r>
      <w:r w:rsidRPr="00DE6808">
        <w:rPr>
          <w:lang w:val="es-US"/>
        </w:rPr>
        <w:t>: Información actualizada sobre rescates recientes, eventos, campañas de adopción y actividades del CTC.</w:t>
      </w:r>
    </w:p>
    <w:p w14:paraId="0E474E12" w14:textId="77777777" w:rsidR="00553AC5" w:rsidRPr="00DE6808" w:rsidRDefault="00553AC5" w:rsidP="00553AC5">
      <w:pPr>
        <w:numPr>
          <w:ilvl w:val="0"/>
          <w:numId w:val="30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Hitos importantes</w:t>
      </w:r>
      <w:r w:rsidRPr="00DE6808">
        <w:rPr>
          <w:lang w:val="es-US"/>
        </w:rPr>
        <w:t>: Logros relevantes del centro, como el número de adopciones realizadas, colaboraciones con otras instituciones y avances en el bienestar animal.</w:t>
      </w:r>
    </w:p>
    <w:p w14:paraId="608ABD4A" w14:textId="77777777" w:rsidR="00553AC5" w:rsidRPr="00DE6808" w:rsidRDefault="00553AC5" w:rsidP="00553AC5">
      <w:pPr>
        <w:numPr>
          <w:ilvl w:val="0"/>
          <w:numId w:val="30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Avisos y comunicados</w:t>
      </w:r>
      <w:r w:rsidRPr="00DE6808">
        <w:rPr>
          <w:lang w:val="es-US"/>
        </w:rPr>
        <w:t>: Anuncios importantes para voluntarios, adoptantes y donadores sobre cambios en los procesos, horarios o eventos especiales.</w:t>
      </w:r>
    </w:p>
    <w:p w14:paraId="458CA06E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>Esta página funciona como un punto de referencia para la comunidad, asegurando una comunicación clara y efectiva sobre las actividades y logros del centro.</w:t>
      </w:r>
    </w:p>
    <w:p w14:paraId="3EF36458" w14:textId="77777777" w:rsidR="00553AC5" w:rsidRPr="00DE6808" w:rsidRDefault="00553AC5" w:rsidP="00553AC5">
      <w:pPr>
        <w:rPr>
          <w:lang w:val="es-US"/>
        </w:rPr>
      </w:pPr>
      <w:r>
        <w:rPr>
          <w:noProof/>
          <w:lang w:val="es-MX" w:eastAsia="es-MX"/>
        </w:rPr>
        <w:drawing>
          <wp:inline distT="0" distB="0" distL="0" distR="0" wp14:anchorId="74D2FDA3" wp14:editId="5D594E66">
            <wp:extent cx="6181725" cy="3848100"/>
            <wp:effectExtent l="0" t="0" r="9525" b="0"/>
            <wp:docPr id="139516539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4948" w14:textId="77777777" w:rsidR="00553AC5" w:rsidRPr="00DE6808" w:rsidRDefault="00553AC5" w:rsidP="00553AC5">
      <w:pPr>
        <w:rPr>
          <w:b/>
          <w:bCs/>
          <w:lang w:val="es-US"/>
        </w:rPr>
      </w:pPr>
      <w:r w:rsidRPr="00DE6808">
        <w:rPr>
          <w:b/>
          <w:bCs/>
          <w:lang w:val="es-US"/>
        </w:rPr>
        <w:t>Vista 2: Página de Adopción</w:t>
      </w:r>
    </w:p>
    <w:p w14:paraId="07D1034F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 xml:space="preserve">La página </w:t>
      </w:r>
      <w:r w:rsidRPr="00DE6808">
        <w:rPr>
          <w:b/>
          <w:bCs/>
          <w:lang w:val="es-US"/>
        </w:rPr>
        <w:t>Adóptame</w:t>
      </w:r>
      <w:r w:rsidRPr="00DE6808">
        <w:rPr>
          <w:lang w:val="es-US"/>
        </w:rPr>
        <w:t xml:space="preserve"> es el espacio donde los usuarios pueden conocer a las mascotas disponibles para adopción. En esta sección se encuentra una </w:t>
      </w:r>
      <w:r w:rsidRPr="00DE6808">
        <w:rPr>
          <w:b/>
          <w:bCs/>
          <w:lang w:val="es-US"/>
        </w:rPr>
        <w:t>galería interactiva</w:t>
      </w:r>
      <w:r w:rsidRPr="00DE6808">
        <w:rPr>
          <w:lang w:val="es-US"/>
        </w:rPr>
        <w:t xml:space="preserve"> con perfiles detallados de cada mascota, incluyendo:</w:t>
      </w:r>
    </w:p>
    <w:p w14:paraId="7878B15B" w14:textId="77777777" w:rsidR="00553AC5" w:rsidRPr="00DE6808" w:rsidRDefault="00553AC5" w:rsidP="00553AC5">
      <w:pPr>
        <w:numPr>
          <w:ilvl w:val="0"/>
          <w:numId w:val="31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Fotografías y videos</w:t>
      </w:r>
      <w:r w:rsidRPr="00DE6808">
        <w:rPr>
          <w:lang w:val="es-US"/>
        </w:rPr>
        <w:t>: Imágenes actualizadas y, en algunos casos, videos que muestran su comportamiento y personalidad.</w:t>
      </w:r>
    </w:p>
    <w:p w14:paraId="4938F116" w14:textId="77777777" w:rsidR="00553AC5" w:rsidRPr="00DE6808" w:rsidRDefault="00553AC5" w:rsidP="00553AC5">
      <w:pPr>
        <w:numPr>
          <w:ilvl w:val="0"/>
          <w:numId w:val="31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Datos generales</w:t>
      </w:r>
      <w:r w:rsidRPr="00DE6808">
        <w:rPr>
          <w:lang w:val="es-US"/>
        </w:rPr>
        <w:t>: Nombre, edad, raza (si aplica), tamaño, sexo y características particulares.</w:t>
      </w:r>
    </w:p>
    <w:p w14:paraId="2885AABE" w14:textId="77777777" w:rsidR="00553AC5" w:rsidRPr="00DE6808" w:rsidRDefault="00553AC5" w:rsidP="00553AC5">
      <w:pPr>
        <w:numPr>
          <w:ilvl w:val="0"/>
          <w:numId w:val="31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Historia y personalidad</w:t>
      </w:r>
      <w:r w:rsidRPr="00DE6808">
        <w:rPr>
          <w:lang w:val="es-US"/>
        </w:rPr>
        <w:t>: Breve descripción de su historia, temperamento y necesidades especiales.</w:t>
      </w:r>
    </w:p>
    <w:p w14:paraId="2AF3F505" w14:textId="77777777" w:rsidR="00553AC5" w:rsidRPr="00DE6808" w:rsidRDefault="00553AC5" w:rsidP="00553AC5">
      <w:pPr>
        <w:numPr>
          <w:ilvl w:val="0"/>
          <w:numId w:val="31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Estado de salud y cuidados</w:t>
      </w:r>
      <w:r w:rsidRPr="00DE6808">
        <w:rPr>
          <w:lang w:val="es-US"/>
        </w:rPr>
        <w:t>: Información sobre vacunas, desparasitación, esterilización y cualquier requerimiento médico especial.</w:t>
      </w:r>
    </w:p>
    <w:p w14:paraId="6C0B8AEB" w14:textId="77777777" w:rsidR="00553AC5" w:rsidRPr="00DE6808" w:rsidRDefault="00553AC5" w:rsidP="00553AC5">
      <w:pPr>
        <w:numPr>
          <w:ilvl w:val="0"/>
          <w:numId w:val="31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Proceso de adopción</w:t>
      </w:r>
      <w:r w:rsidRPr="00DE6808">
        <w:rPr>
          <w:lang w:val="es-US"/>
        </w:rPr>
        <w:t>: Botón para iniciar la solicitud de adopción.</w:t>
      </w:r>
    </w:p>
    <w:p w14:paraId="11DD4BDD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>Esta página facilita la conexión entre las mascotas rescatadas y posibles adoptantes, promoviendo la adopción responsable a través de una experiencia visual y accesible.</w:t>
      </w:r>
    </w:p>
    <w:p w14:paraId="71B425BD" w14:textId="77777777" w:rsidR="00553AC5" w:rsidRPr="00DE6808" w:rsidRDefault="00553AC5" w:rsidP="00553AC5">
      <w:pPr>
        <w:rPr>
          <w:lang w:val="es-US"/>
        </w:rPr>
      </w:pPr>
      <w:r>
        <w:rPr>
          <w:noProof/>
          <w:lang w:val="es-MX" w:eastAsia="es-MX"/>
        </w:rPr>
        <w:drawing>
          <wp:inline distT="0" distB="0" distL="0" distR="0" wp14:anchorId="46218661" wp14:editId="0F2D2397">
            <wp:extent cx="6181725" cy="3848100"/>
            <wp:effectExtent l="0" t="0" r="9525" b="0"/>
            <wp:docPr id="89870548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B64D" w14:textId="77777777" w:rsidR="00553AC5" w:rsidRPr="00DE6808" w:rsidRDefault="00553AC5" w:rsidP="00553AC5">
      <w:pPr>
        <w:rPr>
          <w:b/>
          <w:bCs/>
          <w:lang w:val="es-US"/>
        </w:rPr>
      </w:pPr>
      <w:r w:rsidRPr="00DE6808">
        <w:rPr>
          <w:b/>
          <w:bCs/>
          <w:lang w:val="es-US"/>
        </w:rPr>
        <w:t>Vista 3: Página del formulario de Adopción</w:t>
      </w:r>
    </w:p>
    <w:p w14:paraId="7A167E83" w14:textId="5F594E2E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 xml:space="preserve">La página </w:t>
      </w:r>
      <w:r w:rsidRPr="00DE6808">
        <w:rPr>
          <w:b/>
          <w:bCs/>
          <w:lang w:val="es-US"/>
        </w:rPr>
        <w:t>Formato de Adopción</w:t>
      </w:r>
      <w:r w:rsidRPr="00DE6808">
        <w:rPr>
          <w:lang w:val="es-US"/>
        </w:rPr>
        <w:t xml:space="preserve"> es el paso clave para formalizar el interés en adoptar un perro. Al hacer clic en el botón </w:t>
      </w:r>
      <w:r w:rsidRPr="00DE6808">
        <w:rPr>
          <w:i/>
          <w:iCs/>
          <w:lang w:val="es-US"/>
        </w:rPr>
        <w:t>"Adoptar"</w:t>
      </w:r>
      <w:r w:rsidRPr="00DE6808">
        <w:rPr>
          <w:lang w:val="es-US"/>
        </w:rPr>
        <w:t xml:space="preserve"> en el perfil de la mascota, los usuarios serán redirigidos a esta sección, donde deberán completar un </w:t>
      </w:r>
      <w:r w:rsidRPr="00DE6808">
        <w:rPr>
          <w:b/>
          <w:bCs/>
          <w:lang w:val="es-US"/>
        </w:rPr>
        <w:t>formulario detallado</w:t>
      </w:r>
      <w:r w:rsidRPr="00DE6808">
        <w:rPr>
          <w:lang w:val="es-US"/>
        </w:rPr>
        <w:t xml:space="preserve"> con la información necesaria para evaluar su solicitud (formulario obtenido de la página oficial del CTC).</w:t>
      </w:r>
    </w:p>
    <w:p w14:paraId="4C005FED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 xml:space="preserve">Al completar el formulario, los usuarios podrán enviarlo para su evaluación y recibirán información sobre los siguientes pasos, como la </w:t>
      </w:r>
      <w:r w:rsidRPr="00DE6808">
        <w:rPr>
          <w:b/>
          <w:bCs/>
          <w:lang w:val="es-US"/>
        </w:rPr>
        <w:t>programación de una visita domiciliaria</w:t>
      </w:r>
      <w:r w:rsidRPr="00DE6808">
        <w:rPr>
          <w:lang w:val="es-US"/>
        </w:rPr>
        <w:t xml:space="preserve"> y el </w:t>
      </w:r>
      <w:r w:rsidRPr="00DE6808">
        <w:rPr>
          <w:b/>
          <w:bCs/>
          <w:lang w:val="es-US"/>
        </w:rPr>
        <w:t>proceso de aprobación</w:t>
      </w:r>
      <w:r w:rsidRPr="00DE6808">
        <w:rPr>
          <w:lang w:val="es-US"/>
        </w:rPr>
        <w:t>. Esta página garantiza un proceso de adopción estructurado, asegurando que cada mascota encuentre un hogar adecuado y responsable.</w:t>
      </w:r>
    </w:p>
    <w:p w14:paraId="456CD626" w14:textId="77777777" w:rsidR="00553AC5" w:rsidRPr="00DE6808" w:rsidRDefault="00553AC5" w:rsidP="00553AC5">
      <w:pPr>
        <w:rPr>
          <w:lang w:val="es-US"/>
        </w:rPr>
      </w:pPr>
      <w:r>
        <w:rPr>
          <w:noProof/>
          <w:lang w:val="es-MX" w:eastAsia="es-MX"/>
        </w:rPr>
        <w:drawing>
          <wp:inline distT="0" distB="0" distL="0" distR="0" wp14:anchorId="51BAFDFE" wp14:editId="0DAEE493">
            <wp:extent cx="6181725" cy="3848100"/>
            <wp:effectExtent l="0" t="0" r="9525" b="0"/>
            <wp:docPr id="63611125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3B7B" w14:textId="77777777" w:rsidR="00553AC5" w:rsidRPr="00DE6808" w:rsidRDefault="00553AC5" w:rsidP="00553AC5">
      <w:pPr>
        <w:rPr>
          <w:b/>
          <w:bCs/>
          <w:lang w:val="es-US"/>
        </w:rPr>
      </w:pPr>
      <w:r w:rsidRPr="00DE6808">
        <w:rPr>
          <w:b/>
          <w:bCs/>
          <w:lang w:val="es-US"/>
        </w:rPr>
        <w:t>Vista 4: Página de Adoptados</w:t>
      </w:r>
    </w:p>
    <w:p w14:paraId="35D6C90F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 xml:space="preserve">La página </w:t>
      </w:r>
      <w:r w:rsidRPr="00DE6808">
        <w:rPr>
          <w:b/>
          <w:bCs/>
          <w:lang w:val="es-US"/>
        </w:rPr>
        <w:t>Adoptados</w:t>
      </w:r>
      <w:r w:rsidRPr="00DE6808">
        <w:rPr>
          <w:lang w:val="es-US"/>
        </w:rPr>
        <w:t xml:space="preserve"> es un espacio dedicado a celebrar y compartir las historias de éxito de las mascotas que han encontrado un hogar. Esta sección presenta una </w:t>
      </w:r>
      <w:r w:rsidRPr="00DE6808">
        <w:rPr>
          <w:b/>
          <w:bCs/>
          <w:lang w:val="es-US"/>
        </w:rPr>
        <w:t>galería de fotos</w:t>
      </w:r>
      <w:r w:rsidRPr="00DE6808">
        <w:rPr>
          <w:lang w:val="es-US"/>
        </w:rPr>
        <w:t xml:space="preserve"> de las mascotas adoptadas junto con sus nuevas familias, mostrando el impacto positivo de la adopción.</w:t>
      </w:r>
    </w:p>
    <w:p w14:paraId="0BEC032B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>En esta galería, cada imagen estará acompañada de:</w:t>
      </w:r>
    </w:p>
    <w:p w14:paraId="78423D5E" w14:textId="77777777" w:rsidR="00553AC5" w:rsidRPr="00DE6808" w:rsidRDefault="00553AC5" w:rsidP="00553AC5">
      <w:pPr>
        <w:numPr>
          <w:ilvl w:val="0"/>
          <w:numId w:val="32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Foto de la mascota con su nueva familia</w:t>
      </w:r>
      <w:r w:rsidRPr="00DE6808">
        <w:rPr>
          <w:lang w:val="es-US"/>
        </w:rPr>
        <w:t>.</w:t>
      </w:r>
    </w:p>
    <w:p w14:paraId="20393A8F" w14:textId="77777777" w:rsidR="00553AC5" w:rsidRPr="00DE6808" w:rsidRDefault="00553AC5" w:rsidP="00553AC5">
      <w:pPr>
        <w:numPr>
          <w:ilvl w:val="0"/>
          <w:numId w:val="32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Nombre de la mascota</w:t>
      </w:r>
      <w:r w:rsidRPr="00DE6808">
        <w:rPr>
          <w:lang w:val="es-US"/>
        </w:rPr>
        <w:t>.</w:t>
      </w:r>
    </w:p>
    <w:p w14:paraId="4E8839B8" w14:textId="77777777" w:rsidR="00553AC5" w:rsidRPr="00DE6808" w:rsidRDefault="00553AC5" w:rsidP="00553AC5">
      <w:pPr>
        <w:numPr>
          <w:ilvl w:val="0"/>
          <w:numId w:val="32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Historia breve</w:t>
      </w:r>
      <w:r w:rsidRPr="00DE6808">
        <w:rPr>
          <w:lang w:val="es-US"/>
        </w:rPr>
        <w:t>: Un pequeño relato sobre la adopción, cómo llegó al CTC y cómo ha cambiado su vida tras encontrar un hogar.</w:t>
      </w:r>
    </w:p>
    <w:p w14:paraId="5B1B2368" w14:textId="77777777" w:rsidR="00553AC5" w:rsidRPr="00DE6808" w:rsidRDefault="00553AC5" w:rsidP="00553AC5">
      <w:pPr>
        <w:numPr>
          <w:ilvl w:val="0"/>
          <w:numId w:val="32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Testimonio de la familia adoptiva</w:t>
      </w:r>
      <w:r w:rsidRPr="00DE6808">
        <w:rPr>
          <w:lang w:val="es-US"/>
        </w:rPr>
        <w:t>: Un comentario corto de los adoptantes, compartiendo su experiencia y cómo su mascota ha mejorado sus vidas.</w:t>
      </w:r>
    </w:p>
    <w:p w14:paraId="3B2A2546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>Esta página no solo celebra las adopciones, sino que también motiva a otros a considerar la adopción responsable, mostrando ejemplos de éxito y el impacto positivo que tiene en las vidas de las mascotas y las familias.</w:t>
      </w:r>
    </w:p>
    <w:p w14:paraId="5AE4B5C3" w14:textId="77777777" w:rsidR="00553AC5" w:rsidRPr="00DE6808" w:rsidRDefault="00553AC5" w:rsidP="00553AC5">
      <w:pPr>
        <w:rPr>
          <w:lang w:val="es-US"/>
        </w:rPr>
      </w:pPr>
      <w:r>
        <w:rPr>
          <w:noProof/>
          <w:lang w:val="es-MX" w:eastAsia="es-MX"/>
        </w:rPr>
        <w:drawing>
          <wp:inline distT="0" distB="0" distL="0" distR="0" wp14:anchorId="09839314" wp14:editId="17AE182C">
            <wp:extent cx="6181725" cy="3848100"/>
            <wp:effectExtent l="0" t="0" r="9525" b="0"/>
            <wp:docPr id="69891072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DD0AF" w14:textId="77777777" w:rsidR="00553AC5" w:rsidRPr="00DE6808" w:rsidRDefault="00553AC5" w:rsidP="00553AC5">
      <w:pPr>
        <w:rPr>
          <w:b/>
          <w:bCs/>
          <w:lang w:val="es-US"/>
        </w:rPr>
      </w:pPr>
      <w:r w:rsidRPr="00DE6808">
        <w:rPr>
          <w:b/>
          <w:bCs/>
          <w:lang w:val="es-US"/>
        </w:rPr>
        <w:t>Vista 5: Página del Formulario de Donaciones</w:t>
      </w:r>
    </w:p>
    <w:p w14:paraId="79DB910D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 xml:space="preserve">La página </w:t>
      </w:r>
      <w:r w:rsidRPr="00DE6808">
        <w:rPr>
          <w:b/>
          <w:bCs/>
          <w:lang w:val="es-US"/>
        </w:rPr>
        <w:t>Formulario de Donaciones</w:t>
      </w:r>
      <w:r w:rsidRPr="00DE6808">
        <w:rPr>
          <w:lang w:val="es-US"/>
        </w:rPr>
        <w:t xml:space="preserve"> es el espacio donde los usuarios pueden contribuir al bienestar de las mascotas del centro, ya sea a través de donaciones monetarias, donaciones en especie u ofreciendo su tiempo como voluntarios. En esta sección, los interesados deberán completar un </w:t>
      </w:r>
      <w:r w:rsidRPr="00DE6808">
        <w:rPr>
          <w:b/>
          <w:bCs/>
          <w:lang w:val="es-US"/>
        </w:rPr>
        <w:t>formulario detallado</w:t>
      </w:r>
      <w:r w:rsidRPr="00DE6808">
        <w:rPr>
          <w:lang w:val="es-US"/>
        </w:rPr>
        <w:t xml:space="preserve"> con los datos solicitados según el tipo de donación que desean realizar.</w:t>
      </w:r>
    </w:p>
    <w:p w14:paraId="7758AADD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>Este formulario facilita la gestión y organización de las contribuciones, asegurando que cada tipo de donación se procese de manera adecuada y eficiente, y brindando a los donantes una forma clara de apoyar al CTC según sus posibilidades.</w:t>
      </w:r>
    </w:p>
    <w:p w14:paraId="1F9FC5F7" w14:textId="77777777" w:rsidR="00553AC5" w:rsidRPr="00DE6808" w:rsidRDefault="00553AC5" w:rsidP="00553AC5">
      <w:pPr>
        <w:rPr>
          <w:lang w:val="es-US"/>
        </w:rPr>
      </w:pPr>
      <w:r>
        <w:rPr>
          <w:noProof/>
          <w:lang w:val="es-MX" w:eastAsia="es-MX"/>
        </w:rPr>
        <w:drawing>
          <wp:inline distT="0" distB="0" distL="0" distR="0" wp14:anchorId="0CE2026A" wp14:editId="55835959">
            <wp:extent cx="6181725" cy="3848100"/>
            <wp:effectExtent l="0" t="0" r="9525" b="0"/>
            <wp:docPr id="211926525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A5AF0" w14:textId="77777777" w:rsidR="00553AC5" w:rsidRPr="00DE6808" w:rsidRDefault="00553AC5" w:rsidP="00553AC5">
      <w:pPr>
        <w:rPr>
          <w:b/>
          <w:bCs/>
          <w:lang w:val="es-US"/>
        </w:rPr>
      </w:pPr>
      <w:r w:rsidRPr="00DE6808">
        <w:rPr>
          <w:b/>
          <w:bCs/>
          <w:lang w:val="es-US"/>
        </w:rPr>
        <w:t>Vista 6: Página de Reportes</w:t>
      </w:r>
    </w:p>
    <w:p w14:paraId="23FF8A99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 xml:space="preserve">La página </w:t>
      </w:r>
      <w:r w:rsidRPr="00DE6808">
        <w:rPr>
          <w:b/>
          <w:bCs/>
          <w:lang w:val="es-US"/>
        </w:rPr>
        <w:t>Reporte de Avistamiento</w:t>
      </w:r>
      <w:r w:rsidRPr="00DE6808">
        <w:rPr>
          <w:lang w:val="es-US"/>
        </w:rPr>
        <w:t xml:space="preserve"> permite a los usuarios enviar información sobre avistamientos de mascotas en las instalaciones del metro, facilitando una respuesta rápida y organizada por parte del CTC. En esta sección, los usuarios podrán completar un </w:t>
      </w:r>
      <w:r w:rsidRPr="00DE6808">
        <w:rPr>
          <w:b/>
          <w:bCs/>
          <w:lang w:val="es-US"/>
        </w:rPr>
        <w:t>formulario de reporte</w:t>
      </w:r>
      <w:r w:rsidRPr="00DE6808">
        <w:rPr>
          <w:lang w:val="es-US"/>
        </w:rPr>
        <w:t xml:space="preserve"> con datos como:</w:t>
      </w:r>
    </w:p>
    <w:p w14:paraId="1D74C828" w14:textId="77777777" w:rsidR="00553AC5" w:rsidRPr="00DE6808" w:rsidRDefault="00553AC5" w:rsidP="00553AC5">
      <w:pPr>
        <w:numPr>
          <w:ilvl w:val="0"/>
          <w:numId w:val="33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Fecha y hora</w:t>
      </w:r>
      <w:r w:rsidRPr="00DE6808">
        <w:rPr>
          <w:lang w:val="es-US"/>
        </w:rPr>
        <w:t>: Para registrar el momento en que se vio a la mascota.</w:t>
      </w:r>
    </w:p>
    <w:p w14:paraId="242F5F54" w14:textId="77777777" w:rsidR="00553AC5" w:rsidRPr="00DE6808" w:rsidRDefault="00553AC5" w:rsidP="00553AC5">
      <w:pPr>
        <w:numPr>
          <w:ilvl w:val="0"/>
          <w:numId w:val="33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Estación</w:t>
      </w:r>
      <w:r w:rsidRPr="00DE6808">
        <w:rPr>
          <w:lang w:val="es-US"/>
        </w:rPr>
        <w:t>: Nombre de la estación del metro donde se realizó el avistamiento.</w:t>
      </w:r>
    </w:p>
    <w:p w14:paraId="4868E737" w14:textId="77777777" w:rsidR="00553AC5" w:rsidRPr="00DE6808" w:rsidRDefault="00553AC5" w:rsidP="00553AC5">
      <w:pPr>
        <w:numPr>
          <w:ilvl w:val="0"/>
          <w:numId w:val="33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Estado aparente</w:t>
      </w:r>
      <w:r w:rsidRPr="00DE6808">
        <w:rPr>
          <w:lang w:val="es-US"/>
        </w:rPr>
        <w:t>: Descripción del estado físico y emocional de la mascota (por ejemplo, herido, desorientado, tranquilo, etc.).</w:t>
      </w:r>
    </w:p>
    <w:p w14:paraId="7B7B10AE" w14:textId="77777777" w:rsidR="00553AC5" w:rsidRPr="00DE6808" w:rsidRDefault="00553AC5" w:rsidP="00553AC5">
      <w:pPr>
        <w:numPr>
          <w:ilvl w:val="0"/>
          <w:numId w:val="33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Zona específica</w:t>
      </w:r>
      <w:r w:rsidRPr="00DE6808">
        <w:rPr>
          <w:lang w:val="es-US"/>
        </w:rPr>
        <w:t>: Detalles sobre la ubicación exacta dentro de la estación o cercanías donde fue visto el animal.</w:t>
      </w:r>
    </w:p>
    <w:p w14:paraId="3B3BCC09" w14:textId="77777777" w:rsidR="00553AC5" w:rsidRPr="00DE6808" w:rsidRDefault="00553AC5" w:rsidP="00553AC5">
      <w:pPr>
        <w:numPr>
          <w:ilvl w:val="0"/>
          <w:numId w:val="33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Fotografía (opcional)</w:t>
      </w:r>
      <w:r w:rsidRPr="00DE6808">
        <w:rPr>
          <w:lang w:val="es-US"/>
        </w:rPr>
        <w:t>: Opción para subir una imagen del avistamiento, si está disponible, para ayudar en la identificación y localización.</w:t>
      </w:r>
    </w:p>
    <w:p w14:paraId="000F539C" w14:textId="77777777" w:rsidR="00553AC5" w:rsidRPr="00DE6808" w:rsidRDefault="00553AC5" w:rsidP="00553AC5">
      <w:pPr>
        <w:numPr>
          <w:ilvl w:val="0"/>
          <w:numId w:val="33"/>
        </w:numPr>
        <w:jc w:val="both"/>
        <w:rPr>
          <w:lang w:val="es-US"/>
        </w:rPr>
      </w:pPr>
      <w:r w:rsidRPr="00DE6808">
        <w:rPr>
          <w:b/>
          <w:bCs/>
          <w:lang w:val="es-US"/>
        </w:rPr>
        <w:t>Comentarios adicionales</w:t>
      </w:r>
      <w:r w:rsidRPr="00DE6808">
        <w:rPr>
          <w:lang w:val="es-US"/>
        </w:rPr>
        <w:t>: Espacio libre para agregar cualquier información relevante.</w:t>
      </w:r>
    </w:p>
    <w:p w14:paraId="67072F15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>Este formulario facilita la recolección de datos importantes para el CTC, permitiendo una intervención más rápida y precisa para rescatar a las mascotas que necesiten ayuda en el sistema de metro.</w:t>
      </w:r>
    </w:p>
    <w:p w14:paraId="19A6274D" w14:textId="77777777" w:rsidR="00553AC5" w:rsidRPr="00DE6808" w:rsidRDefault="00553AC5" w:rsidP="00553AC5">
      <w:pPr>
        <w:rPr>
          <w:lang w:val="es-US"/>
        </w:rPr>
      </w:pPr>
      <w:r>
        <w:rPr>
          <w:noProof/>
          <w:lang w:val="es-MX" w:eastAsia="es-MX"/>
        </w:rPr>
        <w:drawing>
          <wp:inline distT="0" distB="0" distL="0" distR="0" wp14:anchorId="2B07980E" wp14:editId="5D611A11">
            <wp:extent cx="6181725" cy="3848100"/>
            <wp:effectExtent l="0" t="0" r="9525" b="0"/>
            <wp:docPr id="88969857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E80F4" w14:textId="77777777" w:rsidR="00553AC5" w:rsidRPr="00DE6808" w:rsidRDefault="00553AC5" w:rsidP="00553AC5">
      <w:pPr>
        <w:rPr>
          <w:b/>
          <w:bCs/>
          <w:lang w:val="es-US"/>
        </w:rPr>
      </w:pPr>
      <w:r w:rsidRPr="00DE6808">
        <w:rPr>
          <w:b/>
          <w:bCs/>
          <w:lang w:val="es-US"/>
        </w:rPr>
        <w:t>Vista 7: Página Sobre el CTC</w:t>
      </w:r>
    </w:p>
    <w:p w14:paraId="76E5CB28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 xml:space="preserve">La página </w:t>
      </w:r>
      <w:r w:rsidRPr="00DE6808">
        <w:rPr>
          <w:b/>
          <w:bCs/>
          <w:lang w:val="es-US"/>
        </w:rPr>
        <w:t>Sobre Nosotros</w:t>
      </w:r>
      <w:r w:rsidRPr="00DE6808">
        <w:rPr>
          <w:lang w:val="es-US"/>
        </w:rPr>
        <w:t xml:space="preserve"> ofrece una visión general del </w:t>
      </w:r>
      <w:r w:rsidRPr="00DE6808">
        <w:rPr>
          <w:b/>
          <w:bCs/>
          <w:lang w:val="es-US"/>
        </w:rPr>
        <w:t>Centro de Transferencia Canina</w:t>
      </w:r>
      <w:r w:rsidRPr="00DE6808">
        <w:rPr>
          <w:lang w:val="es-US"/>
        </w:rPr>
        <w:t xml:space="preserve"> (CTC), destacando su misión y valores. En esta sección, los usuarios podrán conocer más acerca del trabajo y compromiso del centro con el rescate, rehabilitación y adopción de mascotas.</w:t>
      </w:r>
    </w:p>
    <w:p w14:paraId="68AFB869" w14:textId="77777777" w:rsidR="00553AC5" w:rsidRPr="00DE6808" w:rsidRDefault="00553AC5" w:rsidP="00553AC5">
      <w:pPr>
        <w:rPr>
          <w:lang w:val="es-US"/>
        </w:rPr>
      </w:pPr>
      <w:r w:rsidRPr="00DE6808">
        <w:rPr>
          <w:lang w:val="es-US"/>
        </w:rPr>
        <w:t xml:space="preserve">Aquí se incluye una </w:t>
      </w:r>
      <w:r w:rsidRPr="00DE6808">
        <w:rPr>
          <w:b/>
          <w:bCs/>
          <w:lang w:val="es-US"/>
        </w:rPr>
        <w:t>descripción del CTC</w:t>
      </w:r>
      <w:r w:rsidRPr="00DE6808">
        <w:rPr>
          <w:lang w:val="es-US"/>
        </w:rPr>
        <w:t xml:space="preserve">, detallando su origen, su función en la comunidad del metro de la CDMX y su impacto en el bienestar animal y los </w:t>
      </w:r>
      <w:r w:rsidRPr="00DE6808">
        <w:rPr>
          <w:b/>
          <w:bCs/>
          <w:lang w:val="es-US"/>
        </w:rPr>
        <w:t>objetivos principales del centro</w:t>
      </w:r>
      <w:r w:rsidRPr="00DE6808">
        <w:rPr>
          <w:lang w:val="es-US"/>
        </w:rPr>
        <w:t>.</w:t>
      </w:r>
    </w:p>
    <w:p w14:paraId="55EA9FC8" w14:textId="241A3DCC" w:rsidR="00553AC5" w:rsidRDefault="00553AC5" w:rsidP="00553AC5">
      <w:pPr>
        <w:rPr>
          <w:lang w:val="es-US"/>
        </w:rPr>
      </w:pPr>
      <w:r w:rsidRPr="00DE6808">
        <w:rPr>
          <w:lang w:val="es-US"/>
        </w:rPr>
        <w:t xml:space="preserve">También se incluye un apartado con los </w:t>
      </w:r>
      <w:r w:rsidRPr="00DE6808">
        <w:rPr>
          <w:b/>
          <w:bCs/>
          <w:lang w:val="es-US"/>
        </w:rPr>
        <w:t>enlaces a las redes sociales</w:t>
      </w:r>
      <w:r w:rsidRPr="00DE6808">
        <w:rPr>
          <w:lang w:val="es-US"/>
        </w:rPr>
        <w:t xml:space="preserve"> del CTC, donde los usuarios pueden seguir las últimas noticias, historias de adopción, eventos y más. Esto permite a la comunidad mantenerse conectada y comprometida con la misión del centro.</w:t>
      </w:r>
    </w:p>
    <w:p w14:paraId="118482CB" w14:textId="6E13597A" w:rsidR="00553AC5" w:rsidRPr="00553AC5" w:rsidRDefault="00553AC5" w:rsidP="00553AC5">
      <w:pPr>
        <w:spacing w:before="100" w:after="100"/>
        <w:rPr>
          <w:lang w:val="es-US"/>
        </w:rPr>
      </w:pPr>
      <w:r>
        <w:rPr>
          <w:lang w:val="es-US"/>
        </w:rPr>
        <w:br w:type="page"/>
      </w:r>
    </w:p>
    <w:p w14:paraId="65FDAF4C" w14:textId="6A017B78" w:rsidR="00C949E9" w:rsidRDefault="005819E5" w:rsidP="005819E5">
      <w:pPr>
        <w:pStyle w:val="Heading1"/>
      </w:pPr>
      <w:r>
        <w:t>Base de Datos</w:t>
      </w:r>
    </w:p>
    <w:p w14:paraId="4E964806" w14:textId="1286C0F2" w:rsidR="005819E5" w:rsidRDefault="005819E5" w:rsidP="00636322">
      <w:pPr>
        <w:pStyle w:val="Titulo2"/>
        <w:outlineLvl w:val="1"/>
      </w:pPr>
      <w:r>
        <w:t>Entidades</w:t>
      </w:r>
    </w:p>
    <w:p w14:paraId="0A28E167" w14:textId="3463F919" w:rsidR="005819E5" w:rsidRDefault="004B45CC" w:rsidP="005819E5">
      <w:pPr>
        <w:rPr>
          <w:b/>
          <w:bCs/>
        </w:rPr>
      </w:pPr>
      <w:r>
        <w:rPr>
          <w:b/>
          <w:bCs/>
        </w:rPr>
        <w:t>Mascota</w:t>
      </w:r>
    </w:p>
    <w:p w14:paraId="35B26653" w14:textId="1F852700" w:rsidR="00B85F7F" w:rsidRPr="00B85F7F" w:rsidRDefault="00B85F7F" w:rsidP="005819E5">
      <w:r w:rsidRPr="00B85F7F">
        <w:t xml:space="preserve">Representa a los animales </w:t>
      </w:r>
      <w:r w:rsidR="00180E23">
        <w:t>existentes dentro del centro de traslado canino.</w:t>
      </w:r>
    </w:p>
    <w:tbl>
      <w:tblPr>
        <w:tblStyle w:val="ListTable6Colorful-Accent1"/>
        <w:tblW w:w="0" w:type="auto"/>
        <w:tblLook w:val="04A0" w:firstRow="1" w:lastRow="0" w:firstColumn="1" w:lastColumn="0" w:noHBand="0" w:noVBand="1"/>
      </w:tblPr>
      <w:tblGrid>
        <w:gridCol w:w="2279"/>
        <w:gridCol w:w="1832"/>
        <w:gridCol w:w="5635"/>
      </w:tblGrid>
      <w:tr w:rsidR="004B45CC" w14:paraId="54F4022F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204CD575" w14:textId="7FE26076" w:rsidR="004B45CC" w:rsidRDefault="004B45CC" w:rsidP="00543F2E">
            <w:pPr>
              <w:jc w:val="center"/>
            </w:pPr>
            <w:r>
              <w:t>Atributo</w:t>
            </w:r>
          </w:p>
        </w:tc>
        <w:tc>
          <w:tcPr>
            <w:tcW w:w="1832" w:type="dxa"/>
          </w:tcPr>
          <w:p w14:paraId="3EA59D81" w14:textId="7FA8A9F8" w:rsidR="004B45CC" w:rsidRDefault="003C2330" w:rsidP="00543F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Tipo de </w:t>
            </w:r>
            <w:r w:rsidR="004B45CC">
              <w:t>Dato</w:t>
            </w:r>
          </w:p>
        </w:tc>
        <w:tc>
          <w:tcPr>
            <w:tcW w:w="5635" w:type="dxa"/>
          </w:tcPr>
          <w:p w14:paraId="729839F3" w14:textId="2FEBD039" w:rsidR="004B45CC" w:rsidRDefault="004B45CC" w:rsidP="00543F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4B45CC" w14:paraId="49838DD7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300495EC" w14:textId="37ABE94D" w:rsidR="004B45CC" w:rsidRDefault="0011049D" w:rsidP="00543F2E">
            <w:r>
              <w:t>id</w:t>
            </w:r>
            <w:r w:rsidR="00D54626">
              <w:t>Mascota</w:t>
            </w:r>
          </w:p>
        </w:tc>
        <w:tc>
          <w:tcPr>
            <w:tcW w:w="1832" w:type="dxa"/>
          </w:tcPr>
          <w:p w14:paraId="3AF85833" w14:textId="2B5C66D8" w:rsidR="004B45CC" w:rsidRDefault="0011049D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(Primary Key)</w:t>
            </w:r>
          </w:p>
        </w:tc>
        <w:tc>
          <w:tcPr>
            <w:tcW w:w="5635" w:type="dxa"/>
          </w:tcPr>
          <w:p w14:paraId="645C71B8" w14:textId="7C36F56C" w:rsidR="004B45CC" w:rsidRDefault="0011049D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mascota</w:t>
            </w:r>
            <w:r w:rsidR="006F3B9E">
              <w:t>.</w:t>
            </w:r>
          </w:p>
        </w:tc>
      </w:tr>
      <w:tr w:rsidR="00516C58" w14:paraId="443A7575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1D3683E9" w14:textId="3A863E28" w:rsidR="00516C58" w:rsidRDefault="00516C58" w:rsidP="00543F2E">
            <w:r>
              <w:t>idEstacionEncontrado</w:t>
            </w:r>
          </w:p>
        </w:tc>
        <w:tc>
          <w:tcPr>
            <w:tcW w:w="1832" w:type="dxa"/>
          </w:tcPr>
          <w:p w14:paraId="4F6F4408" w14:textId="3A43813B" w:rsidR="00516C58" w:rsidRDefault="006D4CA0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 (FK)</w:t>
            </w:r>
          </w:p>
        </w:tc>
        <w:tc>
          <w:tcPr>
            <w:tcW w:w="5635" w:type="dxa"/>
          </w:tcPr>
          <w:p w14:paraId="7A91BE32" w14:textId="00AA4E4A" w:rsidR="00516C58" w:rsidRDefault="006D4CA0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la línea y estación donde fue encontrado.</w:t>
            </w:r>
          </w:p>
        </w:tc>
      </w:tr>
      <w:tr w:rsidR="004B45CC" w14:paraId="77025DD3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56E53D75" w14:textId="6271384C" w:rsidR="004B45CC" w:rsidRDefault="0011049D" w:rsidP="00543F2E">
            <w:r>
              <w:t>nombre</w:t>
            </w:r>
          </w:p>
        </w:tc>
        <w:tc>
          <w:tcPr>
            <w:tcW w:w="1832" w:type="dxa"/>
          </w:tcPr>
          <w:p w14:paraId="33738EDE" w14:textId="28DAB366" w:rsidR="004B45CC" w:rsidRDefault="00141ACE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5635" w:type="dxa"/>
          </w:tcPr>
          <w:p w14:paraId="733C9A8F" w14:textId="565110C3" w:rsidR="004B45CC" w:rsidRDefault="00141ACE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la mascot</w:t>
            </w:r>
            <w:r w:rsidR="00540BBF">
              <w:t>a</w:t>
            </w:r>
            <w:r w:rsidR="006F3B9E">
              <w:t>.</w:t>
            </w:r>
          </w:p>
        </w:tc>
      </w:tr>
      <w:tr w:rsidR="00540BBF" w14:paraId="6E70B7B8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1579D366" w14:textId="5451B273" w:rsidR="00540BBF" w:rsidRDefault="00540BBF" w:rsidP="00543F2E">
            <w:r>
              <w:t>fechaIngreso</w:t>
            </w:r>
          </w:p>
        </w:tc>
        <w:tc>
          <w:tcPr>
            <w:tcW w:w="1832" w:type="dxa"/>
          </w:tcPr>
          <w:p w14:paraId="7DAFAB05" w14:textId="079F5929" w:rsidR="00540BBF" w:rsidRDefault="00D60C40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5635" w:type="dxa"/>
          </w:tcPr>
          <w:p w14:paraId="5740DD25" w14:textId="78566ADD" w:rsidR="00540BBF" w:rsidRDefault="00540BBF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en la que la mascota ingreso al centro.</w:t>
            </w:r>
          </w:p>
        </w:tc>
      </w:tr>
      <w:tr w:rsidR="00540BBF" w14:paraId="569AF532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109E6FEC" w14:textId="5F05DD3C" w:rsidR="00540BBF" w:rsidRDefault="00540BBF" w:rsidP="00543F2E">
            <w:r>
              <w:t>estadoAdopcion</w:t>
            </w:r>
          </w:p>
        </w:tc>
        <w:tc>
          <w:tcPr>
            <w:tcW w:w="1832" w:type="dxa"/>
          </w:tcPr>
          <w:p w14:paraId="293865A3" w14:textId="3E662117" w:rsidR="00540BBF" w:rsidRDefault="002764FF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5635" w:type="dxa"/>
          </w:tcPr>
          <w:p w14:paraId="739FDAD4" w14:textId="69C78B06" w:rsidR="00540BBF" w:rsidRDefault="003C2330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de la mascota dentro del centro (Adoptado, Disponible, No disponible).</w:t>
            </w:r>
          </w:p>
        </w:tc>
      </w:tr>
    </w:tbl>
    <w:p w14:paraId="5B483B2E" w14:textId="417D1162" w:rsidR="003F2A55" w:rsidRPr="00AD4437" w:rsidRDefault="003F2A55" w:rsidP="00AD4437">
      <w:pPr>
        <w:pStyle w:val="notas"/>
        <w:rPr>
          <w:bCs w:val="0"/>
        </w:rPr>
      </w:pPr>
      <w:r w:rsidRPr="003F2A55">
        <w:rPr>
          <w:bCs w:val="0"/>
        </w:rPr>
        <w:t>Observación: El estado debe cambiar automáticamente a Adoptado cuando una adopción se aprueba.</w:t>
      </w:r>
    </w:p>
    <w:p w14:paraId="2F7E926D" w14:textId="276559F8" w:rsidR="00B30585" w:rsidRDefault="00B30585" w:rsidP="00F20976">
      <w:pPr>
        <w:rPr>
          <w:b/>
          <w:bCs/>
        </w:rPr>
      </w:pPr>
      <w:r>
        <w:rPr>
          <w:b/>
          <w:bCs/>
        </w:rPr>
        <w:t>DetallesMascotas</w:t>
      </w:r>
    </w:p>
    <w:p w14:paraId="44368221" w14:textId="6A8AA200" w:rsidR="00B30585" w:rsidRPr="00B85F7F" w:rsidRDefault="00067096" w:rsidP="00BC7721">
      <w:r>
        <w:t>Contiene los datos básicos de cada una de las mascotas del centro</w:t>
      </w:r>
      <w:r w:rsidR="00B30585">
        <w:t>.</w:t>
      </w:r>
    </w:p>
    <w:tbl>
      <w:tblPr>
        <w:tblStyle w:val="ListTable6Colorful-Accent1"/>
        <w:tblW w:w="0" w:type="auto"/>
        <w:tblLook w:val="04A0" w:firstRow="1" w:lastRow="0" w:firstColumn="1" w:lastColumn="0" w:noHBand="0" w:noVBand="1"/>
      </w:tblPr>
      <w:tblGrid>
        <w:gridCol w:w="1843"/>
        <w:gridCol w:w="2268"/>
        <w:gridCol w:w="5635"/>
      </w:tblGrid>
      <w:tr w:rsidR="00B30585" w14:paraId="67051D7F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A2B0D8B" w14:textId="77777777" w:rsidR="00B30585" w:rsidRDefault="00B30585" w:rsidP="00BC7721">
            <w:pPr>
              <w:jc w:val="center"/>
            </w:pPr>
            <w:r>
              <w:t>Atributo</w:t>
            </w:r>
          </w:p>
        </w:tc>
        <w:tc>
          <w:tcPr>
            <w:tcW w:w="2268" w:type="dxa"/>
          </w:tcPr>
          <w:p w14:paraId="60B37A5E" w14:textId="77777777" w:rsidR="00B30585" w:rsidRDefault="00B30585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5635" w:type="dxa"/>
          </w:tcPr>
          <w:p w14:paraId="606A3F23" w14:textId="77777777" w:rsidR="00B30585" w:rsidRDefault="00B30585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B30585" w14:paraId="7FF8E9DB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A496DAC" w14:textId="0DDF0979" w:rsidR="00B30585" w:rsidRDefault="003F7EAB" w:rsidP="00BC7721">
            <w:r>
              <w:t>idMascota</w:t>
            </w:r>
          </w:p>
        </w:tc>
        <w:tc>
          <w:tcPr>
            <w:tcW w:w="2268" w:type="dxa"/>
          </w:tcPr>
          <w:p w14:paraId="7E0145D5" w14:textId="0791060F" w:rsidR="00B30585" w:rsidRDefault="003F7EAB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</w:t>
            </w:r>
            <w:r w:rsidR="00421B0E">
              <w:t>FK</w:t>
            </w:r>
            <w:r>
              <w:t>)</w:t>
            </w:r>
          </w:p>
        </w:tc>
        <w:tc>
          <w:tcPr>
            <w:tcW w:w="5635" w:type="dxa"/>
          </w:tcPr>
          <w:p w14:paraId="11E1013B" w14:textId="3CFD9F72" w:rsidR="00B30585" w:rsidRDefault="003F7EAB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Llave foránea que apunta a la mascota correspondiente.</w:t>
            </w:r>
          </w:p>
        </w:tc>
      </w:tr>
      <w:tr w:rsidR="00B30585" w14:paraId="35CE4284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3063F5" w14:textId="20FA8C11" w:rsidR="00B30585" w:rsidRDefault="008E3BF4" w:rsidP="00BC7721">
            <w:r>
              <w:t>idRaza</w:t>
            </w:r>
          </w:p>
        </w:tc>
        <w:tc>
          <w:tcPr>
            <w:tcW w:w="2268" w:type="dxa"/>
          </w:tcPr>
          <w:p w14:paraId="5A7768F9" w14:textId="53950EDF" w:rsidR="00B30585" w:rsidRDefault="00421B0E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 (FK)</w:t>
            </w:r>
          </w:p>
        </w:tc>
        <w:tc>
          <w:tcPr>
            <w:tcW w:w="5635" w:type="dxa"/>
          </w:tcPr>
          <w:p w14:paraId="3202F06D" w14:textId="62FDA833" w:rsidR="00B30585" w:rsidRDefault="00421B0E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a la raza y especie de la mascota.</w:t>
            </w:r>
          </w:p>
        </w:tc>
      </w:tr>
      <w:tr w:rsidR="00B30585" w14:paraId="3DB18CB4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4DA8F47" w14:textId="5AFFB5D3" w:rsidR="00B30585" w:rsidRDefault="008E3BF4" w:rsidP="00BC7721">
            <w:r>
              <w:t>edad</w:t>
            </w:r>
          </w:p>
        </w:tc>
        <w:tc>
          <w:tcPr>
            <w:tcW w:w="2268" w:type="dxa"/>
          </w:tcPr>
          <w:p w14:paraId="0FB78205" w14:textId="265DF6A6" w:rsidR="00B30585" w:rsidRDefault="000611B5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5635" w:type="dxa"/>
          </w:tcPr>
          <w:p w14:paraId="0E03AA86" w14:textId="76A76578" w:rsidR="00B30585" w:rsidRDefault="000611B5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Edad de la mascota.</w:t>
            </w:r>
          </w:p>
        </w:tc>
      </w:tr>
      <w:tr w:rsidR="00B30585" w14:paraId="6738CBE6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F6FADCE" w14:textId="6629D925" w:rsidR="00B30585" w:rsidRDefault="008E3BF4" w:rsidP="00BC7721">
            <w:r>
              <w:t>sexo</w:t>
            </w:r>
          </w:p>
        </w:tc>
        <w:tc>
          <w:tcPr>
            <w:tcW w:w="2268" w:type="dxa"/>
          </w:tcPr>
          <w:p w14:paraId="5A6B9E90" w14:textId="71054D0F" w:rsidR="00B30585" w:rsidRDefault="000611B5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5635" w:type="dxa"/>
          </w:tcPr>
          <w:p w14:paraId="6DAED546" w14:textId="6EF80969" w:rsidR="00B30585" w:rsidRDefault="000611B5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Sexo de la mascota (macho, hembra).</w:t>
            </w:r>
          </w:p>
        </w:tc>
      </w:tr>
      <w:tr w:rsidR="00B30585" w14:paraId="26CF3CFC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8F31EEF" w14:textId="32C7FD01" w:rsidR="00B30585" w:rsidRDefault="008E3BF4" w:rsidP="00BC7721">
            <w:r>
              <w:t>tamaño</w:t>
            </w:r>
          </w:p>
        </w:tc>
        <w:tc>
          <w:tcPr>
            <w:tcW w:w="2268" w:type="dxa"/>
          </w:tcPr>
          <w:p w14:paraId="71F66B45" w14:textId="1DA45FB6" w:rsidR="00B30585" w:rsidRDefault="00AF7642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5635" w:type="dxa"/>
          </w:tcPr>
          <w:p w14:paraId="157E3BF7" w14:textId="5F9200B0" w:rsidR="00B30585" w:rsidRDefault="00AF7642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Tamaño de la mascota (pequeño, mediano, grande).</w:t>
            </w:r>
          </w:p>
        </w:tc>
      </w:tr>
      <w:tr w:rsidR="00DA56DF" w14:paraId="1E81A016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BAB5E21" w14:textId="073D5DEF" w:rsidR="00DA56DF" w:rsidRDefault="00DA56DF" w:rsidP="00BC7721">
            <w:r>
              <w:t>caractFisica</w:t>
            </w:r>
          </w:p>
        </w:tc>
        <w:tc>
          <w:tcPr>
            <w:tcW w:w="2268" w:type="dxa"/>
          </w:tcPr>
          <w:p w14:paraId="1846E2EB" w14:textId="37D6C7E0" w:rsidR="00DA56DF" w:rsidRDefault="00AF7642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5635" w:type="dxa"/>
          </w:tcPr>
          <w:p w14:paraId="727C1D6C" w14:textId="0CB092B1" w:rsidR="00DA56DF" w:rsidRDefault="00AF7642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Descripción física de la </w:t>
            </w:r>
            <w:r w:rsidR="00A70341">
              <w:t>mascota.</w:t>
            </w:r>
          </w:p>
        </w:tc>
      </w:tr>
      <w:tr w:rsidR="00DA56DF" w14:paraId="3F985696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53F8737" w14:textId="4CB1B49C" w:rsidR="00DA56DF" w:rsidRDefault="00DA56DF" w:rsidP="00BC7721">
            <w:r>
              <w:t>estadoSalud</w:t>
            </w:r>
          </w:p>
        </w:tc>
        <w:tc>
          <w:tcPr>
            <w:tcW w:w="2268" w:type="dxa"/>
          </w:tcPr>
          <w:p w14:paraId="41330419" w14:textId="0D354CCC" w:rsidR="00DA56DF" w:rsidRDefault="00A70341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5635" w:type="dxa"/>
          </w:tcPr>
          <w:p w14:paraId="5D3118FC" w14:textId="3E17B94C" w:rsidR="00DA56DF" w:rsidRDefault="00A70341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del estado de salud de la mascota.</w:t>
            </w:r>
          </w:p>
        </w:tc>
      </w:tr>
      <w:tr w:rsidR="00DA56DF" w14:paraId="51438A4C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5FA4F6D" w14:textId="5AC95B4C" w:rsidR="00DA56DF" w:rsidRDefault="00DA56DF" w:rsidP="00BC7721">
            <w:r>
              <w:t>descripcion</w:t>
            </w:r>
          </w:p>
        </w:tc>
        <w:tc>
          <w:tcPr>
            <w:tcW w:w="2268" w:type="dxa"/>
          </w:tcPr>
          <w:p w14:paraId="4EC5E429" w14:textId="7D789569" w:rsidR="00DA56DF" w:rsidRDefault="00A70341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5635" w:type="dxa"/>
          </w:tcPr>
          <w:p w14:paraId="18CED163" w14:textId="1FD65B82" w:rsidR="00DA56DF" w:rsidRDefault="00A70341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 la personalidad de la mascota</w:t>
            </w:r>
          </w:p>
        </w:tc>
      </w:tr>
    </w:tbl>
    <w:p w14:paraId="6C10BA19" w14:textId="423172D1" w:rsidR="000412C8" w:rsidRDefault="000412C8" w:rsidP="00BC7721">
      <w:pPr>
        <w:rPr>
          <w:b/>
          <w:bCs/>
        </w:rPr>
      </w:pPr>
      <w:r>
        <w:rPr>
          <w:b/>
          <w:bCs/>
        </w:rPr>
        <w:t>Raza</w:t>
      </w:r>
    </w:p>
    <w:p w14:paraId="58C051CF" w14:textId="1594D93C" w:rsidR="000412C8" w:rsidRPr="00B85F7F" w:rsidRDefault="000412C8" w:rsidP="00BC7721">
      <w:r>
        <w:t>Contiene las razas de las mascotas que han sido registradas en el centro.</w:t>
      </w:r>
    </w:p>
    <w:tbl>
      <w:tblPr>
        <w:tblStyle w:val="ListTable6Colorful-Accent1"/>
        <w:tblW w:w="0" w:type="auto"/>
        <w:tblLook w:val="04A0" w:firstRow="1" w:lastRow="0" w:firstColumn="1" w:lastColumn="0" w:noHBand="0" w:noVBand="1"/>
      </w:tblPr>
      <w:tblGrid>
        <w:gridCol w:w="1843"/>
        <w:gridCol w:w="2268"/>
        <w:gridCol w:w="5635"/>
      </w:tblGrid>
      <w:tr w:rsidR="000412C8" w14:paraId="4A10EDE1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50F4E49" w14:textId="77777777" w:rsidR="000412C8" w:rsidRDefault="000412C8" w:rsidP="00BC7721">
            <w:pPr>
              <w:jc w:val="center"/>
            </w:pPr>
            <w:r>
              <w:t>Atributo</w:t>
            </w:r>
          </w:p>
        </w:tc>
        <w:tc>
          <w:tcPr>
            <w:tcW w:w="2268" w:type="dxa"/>
          </w:tcPr>
          <w:p w14:paraId="173B296D" w14:textId="77777777" w:rsidR="000412C8" w:rsidRDefault="000412C8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5635" w:type="dxa"/>
          </w:tcPr>
          <w:p w14:paraId="53B10B72" w14:textId="77777777" w:rsidR="000412C8" w:rsidRDefault="000412C8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0412C8" w14:paraId="0FB96ADC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C7CCE4" w:themeFill="text2" w:themeFillTint="33"/>
          </w:tcPr>
          <w:p w14:paraId="61B06D9A" w14:textId="561BBE4C" w:rsidR="000412C8" w:rsidRDefault="00485225" w:rsidP="00BC7721">
            <w:r>
              <w:t>idRaza</w:t>
            </w:r>
          </w:p>
        </w:tc>
        <w:tc>
          <w:tcPr>
            <w:tcW w:w="2268" w:type="dxa"/>
            <w:shd w:val="clear" w:color="auto" w:fill="C7CCE4" w:themeFill="text2" w:themeFillTint="33"/>
          </w:tcPr>
          <w:p w14:paraId="48699BEA" w14:textId="4818AE3A" w:rsidR="000412C8" w:rsidRDefault="00485225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(Primary Key)</w:t>
            </w:r>
          </w:p>
        </w:tc>
        <w:tc>
          <w:tcPr>
            <w:tcW w:w="5635" w:type="dxa"/>
            <w:shd w:val="clear" w:color="auto" w:fill="C7CCE4" w:themeFill="text2" w:themeFillTint="33"/>
          </w:tcPr>
          <w:p w14:paraId="168F3A39" w14:textId="110E5821" w:rsidR="000412C8" w:rsidRDefault="00485225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raza registrada.</w:t>
            </w:r>
          </w:p>
        </w:tc>
      </w:tr>
      <w:tr w:rsidR="000412C8" w14:paraId="42ED2D6E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7453EB4" w14:textId="7D18BFB0" w:rsidR="000412C8" w:rsidRDefault="00485225" w:rsidP="00BC7721">
            <w:r>
              <w:t>idEspecie</w:t>
            </w:r>
          </w:p>
        </w:tc>
        <w:tc>
          <w:tcPr>
            <w:tcW w:w="2268" w:type="dxa"/>
          </w:tcPr>
          <w:p w14:paraId="168375DB" w14:textId="473A5496" w:rsidR="000412C8" w:rsidRDefault="00485225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 (FK)</w:t>
            </w:r>
          </w:p>
        </w:tc>
        <w:tc>
          <w:tcPr>
            <w:tcW w:w="5635" w:type="dxa"/>
          </w:tcPr>
          <w:p w14:paraId="4C4D0CB4" w14:textId="68325F48" w:rsidR="000412C8" w:rsidRDefault="00701794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Llave foránea que apunta a la especie correspondiente.</w:t>
            </w:r>
          </w:p>
        </w:tc>
      </w:tr>
      <w:tr w:rsidR="000412C8" w14:paraId="1FC46A03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C7CCE4" w:themeFill="text2" w:themeFillTint="33"/>
          </w:tcPr>
          <w:p w14:paraId="1FF4BF36" w14:textId="2FB14B90" w:rsidR="000412C8" w:rsidRDefault="00ED68B0" w:rsidP="00BC7721">
            <w:r>
              <w:t>nombre</w:t>
            </w:r>
          </w:p>
        </w:tc>
        <w:tc>
          <w:tcPr>
            <w:tcW w:w="2268" w:type="dxa"/>
            <w:shd w:val="clear" w:color="auto" w:fill="C7CCE4" w:themeFill="text2" w:themeFillTint="33"/>
          </w:tcPr>
          <w:p w14:paraId="0B5843D3" w14:textId="2E9D7531" w:rsidR="000412C8" w:rsidRDefault="00ED68B0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5635" w:type="dxa"/>
            <w:shd w:val="clear" w:color="auto" w:fill="C7CCE4" w:themeFill="text2" w:themeFillTint="33"/>
          </w:tcPr>
          <w:p w14:paraId="542EBAE3" w14:textId="242FC072" w:rsidR="000412C8" w:rsidRDefault="00ED68B0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la raza registrada.</w:t>
            </w:r>
          </w:p>
        </w:tc>
      </w:tr>
    </w:tbl>
    <w:p w14:paraId="6191D2A9" w14:textId="559F2FFC" w:rsidR="00074150" w:rsidRDefault="00074150" w:rsidP="00BC7721">
      <w:pPr>
        <w:rPr>
          <w:b/>
          <w:bCs/>
        </w:rPr>
      </w:pPr>
      <w:r>
        <w:rPr>
          <w:b/>
          <w:bCs/>
        </w:rPr>
        <w:t>Especie</w:t>
      </w:r>
    </w:p>
    <w:p w14:paraId="781B39A0" w14:textId="218189AC" w:rsidR="00074150" w:rsidRPr="00B85F7F" w:rsidRDefault="00074150" w:rsidP="00BC7721">
      <w:r>
        <w:t xml:space="preserve">Contiene las </w:t>
      </w:r>
      <w:r w:rsidR="00DB010A">
        <w:t>especies</w:t>
      </w:r>
      <w:r>
        <w:t xml:space="preserve"> de mascotas que han sido registradas en el centro.</w:t>
      </w:r>
    </w:p>
    <w:tbl>
      <w:tblPr>
        <w:tblStyle w:val="ListTable6Colorful-Accent1"/>
        <w:tblW w:w="0" w:type="auto"/>
        <w:tblLook w:val="04A0" w:firstRow="1" w:lastRow="0" w:firstColumn="1" w:lastColumn="0" w:noHBand="0" w:noVBand="1"/>
      </w:tblPr>
      <w:tblGrid>
        <w:gridCol w:w="1843"/>
        <w:gridCol w:w="2268"/>
        <w:gridCol w:w="5635"/>
      </w:tblGrid>
      <w:tr w:rsidR="00074150" w14:paraId="48A2DAD7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77EA476" w14:textId="77777777" w:rsidR="00074150" w:rsidRDefault="00074150" w:rsidP="00BC7721">
            <w:pPr>
              <w:jc w:val="center"/>
            </w:pPr>
            <w:r>
              <w:t>Atributo</w:t>
            </w:r>
          </w:p>
        </w:tc>
        <w:tc>
          <w:tcPr>
            <w:tcW w:w="2268" w:type="dxa"/>
          </w:tcPr>
          <w:p w14:paraId="60782DF0" w14:textId="77777777" w:rsidR="00074150" w:rsidRDefault="00074150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5635" w:type="dxa"/>
          </w:tcPr>
          <w:p w14:paraId="7D873FAD" w14:textId="77777777" w:rsidR="00074150" w:rsidRDefault="00074150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074150" w14:paraId="6CDAD9A6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C7CCE4" w:themeFill="text2" w:themeFillTint="33"/>
          </w:tcPr>
          <w:p w14:paraId="2AB241D9" w14:textId="13F61490" w:rsidR="00074150" w:rsidRDefault="00074150" w:rsidP="00BC7721">
            <w:r>
              <w:t>id</w:t>
            </w:r>
            <w:r w:rsidR="00DB010A">
              <w:t>Especie</w:t>
            </w:r>
          </w:p>
        </w:tc>
        <w:tc>
          <w:tcPr>
            <w:tcW w:w="2268" w:type="dxa"/>
            <w:shd w:val="clear" w:color="auto" w:fill="C7CCE4" w:themeFill="text2" w:themeFillTint="33"/>
          </w:tcPr>
          <w:p w14:paraId="1394F036" w14:textId="77777777" w:rsidR="00074150" w:rsidRDefault="00074150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(Primary Key)</w:t>
            </w:r>
          </w:p>
        </w:tc>
        <w:tc>
          <w:tcPr>
            <w:tcW w:w="5635" w:type="dxa"/>
            <w:shd w:val="clear" w:color="auto" w:fill="C7CCE4" w:themeFill="text2" w:themeFillTint="33"/>
          </w:tcPr>
          <w:p w14:paraId="53CFFAF1" w14:textId="45FD9EF0" w:rsidR="00074150" w:rsidRDefault="00074150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Identificador único de la </w:t>
            </w:r>
            <w:r w:rsidR="00DB010A">
              <w:t>especie</w:t>
            </w:r>
            <w:r>
              <w:t xml:space="preserve"> registrada.</w:t>
            </w:r>
          </w:p>
        </w:tc>
      </w:tr>
      <w:tr w:rsidR="00074150" w14:paraId="5116EE4D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2DC96F0" w14:textId="22C1F1A8" w:rsidR="00074150" w:rsidRDefault="00DB010A" w:rsidP="00BC7721">
            <w:r>
              <w:t>nombre</w:t>
            </w:r>
          </w:p>
        </w:tc>
        <w:tc>
          <w:tcPr>
            <w:tcW w:w="2268" w:type="dxa"/>
          </w:tcPr>
          <w:p w14:paraId="039742BE" w14:textId="772E7A1B" w:rsidR="00074150" w:rsidRDefault="00DB010A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5635" w:type="dxa"/>
          </w:tcPr>
          <w:p w14:paraId="5CE8266C" w14:textId="31AE6CA5" w:rsidR="00074150" w:rsidRDefault="00643EC4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especie registrada.</w:t>
            </w:r>
          </w:p>
        </w:tc>
      </w:tr>
    </w:tbl>
    <w:p w14:paraId="0BDA9111" w14:textId="7F16F9EA" w:rsidR="00F20976" w:rsidRDefault="00F20976" w:rsidP="00F20976">
      <w:pPr>
        <w:rPr>
          <w:b/>
          <w:bCs/>
        </w:rPr>
      </w:pPr>
      <w:r>
        <w:rPr>
          <w:b/>
          <w:bCs/>
        </w:rPr>
        <w:t>Adoptante</w:t>
      </w:r>
    </w:p>
    <w:p w14:paraId="26FDD7BA" w14:textId="160B426B" w:rsidR="00B85F7F" w:rsidRPr="00B85F7F" w:rsidRDefault="00B1638C" w:rsidP="00F20976">
      <w:r>
        <w:t xml:space="preserve">Usuario </w:t>
      </w:r>
      <w:r w:rsidR="007A236D">
        <w:t xml:space="preserve">vinculado a la solicitud que </w:t>
      </w:r>
      <w:r w:rsidR="00553AC5">
        <w:t>está</w:t>
      </w:r>
      <w:r w:rsidR="007A236D">
        <w:t xml:space="preserve"> </w:t>
      </w:r>
      <w:r>
        <w:t xml:space="preserve">interesado en </w:t>
      </w:r>
      <w:r w:rsidR="00553AC5">
        <w:t>la</w:t>
      </w:r>
      <w:r>
        <w:t xml:space="preserve"> adopción de alguna de las mascotas disponibles</w:t>
      </w:r>
      <w:r w:rsidR="00B85F7F" w:rsidRPr="00B85F7F">
        <w:t>.</w:t>
      </w:r>
    </w:p>
    <w:tbl>
      <w:tblPr>
        <w:tblStyle w:val="ListTable6Colorful-Accent3"/>
        <w:tblW w:w="0" w:type="auto"/>
        <w:tblLook w:val="04A0" w:firstRow="1" w:lastRow="0" w:firstColumn="1" w:lastColumn="0" w:noHBand="0" w:noVBand="1"/>
      </w:tblPr>
      <w:tblGrid>
        <w:gridCol w:w="2160"/>
        <w:gridCol w:w="1890"/>
        <w:gridCol w:w="5686"/>
      </w:tblGrid>
      <w:tr w:rsidR="00F20976" w14:paraId="4CF43A91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FBEF7F" w14:textId="77777777" w:rsidR="00F20976" w:rsidRDefault="00F20976" w:rsidP="00543F2E">
            <w:pPr>
              <w:jc w:val="center"/>
            </w:pPr>
            <w:r>
              <w:t>Atributo</w:t>
            </w:r>
          </w:p>
        </w:tc>
        <w:tc>
          <w:tcPr>
            <w:tcW w:w="1890" w:type="dxa"/>
          </w:tcPr>
          <w:p w14:paraId="0E1FCF6E" w14:textId="67EE4308" w:rsidR="00F20976" w:rsidRDefault="00267DA1" w:rsidP="00543F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Tipo de </w:t>
            </w:r>
            <w:r w:rsidR="00F20976">
              <w:t>Dato</w:t>
            </w:r>
          </w:p>
        </w:tc>
        <w:tc>
          <w:tcPr>
            <w:tcW w:w="5686" w:type="dxa"/>
          </w:tcPr>
          <w:p w14:paraId="75655ED6" w14:textId="77777777" w:rsidR="00F20976" w:rsidRDefault="00F20976" w:rsidP="00543F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E82FA6" w14:paraId="4C0E6B97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77AC35" w14:textId="6859EE9D" w:rsidR="00F20976" w:rsidRDefault="00F20976" w:rsidP="00543F2E">
            <w:r>
              <w:t>id</w:t>
            </w:r>
            <w:r w:rsidR="00D54626">
              <w:t>Adoptante</w:t>
            </w:r>
          </w:p>
        </w:tc>
        <w:tc>
          <w:tcPr>
            <w:tcW w:w="1890" w:type="dxa"/>
          </w:tcPr>
          <w:p w14:paraId="1A165DCD" w14:textId="508F603C" w:rsidR="00F20976" w:rsidRDefault="00F20976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</w:t>
            </w:r>
            <w:r w:rsidR="00AF5289">
              <w:t>Primary Key</w:t>
            </w:r>
            <w:r>
              <w:t>)</w:t>
            </w:r>
          </w:p>
        </w:tc>
        <w:tc>
          <w:tcPr>
            <w:tcW w:w="5686" w:type="dxa"/>
          </w:tcPr>
          <w:p w14:paraId="67192E34" w14:textId="383A185B" w:rsidR="00F20976" w:rsidRDefault="00DF7B64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adoptante.</w:t>
            </w:r>
          </w:p>
        </w:tc>
      </w:tr>
      <w:tr w:rsidR="00F20976" w14:paraId="0ECAE865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424C81" w14:textId="77777777" w:rsidR="00F20976" w:rsidRDefault="00F20976" w:rsidP="00543F2E">
            <w:r>
              <w:t>nombre</w:t>
            </w:r>
          </w:p>
        </w:tc>
        <w:tc>
          <w:tcPr>
            <w:tcW w:w="1890" w:type="dxa"/>
          </w:tcPr>
          <w:p w14:paraId="6A7DEA18" w14:textId="77777777" w:rsidR="00F20976" w:rsidRDefault="00F20976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5686" w:type="dxa"/>
          </w:tcPr>
          <w:p w14:paraId="7B8A96DF" w14:textId="0E6C50E5" w:rsidR="00F20976" w:rsidRDefault="00F20976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Nombre </w:t>
            </w:r>
            <w:r w:rsidR="008E25BA">
              <w:t>completo</w:t>
            </w:r>
            <w:r w:rsidR="00073E26">
              <w:t xml:space="preserve"> del adoptante</w:t>
            </w:r>
            <w:r w:rsidR="006F3B9E">
              <w:t>.</w:t>
            </w:r>
          </w:p>
        </w:tc>
      </w:tr>
      <w:tr w:rsidR="00E82FA6" w14:paraId="7948948A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421614" w14:textId="22ABA6BD" w:rsidR="006F3B9E" w:rsidRDefault="006F3B9E" w:rsidP="00543F2E">
            <w:r>
              <w:t>telefono</w:t>
            </w:r>
          </w:p>
        </w:tc>
        <w:tc>
          <w:tcPr>
            <w:tcW w:w="1890" w:type="dxa"/>
          </w:tcPr>
          <w:p w14:paraId="1755B743" w14:textId="406F0D9F" w:rsidR="006F3B9E" w:rsidRDefault="006F3B9E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5686" w:type="dxa"/>
          </w:tcPr>
          <w:p w14:paraId="4E644F72" w14:textId="1287AFD9" w:rsidR="006F3B9E" w:rsidRDefault="006F3B9E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Teléfono de contacto.</w:t>
            </w:r>
          </w:p>
        </w:tc>
      </w:tr>
      <w:tr w:rsidR="00E12D2B" w14:paraId="0FD84201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7760F3" w14:textId="55132055" w:rsidR="00E12D2B" w:rsidRDefault="00E12D2B" w:rsidP="00543F2E">
            <w:r>
              <w:t>correo</w:t>
            </w:r>
          </w:p>
        </w:tc>
        <w:tc>
          <w:tcPr>
            <w:tcW w:w="1890" w:type="dxa"/>
          </w:tcPr>
          <w:p w14:paraId="2ECF3CFE" w14:textId="0385A376" w:rsidR="00E12D2B" w:rsidRDefault="00E12D2B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5686" w:type="dxa"/>
          </w:tcPr>
          <w:p w14:paraId="5F63B9B5" w14:textId="6C680BF9" w:rsidR="00E12D2B" w:rsidRDefault="00E12D2B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Correo de contacto</w:t>
            </w:r>
            <w:r w:rsidR="00073E26">
              <w:t>.</w:t>
            </w:r>
          </w:p>
        </w:tc>
      </w:tr>
    </w:tbl>
    <w:p w14:paraId="3E4235B6" w14:textId="20261F1A" w:rsidR="00695D91" w:rsidRPr="00695D91" w:rsidRDefault="001E0A5F" w:rsidP="00695D91">
      <w:pPr>
        <w:rPr>
          <w:b/>
          <w:bCs/>
          <w:lang w:val="es-US"/>
        </w:rPr>
      </w:pPr>
      <w:r>
        <w:rPr>
          <w:b/>
          <w:bCs/>
          <w:lang w:val="es-US"/>
        </w:rPr>
        <w:t>Solicitud</w:t>
      </w:r>
    </w:p>
    <w:p w14:paraId="0D13617C" w14:textId="1118607D" w:rsidR="00695D91" w:rsidRPr="00695D91" w:rsidRDefault="00695D91" w:rsidP="00695D91">
      <w:pPr>
        <w:rPr>
          <w:lang w:val="es-US"/>
        </w:rPr>
      </w:pPr>
      <w:r w:rsidRPr="00695D91">
        <w:rPr>
          <w:lang w:val="es-US"/>
        </w:rPr>
        <w:t>Relaciona una mascota con un adoptante</w:t>
      </w:r>
      <w:r w:rsidR="00073E26">
        <w:rPr>
          <w:lang w:val="es-US"/>
        </w:rPr>
        <w:t>. R</w:t>
      </w:r>
      <w:r w:rsidRPr="00695D91">
        <w:rPr>
          <w:lang w:val="es-US"/>
        </w:rPr>
        <w:t>egistra el estado del proceso de adopción.</w:t>
      </w:r>
    </w:p>
    <w:tbl>
      <w:tblPr>
        <w:tblStyle w:val="ListTable6Colorful-Accent2"/>
        <w:tblW w:w="9923" w:type="dxa"/>
        <w:tblLook w:val="04A0" w:firstRow="1" w:lastRow="0" w:firstColumn="1" w:lastColumn="0" w:noHBand="0" w:noVBand="1"/>
      </w:tblPr>
      <w:tblGrid>
        <w:gridCol w:w="1745"/>
        <w:gridCol w:w="1799"/>
        <w:gridCol w:w="6379"/>
      </w:tblGrid>
      <w:tr w:rsidR="00E82FA6" w14:paraId="652356A8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0311DC1B" w14:textId="77777777" w:rsidR="00695D91" w:rsidRDefault="00695D91" w:rsidP="00543F2E">
            <w:pPr>
              <w:jc w:val="center"/>
            </w:pPr>
            <w:r>
              <w:t>Atributo</w:t>
            </w:r>
          </w:p>
        </w:tc>
        <w:tc>
          <w:tcPr>
            <w:tcW w:w="1799" w:type="dxa"/>
          </w:tcPr>
          <w:p w14:paraId="5F35A789" w14:textId="48D9D5BE" w:rsidR="00695D91" w:rsidRDefault="00267DA1" w:rsidP="00543F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Tipo de </w:t>
            </w:r>
            <w:r w:rsidR="00695D91">
              <w:t>Dato</w:t>
            </w:r>
          </w:p>
        </w:tc>
        <w:tc>
          <w:tcPr>
            <w:tcW w:w="6379" w:type="dxa"/>
          </w:tcPr>
          <w:p w14:paraId="286927A9" w14:textId="77777777" w:rsidR="00695D91" w:rsidRDefault="00695D91" w:rsidP="00543F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95D91" w14:paraId="24FDD0EF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17C06A30" w14:textId="387FDA68" w:rsidR="00695D91" w:rsidRDefault="00695D91" w:rsidP="00543F2E">
            <w:r>
              <w:t>id</w:t>
            </w:r>
            <w:r w:rsidR="00CE1857">
              <w:t>Solicitud</w:t>
            </w:r>
          </w:p>
        </w:tc>
        <w:tc>
          <w:tcPr>
            <w:tcW w:w="1799" w:type="dxa"/>
          </w:tcPr>
          <w:p w14:paraId="4BB67047" w14:textId="34C5008B" w:rsidR="00695D91" w:rsidRDefault="005614CE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(Primary Key)</w:t>
            </w:r>
          </w:p>
        </w:tc>
        <w:tc>
          <w:tcPr>
            <w:tcW w:w="6379" w:type="dxa"/>
          </w:tcPr>
          <w:p w14:paraId="30FE4084" w14:textId="4A015502" w:rsidR="00695D91" w:rsidRDefault="00A31786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solicitud.</w:t>
            </w:r>
          </w:p>
        </w:tc>
      </w:tr>
      <w:tr w:rsidR="00E82FA6" w14:paraId="4CF50867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38453784" w14:textId="4DAF0ADD" w:rsidR="00695D91" w:rsidRDefault="00695D91" w:rsidP="00543F2E">
            <w:r>
              <w:t>idMascota</w:t>
            </w:r>
          </w:p>
        </w:tc>
        <w:tc>
          <w:tcPr>
            <w:tcW w:w="1799" w:type="dxa"/>
          </w:tcPr>
          <w:p w14:paraId="526FA2DC" w14:textId="011163A9" w:rsidR="00695D91" w:rsidRDefault="005614CE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 (</w:t>
            </w:r>
            <w:r w:rsidR="00AF5289">
              <w:t>FK</w:t>
            </w:r>
            <w:r>
              <w:t>)</w:t>
            </w:r>
          </w:p>
        </w:tc>
        <w:tc>
          <w:tcPr>
            <w:tcW w:w="6379" w:type="dxa"/>
          </w:tcPr>
          <w:p w14:paraId="1FC7BEF2" w14:textId="25B5444A" w:rsidR="00695D91" w:rsidRDefault="00A77FC8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Clave foránea a Mascota</w:t>
            </w:r>
          </w:p>
        </w:tc>
      </w:tr>
      <w:tr w:rsidR="00695D91" w14:paraId="132614A9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6F5043FD" w14:textId="5263AE2C" w:rsidR="00695D91" w:rsidRDefault="00695D91" w:rsidP="00543F2E">
            <w:r>
              <w:t>idAdoptante</w:t>
            </w:r>
          </w:p>
        </w:tc>
        <w:tc>
          <w:tcPr>
            <w:tcW w:w="1799" w:type="dxa"/>
          </w:tcPr>
          <w:p w14:paraId="754D2250" w14:textId="04BC3364" w:rsidR="00695D91" w:rsidRDefault="005614CE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</w:t>
            </w:r>
            <w:r w:rsidR="00AF5289">
              <w:t>FK</w:t>
            </w:r>
            <w:r>
              <w:t>)</w:t>
            </w:r>
          </w:p>
        </w:tc>
        <w:tc>
          <w:tcPr>
            <w:tcW w:w="6379" w:type="dxa"/>
          </w:tcPr>
          <w:p w14:paraId="2B2A5C5D" w14:textId="47057739" w:rsidR="00695D91" w:rsidRDefault="00A77FC8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Clave foránea a Adoptante</w:t>
            </w:r>
          </w:p>
        </w:tc>
      </w:tr>
      <w:tr w:rsidR="00695D91" w14:paraId="41A74BF7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36F345B3" w14:textId="1E4A7570" w:rsidR="00695D91" w:rsidRDefault="00695D91" w:rsidP="00543F2E">
            <w:r>
              <w:t>fechaSolicitud</w:t>
            </w:r>
          </w:p>
        </w:tc>
        <w:tc>
          <w:tcPr>
            <w:tcW w:w="1799" w:type="dxa"/>
          </w:tcPr>
          <w:p w14:paraId="2DC5C79C" w14:textId="260AA73F" w:rsidR="00695D91" w:rsidRDefault="00A31786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6379" w:type="dxa"/>
          </w:tcPr>
          <w:p w14:paraId="17876E83" w14:textId="424A2D12" w:rsidR="00695D91" w:rsidRDefault="0000224C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la solicitud de adopción.</w:t>
            </w:r>
          </w:p>
        </w:tc>
      </w:tr>
      <w:tr w:rsidR="00695D91" w14:paraId="5B468701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4A1A1B4C" w14:textId="6DA25D47" w:rsidR="00695D91" w:rsidRDefault="005614CE" w:rsidP="00543F2E">
            <w:r>
              <w:t>estado</w:t>
            </w:r>
            <w:r w:rsidR="00543F2E">
              <w:t>Adopcion</w:t>
            </w:r>
          </w:p>
        </w:tc>
        <w:tc>
          <w:tcPr>
            <w:tcW w:w="1799" w:type="dxa"/>
          </w:tcPr>
          <w:p w14:paraId="669600E8" w14:textId="2FD7D01C" w:rsidR="00695D91" w:rsidRDefault="00681786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6379" w:type="dxa"/>
          </w:tcPr>
          <w:p w14:paraId="23ADBD5E" w14:textId="2A513987" w:rsidR="00695D91" w:rsidRDefault="00D60C40" w:rsidP="00543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de la solicitu</w:t>
            </w:r>
            <w:r w:rsidR="000D753B">
              <w:t>d</w:t>
            </w:r>
            <w:r>
              <w:t xml:space="preserve"> de adopción (</w:t>
            </w:r>
            <w:r w:rsidR="0000224C">
              <w:t>Pendiente</w:t>
            </w:r>
            <w:r>
              <w:t xml:space="preserve">, </w:t>
            </w:r>
            <w:r w:rsidR="0000224C">
              <w:t>Aprobada</w:t>
            </w:r>
            <w:r>
              <w:t xml:space="preserve">, </w:t>
            </w:r>
            <w:r w:rsidR="0000224C">
              <w:t>Rechazada</w:t>
            </w:r>
            <w:r>
              <w:t>)</w:t>
            </w:r>
          </w:p>
        </w:tc>
      </w:tr>
      <w:tr w:rsidR="00695D91" w14:paraId="2BDB17B1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3BB6129F" w14:textId="03153D6F" w:rsidR="00695D91" w:rsidRDefault="005614CE" w:rsidP="00543F2E">
            <w:r>
              <w:t>comentarios</w:t>
            </w:r>
          </w:p>
        </w:tc>
        <w:tc>
          <w:tcPr>
            <w:tcW w:w="1799" w:type="dxa"/>
          </w:tcPr>
          <w:p w14:paraId="52F52EC2" w14:textId="473308ED" w:rsidR="00695D91" w:rsidRDefault="00CB2A0C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6379" w:type="dxa"/>
          </w:tcPr>
          <w:p w14:paraId="230FAFE1" w14:textId="7C2A10AF" w:rsidR="00695D91" w:rsidRDefault="006C644F" w:rsidP="00543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Comentarios internos o de seguimiento.</w:t>
            </w:r>
          </w:p>
        </w:tc>
      </w:tr>
    </w:tbl>
    <w:p w14:paraId="5BB1BFDF" w14:textId="43749E65" w:rsidR="007E0262" w:rsidRPr="00695D91" w:rsidRDefault="004F4698" w:rsidP="00BC7721">
      <w:pPr>
        <w:rPr>
          <w:b/>
          <w:bCs/>
          <w:lang w:val="es-US"/>
        </w:rPr>
      </w:pPr>
      <w:r>
        <w:rPr>
          <w:b/>
          <w:bCs/>
          <w:lang w:val="es-US"/>
        </w:rPr>
        <w:t>VisitaDom</w:t>
      </w:r>
    </w:p>
    <w:p w14:paraId="4D1AC00D" w14:textId="4C15884F" w:rsidR="007E0262" w:rsidRPr="00695D91" w:rsidRDefault="008E21EA" w:rsidP="00BC7721">
      <w:pPr>
        <w:rPr>
          <w:lang w:val="es-US"/>
        </w:rPr>
      </w:pPr>
      <w:r>
        <w:rPr>
          <w:lang w:val="es-US"/>
        </w:rPr>
        <w:t>Maneja los datos y atributos de la visita domiciliaria asociada a una solicitud de adopción.</w:t>
      </w:r>
    </w:p>
    <w:tbl>
      <w:tblPr>
        <w:tblStyle w:val="ListTable6Colorful-Accent2"/>
        <w:tblW w:w="9923" w:type="dxa"/>
        <w:tblLook w:val="04A0" w:firstRow="1" w:lastRow="0" w:firstColumn="1" w:lastColumn="0" w:noHBand="0" w:noVBand="1"/>
      </w:tblPr>
      <w:tblGrid>
        <w:gridCol w:w="1745"/>
        <w:gridCol w:w="1799"/>
        <w:gridCol w:w="6379"/>
      </w:tblGrid>
      <w:tr w:rsidR="007E0262" w14:paraId="01CFC9DD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16469E19" w14:textId="77777777" w:rsidR="007E0262" w:rsidRDefault="007E0262" w:rsidP="00BC7721">
            <w:pPr>
              <w:jc w:val="center"/>
            </w:pPr>
            <w:r>
              <w:t>Atributo</w:t>
            </w:r>
          </w:p>
        </w:tc>
        <w:tc>
          <w:tcPr>
            <w:tcW w:w="1799" w:type="dxa"/>
          </w:tcPr>
          <w:p w14:paraId="2E2BE3B9" w14:textId="277DF749" w:rsidR="007E0262" w:rsidRDefault="00267DA1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</w:t>
            </w:r>
            <w:r w:rsidR="001D5DA4">
              <w:t xml:space="preserve"> </w:t>
            </w:r>
            <w:r w:rsidR="007E0262">
              <w:t>Dato</w:t>
            </w:r>
          </w:p>
        </w:tc>
        <w:tc>
          <w:tcPr>
            <w:tcW w:w="6379" w:type="dxa"/>
          </w:tcPr>
          <w:p w14:paraId="64CC0459" w14:textId="77777777" w:rsidR="007E0262" w:rsidRDefault="007E0262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E0262" w14:paraId="6AE0AD85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1B7FDC9C" w14:textId="7FDFC140" w:rsidR="007E0262" w:rsidRDefault="006F59A4" w:rsidP="00BC7721">
            <w:r>
              <w:t>idSolicitud</w:t>
            </w:r>
          </w:p>
        </w:tc>
        <w:tc>
          <w:tcPr>
            <w:tcW w:w="1799" w:type="dxa"/>
          </w:tcPr>
          <w:p w14:paraId="133EFE6E" w14:textId="44270A4A" w:rsidR="007E0262" w:rsidRDefault="008E21EA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 (PK, FK)</w:t>
            </w:r>
          </w:p>
        </w:tc>
        <w:tc>
          <w:tcPr>
            <w:tcW w:w="6379" w:type="dxa"/>
          </w:tcPr>
          <w:p w14:paraId="72B37D74" w14:textId="37AD4FC4" w:rsidR="007E0262" w:rsidRDefault="008E21EA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que apunta a la solicitud correspondiente.</w:t>
            </w:r>
          </w:p>
        </w:tc>
      </w:tr>
      <w:tr w:rsidR="007E0262" w14:paraId="4E2E9EC6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486DB430" w14:textId="4DCDBB1A" w:rsidR="007E0262" w:rsidRDefault="006F59A4" w:rsidP="00BC7721">
            <w:r>
              <w:t>direcci</w:t>
            </w:r>
            <w:r w:rsidR="00285007">
              <w:t>o</w:t>
            </w:r>
            <w:r>
              <w:t>n</w:t>
            </w:r>
          </w:p>
        </w:tc>
        <w:tc>
          <w:tcPr>
            <w:tcW w:w="1799" w:type="dxa"/>
          </w:tcPr>
          <w:p w14:paraId="33A66C6E" w14:textId="24F53226" w:rsidR="007E0262" w:rsidRDefault="00645EDD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6379" w:type="dxa"/>
          </w:tcPr>
          <w:p w14:paraId="129A8D62" w14:textId="6AD92128" w:rsidR="007E0262" w:rsidRDefault="00645EDD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 de la visita en texto.</w:t>
            </w:r>
          </w:p>
        </w:tc>
      </w:tr>
      <w:tr w:rsidR="007E0262" w14:paraId="104EF042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6D8DF847" w14:textId="161E276A" w:rsidR="007E0262" w:rsidRDefault="006F59A4" w:rsidP="00BC7721">
            <w:r>
              <w:t>ubicacion</w:t>
            </w:r>
          </w:p>
        </w:tc>
        <w:tc>
          <w:tcPr>
            <w:tcW w:w="1799" w:type="dxa"/>
          </w:tcPr>
          <w:p w14:paraId="7A7AC0A3" w14:textId="4853DB13" w:rsidR="007E0262" w:rsidRDefault="00645EDD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6379" w:type="dxa"/>
          </w:tcPr>
          <w:p w14:paraId="523D2F5D" w14:textId="37BB5B36" w:rsidR="007E0262" w:rsidRDefault="00645EDD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Ubicación de la visita en </w:t>
            </w:r>
            <w:r w:rsidR="00763F52">
              <w:t>coordenadas.</w:t>
            </w:r>
          </w:p>
        </w:tc>
      </w:tr>
      <w:tr w:rsidR="007E0262" w14:paraId="58173800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3F63D5EA" w14:textId="26809FAD" w:rsidR="007E0262" w:rsidRDefault="00285007" w:rsidP="00BC7721">
            <w:r>
              <w:t>estadoVisita</w:t>
            </w:r>
          </w:p>
        </w:tc>
        <w:tc>
          <w:tcPr>
            <w:tcW w:w="1799" w:type="dxa"/>
          </w:tcPr>
          <w:p w14:paraId="741245DA" w14:textId="2E4A3A12" w:rsidR="007E0262" w:rsidRDefault="00763F52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6379" w:type="dxa"/>
          </w:tcPr>
          <w:p w14:paraId="7C0E9FD9" w14:textId="6FB6F167" w:rsidR="007E0262" w:rsidRDefault="00763F52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de la visita</w:t>
            </w:r>
            <w:r w:rsidR="00B547E6">
              <w:t xml:space="preserve"> </w:t>
            </w:r>
            <w:r>
              <w:t>(Pendiente, Realizada, Cancelada, Reprogramada).</w:t>
            </w:r>
          </w:p>
        </w:tc>
      </w:tr>
      <w:tr w:rsidR="007E0262" w14:paraId="3FCA045C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0DCC2EB2" w14:textId="1FEC5F5A" w:rsidR="007E0262" w:rsidRDefault="00285007" w:rsidP="00BC7721">
            <w:r>
              <w:t>fechaVisita</w:t>
            </w:r>
          </w:p>
        </w:tc>
        <w:tc>
          <w:tcPr>
            <w:tcW w:w="1799" w:type="dxa"/>
          </w:tcPr>
          <w:p w14:paraId="6D281C35" w14:textId="1F4F28EF" w:rsidR="007E0262" w:rsidRDefault="00487E58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6379" w:type="dxa"/>
          </w:tcPr>
          <w:p w14:paraId="36CF0A47" w14:textId="3DA79D88" w:rsidR="007E0262" w:rsidRDefault="00487E58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y hora en la que se realizara la visita domiciliaria.</w:t>
            </w:r>
          </w:p>
        </w:tc>
      </w:tr>
      <w:tr w:rsidR="007E0262" w14:paraId="0FA015A5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</w:tcPr>
          <w:p w14:paraId="44160A99" w14:textId="38AE7A3B" w:rsidR="007E0262" w:rsidRDefault="00285007" w:rsidP="00BC7721">
            <w:r>
              <w:t>notas</w:t>
            </w:r>
          </w:p>
        </w:tc>
        <w:tc>
          <w:tcPr>
            <w:tcW w:w="1799" w:type="dxa"/>
          </w:tcPr>
          <w:p w14:paraId="1CA16CDF" w14:textId="2AD6EF10" w:rsidR="007E0262" w:rsidRDefault="00E126C6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6379" w:type="dxa"/>
          </w:tcPr>
          <w:p w14:paraId="77DA5FF4" w14:textId="3A414A75" w:rsidR="007E0262" w:rsidRDefault="00487E58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Notas internas sobre la visita domiciliaria.</w:t>
            </w:r>
          </w:p>
        </w:tc>
      </w:tr>
    </w:tbl>
    <w:p w14:paraId="307BCCF3" w14:textId="530F4DEC" w:rsidR="00AA77D0" w:rsidRPr="00D369B4" w:rsidRDefault="00C343E2" w:rsidP="00BC7721">
      <w:pPr>
        <w:rPr>
          <w:b/>
          <w:bCs/>
          <w:lang w:val="es-US"/>
        </w:rPr>
      </w:pPr>
      <w:r w:rsidRPr="00D369B4">
        <w:rPr>
          <w:b/>
          <w:bCs/>
          <w:lang w:val="es-US"/>
        </w:rPr>
        <w:t>Report</w:t>
      </w:r>
      <w:r>
        <w:rPr>
          <w:b/>
          <w:bCs/>
          <w:lang w:val="es-US"/>
        </w:rPr>
        <w:t>ante</w:t>
      </w:r>
    </w:p>
    <w:p w14:paraId="18724884" w14:textId="1AAC2626" w:rsidR="00AA77D0" w:rsidRPr="00D369B4" w:rsidRDefault="00AA77D0" w:rsidP="00BC7721">
      <w:pPr>
        <w:rPr>
          <w:lang w:val="es-US"/>
        </w:rPr>
      </w:pPr>
      <w:r w:rsidRPr="00D369B4">
        <w:rPr>
          <w:lang w:val="es-US"/>
        </w:rPr>
        <w:t xml:space="preserve">Representa los </w:t>
      </w:r>
      <w:r w:rsidR="00AB657F">
        <w:rPr>
          <w:lang w:val="es-US"/>
        </w:rPr>
        <w:t>usuarios ligados a los reportes de avistamientos de mascotas</w:t>
      </w:r>
      <w:r w:rsidRPr="00D369B4">
        <w:rPr>
          <w:lang w:val="es-US"/>
        </w:rPr>
        <w:t>.</w:t>
      </w:r>
    </w:p>
    <w:tbl>
      <w:tblPr>
        <w:tblStyle w:val="ListTable2-Accent6"/>
        <w:tblW w:w="0" w:type="auto"/>
        <w:tblLook w:val="04A0" w:firstRow="1" w:lastRow="0" w:firstColumn="1" w:lastColumn="0" w:noHBand="0" w:noVBand="1"/>
      </w:tblPr>
      <w:tblGrid>
        <w:gridCol w:w="2160"/>
        <w:gridCol w:w="1668"/>
        <w:gridCol w:w="5892"/>
      </w:tblGrid>
      <w:tr w:rsidR="00AA77D0" w:rsidRPr="00D369B4" w14:paraId="5537D7F5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354B94E" w14:textId="77777777" w:rsidR="00AA77D0" w:rsidRPr="00D369B4" w:rsidRDefault="00AA77D0" w:rsidP="00BC7721">
            <w:pPr>
              <w:jc w:val="center"/>
              <w:rPr>
                <w:lang w:val="es-US"/>
              </w:rPr>
            </w:pPr>
            <w:r w:rsidRPr="00D369B4">
              <w:rPr>
                <w:lang w:val="es-US"/>
              </w:rPr>
              <w:t>Atributo</w:t>
            </w:r>
          </w:p>
        </w:tc>
        <w:tc>
          <w:tcPr>
            <w:tcW w:w="1668" w:type="dxa"/>
            <w:hideMark/>
          </w:tcPr>
          <w:p w14:paraId="1455DEDF" w14:textId="77777777" w:rsidR="00AA77D0" w:rsidRPr="00D369B4" w:rsidRDefault="00AA77D0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Tipo de Dato</w:t>
            </w:r>
          </w:p>
        </w:tc>
        <w:tc>
          <w:tcPr>
            <w:tcW w:w="5892" w:type="dxa"/>
            <w:hideMark/>
          </w:tcPr>
          <w:p w14:paraId="3D53DC51" w14:textId="77777777" w:rsidR="00AA77D0" w:rsidRPr="00D369B4" w:rsidRDefault="00AA77D0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Descripción</w:t>
            </w:r>
          </w:p>
        </w:tc>
      </w:tr>
      <w:tr w:rsidR="00AA77D0" w:rsidRPr="00D369B4" w14:paraId="0BD67CE5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5E7992" w14:textId="77777777" w:rsidR="00AA77D0" w:rsidRPr="00D369B4" w:rsidRDefault="00AA77D0" w:rsidP="00BC7721">
            <w:pPr>
              <w:rPr>
                <w:lang w:val="es-US"/>
              </w:rPr>
            </w:pPr>
            <w:r>
              <w:rPr>
                <w:lang w:val="es-US"/>
              </w:rPr>
              <w:t>idReportante</w:t>
            </w:r>
          </w:p>
        </w:tc>
        <w:tc>
          <w:tcPr>
            <w:tcW w:w="1668" w:type="dxa"/>
          </w:tcPr>
          <w:p w14:paraId="3C6AAC35" w14:textId="728A08E5" w:rsidR="00AA77D0" w:rsidRPr="00D369B4" w:rsidRDefault="00AA77D0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INT (</w:t>
            </w:r>
            <w:r w:rsidR="000466E0">
              <w:rPr>
                <w:lang w:val="es-US"/>
              </w:rPr>
              <w:t>P</w:t>
            </w:r>
            <w:r>
              <w:rPr>
                <w:lang w:val="es-US"/>
              </w:rPr>
              <w:t>K)</w:t>
            </w:r>
          </w:p>
        </w:tc>
        <w:tc>
          <w:tcPr>
            <w:tcW w:w="5892" w:type="dxa"/>
          </w:tcPr>
          <w:p w14:paraId="635D42BF" w14:textId="1B34377D" w:rsidR="00AA77D0" w:rsidRPr="00D369B4" w:rsidRDefault="000466E0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Identificador único del</w:t>
            </w:r>
            <w:r w:rsidR="00AA77D0">
              <w:rPr>
                <w:lang w:val="es-US"/>
              </w:rPr>
              <w:t xml:space="preserve"> reporta</w:t>
            </w:r>
            <w:r w:rsidR="00C343E2">
              <w:rPr>
                <w:lang w:val="es-US"/>
              </w:rPr>
              <w:t>n</w:t>
            </w:r>
            <w:r w:rsidR="00AA77D0">
              <w:rPr>
                <w:lang w:val="es-US"/>
              </w:rPr>
              <w:t>te.</w:t>
            </w:r>
          </w:p>
        </w:tc>
      </w:tr>
      <w:tr w:rsidR="00AA77D0" w:rsidRPr="00D369B4" w14:paraId="5E113DA6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82190F" w14:textId="6B967C0D" w:rsidR="00AA77D0" w:rsidRPr="00D369B4" w:rsidRDefault="002E614B" w:rsidP="00BC7721">
            <w:pPr>
              <w:rPr>
                <w:lang w:val="es-US"/>
              </w:rPr>
            </w:pPr>
            <w:r>
              <w:rPr>
                <w:lang w:val="es-US"/>
              </w:rPr>
              <w:t>nombre</w:t>
            </w:r>
          </w:p>
        </w:tc>
        <w:tc>
          <w:tcPr>
            <w:tcW w:w="1668" w:type="dxa"/>
          </w:tcPr>
          <w:p w14:paraId="20083350" w14:textId="6A2ECFC0" w:rsidR="00AA77D0" w:rsidRPr="00D369B4" w:rsidRDefault="002E614B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VARCHAR</w:t>
            </w:r>
          </w:p>
        </w:tc>
        <w:tc>
          <w:tcPr>
            <w:tcW w:w="5892" w:type="dxa"/>
          </w:tcPr>
          <w:p w14:paraId="75A535E3" w14:textId="0371C999" w:rsidR="00AA77D0" w:rsidRPr="00D369B4" w:rsidRDefault="002E614B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Nombre del reportarte.</w:t>
            </w:r>
          </w:p>
        </w:tc>
      </w:tr>
      <w:tr w:rsidR="00AA77D0" w:rsidRPr="00D369B4" w14:paraId="2D1BF7D2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76F0A1" w14:textId="640DB450" w:rsidR="00AA77D0" w:rsidRPr="00D369B4" w:rsidRDefault="002E614B" w:rsidP="00BC7721">
            <w:pPr>
              <w:rPr>
                <w:lang w:val="es-US"/>
              </w:rPr>
            </w:pPr>
            <w:r>
              <w:rPr>
                <w:lang w:val="es-US"/>
              </w:rPr>
              <w:t>correo</w:t>
            </w:r>
          </w:p>
        </w:tc>
        <w:tc>
          <w:tcPr>
            <w:tcW w:w="1668" w:type="dxa"/>
          </w:tcPr>
          <w:p w14:paraId="2BFA3CD6" w14:textId="26A4E2C8" w:rsidR="00AA77D0" w:rsidRPr="00D369B4" w:rsidRDefault="002E614B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VARCHAR</w:t>
            </w:r>
          </w:p>
        </w:tc>
        <w:tc>
          <w:tcPr>
            <w:tcW w:w="5892" w:type="dxa"/>
          </w:tcPr>
          <w:p w14:paraId="39FCAA3F" w14:textId="2222B00E" w:rsidR="00AA77D0" w:rsidRPr="00D369B4" w:rsidRDefault="002E614B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Correo de contacto.</w:t>
            </w:r>
          </w:p>
        </w:tc>
      </w:tr>
    </w:tbl>
    <w:p w14:paraId="13928939" w14:textId="72E1B129" w:rsidR="00E062DE" w:rsidRPr="00D369B4" w:rsidRDefault="00E062DE" w:rsidP="00BC7721">
      <w:pPr>
        <w:rPr>
          <w:b/>
          <w:bCs/>
          <w:lang w:val="es-US"/>
        </w:rPr>
      </w:pPr>
      <w:r w:rsidRPr="00D369B4">
        <w:rPr>
          <w:b/>
          <w:bCs/>
          <w:lang w:val="es-US"/>
        </w:rPr>
        <w:t>Reporte</w:t>
      </w:r>
    </w:p>
    <w:p w14:paraId="77A70B1F" w14:textId="77777777" w:rsidR="00E062DE" w:rsidRPr="00D369B4" w:rsidRDefault="00E062DE" w:rsidP="00BC7721">
      <w:pPr>
        <w:rPr>
          <w:lang w:val="es-US"/>
        </w:rPr>
      </w:pPr>
      <w:r w:rsidRPr="00D369B4">
        <w:rPr>
          <w:lang w:val="es-US"/>
        </w:rPr>
        <w:t>Representa los reportes de avistamiento hechos por los usuarios.</w:t>
      </w:r>
    </w:p>
    <w:tbl>
      <w:tblPr>
        <w:tblStyle w:val="ListTable2-Accent6"/>
        <w:tblW w:w="0" w:type="auto"/>
        <w:tblLook w:val="04A0" w:firstRow="1" w:lastRow="0" w:firstColumn="1" w:lastColumn="0" w:noHBand="0" w:noVBand="1"/>
      </w:tblPr>
      <w:tblGrid>
        <w:gridCol w:w="2160"/>
        <w:gridCol w:w="1668"/>
        <w:gridCol w:w="5892"/>
      </w:tblGrid>
      <w:tr w:rsidR="00E062DE" w:rsidRPr="00D369B4" w14:paraId="25EEFE2F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E62A609" w14:textId="77777777" w:rsidR="00E062DE" w:rsidRPr="00D369B4" w:rsidRDefault="00E062DE" w:rsidP="00BC7721">
            <w:pPr>
              <w:jc w:val="center"/>
              <w:rPr>
                <w:lang w:val="es-US"/>
              </w:rPr>
            </w:pPr>
            <w:r w:rsidRPr="00D369B4">
              <w:rPr>
                <w:lang w:val="es-US"/>
              </w:rPr>
              <w:t>Atributo</w:t>
            </w:r>
          </w:p>
        </w:tc>
        <w:tc>
          <w:tcPr>
            <w:tcW w:w="1668" w:type="dxa"/>
            <w:hideMark/>
          </w:tcPr>
          <w:p w14:paraId="09889831" w14:textId="56CD65F0" w:rsidR="00E062DE" w:rsidRPr="00D369B4" w:rsidRDefault="00523BE2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Tipo de </w:t>
            </w:r>
            <w:r w:rsidR="00E062DE">
              <w:rPr>
                <w:lang w:val="es-US"/>
              </w:rPr>
              <w:t>Dato</w:t>
            </w:r>
          </w:p>
        </w:tc>
        <w:tc>
          <w:tcPr>
            <w:tcW w:w="5892" w:type="dxa"/>
            <w:hideMark/>
          </w:tcPr>
          <w:p w14:paraId="58433903" w14:textId="77777777" w:rsidR="00E062DE" w:rsidRPr="00D369B4" w:rsidRDefault="00E062DE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Descripción</w:t>
            </w:r>
          </w:p>
        </w:tc>
      </w:tr>
      <w:tr w:rsidR="00E062DE" w:rsidRPr="00D369B4" w14:paraId="7B91938D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C9A1F99" w14:textId="77777777" w:rsidR="00E062DE" w:rsidRPr="00D369B4" w:rsidRDefault="00E062DE" w:rsidP="00BC7721">
            <w:pPr>
              <w:rPr>
                <w:lang w:val="es-US"/>
              </w:rPr>
            </w:pPr>
            <w:r w:rsidRPr="00D369B4">
              <w:rPr>
                <w:lang w:val="es-US"/>
              </w:rPr>
              <w:t>id</w:t>
            </w:r>
            <w:r>
              <w:rPr>
                <w:lang w:val="es-US"/>
              </w:rPr>
              <w:t>R</w:t>
            </w:r>
            <w:r w:rsidRPr="00D369B4">
              <w:rPr>
                <w:lang w:val="es-US"/>
              </w:rPr>
              <w:t>eporte</w:t>
            </w:r>
          </w:p>
        </w:tc>
        <w:tc>
          <w:tcPr>
            <w:tcW w:w="1668" w:type="dxa"/>
            <w:hideMark/>
          </w:tcPr>
          <w:p w14:paraId="1FBB1836" w14:textId="77777777" w:rsidR="00E062DE" w:rsidRPr="00D369B4" w:rsidRDefault="00E062DE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INT (PK)</w:t>
            </w:r>
          </w:p>
        </w:tc>
        <w:tc>
          <w:tcPr>
            <w:tcW w:w="5892" w:type="dxa"/>
            <w:hideMark/>
          </w:tcPr>
          <w:p w14:paraId="679C8B1C" w14:textId="24935644" w:rsidR="00E062DE" w:rsidRPr="00D369B4" w:rsidRDefault="00E062DE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Identificador único</w:t>
            </w:r>
            <w:r w:rsidR="00523BE2">
              <w:rPr>
                <w:lang w:val="es-US"/>
              </w:rPr>
              <w:t xml:space="preserve"> del reporte.</w:t>
            </w:r>
          </w:p>
        </w:tc>
      </w:tr>
      <w:tr w:rsidR="00523BE2" w:rsidRPr="00D369B4" w14:paraId="4D9BE932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5808BB" w14:textId="66F413E3" w:rsidR="00523BE2" w:rsidRPr="00D369B4" w:rsidRDefault="00523BE2" w:rsidP="00BC7721">
            <w:pPr>
              <w:rPr>
                <w:lang w:val="es-US"/>
              </w:rPr>
            </w:pPr>
            <w:r>
              <w:rPr>
                <w:lang w:val="es-US"/>
              </w:rPr>
              <w:t>idReportante</w:t>
            </w:r>
          </w:p>
        </w:tc>
        <w:tc>
          <w:tcPr>
            <w:tcW w:w="1668" w:type="dxa"/>
          </w:tcPr>
          <w:p w14:paraId="6353AF32" w14:textId="1F29876D" w:rsidR="00523BE2" w:rsidRPr="00D369B4" w:rsidRDefault="00523BE2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INT (FK)</w:t>
            </w:r>
          </w:p>
        </w:tc>
        <w:tc>
          <w:tcPr>
            <w:tcW w:w="5892" w:type="dxa"/>
          </w:tcPr>
          <w:p w14:paraId="1C74F306" w14:textId="6EDE11AC" w:rsidR="00523BE2" w:rsidRPr="00D369B4" w:rsidRDefault="00855EB0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Llave foránea que apunta al </w:t>
            </w:r>
            <w:r w:rsidR="00620C5E">
              <w:rPr>
                <w:lang w:val="es-US"/>
              </w:rPr>
              <w:t>reportarte</w:t>
            </w:r>
            <w:r>
              <w:rPr>
                <w:lang w:val="es-US"/>
              </w:rPr>
              <w:t>.</w:t>
            </w:r>
          </w:p>
        </w:tc>
      </w:tr>
      <w:tr w:rsidR="00E062DE" w:rsidRPr="00D369B4" w14:paraId="39B5CCEF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FB0B56" w14:textId="0458B69F" w:rsidR="00E062DE" w:rsidRPr="00D369B4" w:rsidRDefault="00620C5E" w:rsidP="00BC7721">
            <w:pPr>
              <w:rPr>
                <w:lang w:val="es-US"/>
              </w:rPr>
            </w:pPr>
            <w:r>
              <w:rPr>
                <w:lang w:val="es-US"/>
              </w:rPr>
              <w:t>idEstacionRep</w:t>
            </w:r>
          </w:p>
        </w:tc>
        <w:tc>
          <w:tcPr>
            <w:tcW w:w="1668" w:type="dxa"/>
          </w:tcPr>
          <w:p w14:paraId="55EECAC4" w14:textId="17BEF7A4" w:rsidR="00E062DE" w:rsidRPr="00D369B4" w:rsidRDefault="00620C5E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INT (FK)</w:t>
            </w:r>
          </w:p>
        </w:tc>
        <w:tc>
          <w:tcPr>
            <w:tcW w:w="5892" w:type="dxa"/>
          </w:tcPr>
          <w:p w14:paraId="44E5A9F4" w14:textId="0F2FDD22" w:rsidR="00E062DE" w:rsidRPr="00D369B4" w:rsidRDefault="005D271F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Llave foránea que apunta a la estación y línea del reporte.</w:t>
            </w:r>
          </w:p>
        </w:tc>
      </w:tr>
      <w:tr w:rsidR="00E062DE" w:rsidRPr="00D369B4" w14:paraId="6AE16399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2107B0E" w14:textId="77777777" w:rsidR="00E062DE" w:rsidRPr="00D369B4" w:rsidRDefault="00E062DE" w:rsidP="00BC7721">
            <w:pPr>
              <w:rPr>
                <w:lang w:val="es-US"/>
              </w:rPr>
            </w:pPr>
            <w:r w:rsidRPr="00D369B4">
              <w:rPr>
                <w:lang w:val="es-US"/>
              </w:rPr>
              <w:t>fecha</w:t>
            </w:r>
            <w:r>
              <w:rPr>
                <w:lang w:val="es-US"/>
              </w:rPr>
              <w:t>Reporte</w:t>
            </w:r>
          </w:p>
        </w:tc>
        <w:tc>
          <w:tcPr>
            <w:tcW w:w="1668" w:type="dxa"/>
            <w:hideMark/>
          </w:tcPr>
          <w:p w14:paraId="7D4DB601" w14:textId="0CB0F491" w:rsidR="00E062DE" w:rsidRPr="00D369B4" w:rsidRDefault="005D271F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dateTime</w:t>
            </w:r>
          </w:p>
        </w:tc>
        <w:tc>
          <w:tcPr>
            <w:tcW w:w="5892" w:type="dxa"/>
            <w:hideMark/>
          </w:tcPr>
          <w:p w14:paraId="294C3030" w14:textId="442199C9" w:rsidR="00E062DE" w:rsidRPr="00D369B4" w:rsidRDefault="00E062DE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Fecha del reporte</w:t>
            </w:r>
            <w:r w:rsidR="005D271F">
              <w:rPr>
                <w:lang w:val="es-US"/>
              </w:rPr>
              <w:t xml:space="preserve"> y hora </w:t>
            </w:r>
            <w:r w:rsidR="00E126C6">
              <w:rPr>
                <w:lang w:val="es-US"/>
              </w:rPr>
              <w:t>del avistamiento.</w:t>
            </w:r>
          </w:p>
        </w:tc>
      </w:tr>
      <w:tr w:rsidR="00E062DE" w:rsidRPr="00D369B4" w14:paraId="20D9AC10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3B6CD54" w14:textId="77777777" w:rsidR="00E062DE" w:rsidRPr="00D369B4" w:rsidRDefault="00E062DE" w:rsidP="00BC7721">
            <w:pPr>
              <w:rPr>
                <w:lang w:val="es-US"/>
              </w:rPr>
            </w:pPr>
            <w:r w:rsidRPr="00D369B4">
              <w:rPr>
                <w:lang w:val="es-US"/>
              </w:rPr>
              <w:t>estado</w:t>
            </w:r>
            <w:r>
              <w:rPr>
                <w:lang w:val="es-US"/>
              </w:rPr>
              <w:t>Reporte</w:t>
            </w:r>
          </w:p>
        </w:tc>
        <w:tc>
          <w:tcPr>
            <w:tcW w:w="1668" w:type="dxa"/>
            <w:hideMark/>
          </w:tcPr>
          <w:p w14:paraId="76F00D2B" w14:textId="77777777" w:rsidR="00E062DE" w:rsidRPr="00D369B4" w:rsidRDefault="00E062DE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t>ENUM</w:t>
            </w:r>
          </w:p>
        </w:tc>
        <w:tc>
          <w:tcPr>
            <w:tcW w:w="5892" w:type="dxa"/>
            <w:hideMark/>
          </w:tcPr>
          <w:p w14:paraId="72361BE9" w14:textId="7C12C4F6" w:rsidR="00E062DE" w:rsidRPr="00D369B4" w:rsidRDefault="00E126C6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Estado del reporte (</w:t>
            </w:r>
            <w:r w:rsidR="00E062DE" w:rsidRPr="00D369B4">
              <w:rPr>
                <w:lang w:val="es-US"/>
              </w:rPr>
              <w:t>En</w:t>
            </w:r>
            <w:r w:rsidR="00E062DE">
              <w:rPr>
                <w:lang w:val="es-US"/>
              </w:rPr>
              <w:t xml:space="preserve"> proceso</w:t>
            </w:r>
            <w:r>
              <w:rPr>
                <w:lang w:val="es-US"/>
              </w:rPr>
              <w:t>,</w:t>
            </w:r>
            <w:r w:rsidR="00E062DE" w:rsidRPr="00D369B4">
              <w:rPr>
                <w:lang w:val="es-US"/>
              </w:rPr>
              <w:t xml:space="preserve"> </w:t>
            </w:r>
            <w:r w:rsidR="00E062DE">
              <w:rPr>
                <w:lang w:val="es-US"/>
              </w:rPr>
              <w:t>Loca</w:t>
            </w:r>
            <w:r w:rsidR="00E062DE" w:rsidRPr="00D369B4">
              <w:rPr>
                <w:lang w:val="es-US"/>
              </w:rPr>
              <w:t>lizada</w:t>
            </w:r>
            <w:r>
              <w:rPr>
                <w:lang w:val="es-US"/>
              </w:rPr>
              <w:t>,</w:t>
            </w:r>
            <w:r w:rsidR="00E062DE" w:rsidRPr="00D369B4">
              <w:rPr>
                <w:lang w:val="es-US"/>
              </w:rPr>
              <w:t xml:space="preserve"> Descartado</w:t>
            </w:r>
            <w:r>
              <w:rPr>
                <w:lang w:val="es-US"/>
              </w:rPr>
              <w:t>).</w:t>
            </w:r>
          </w:p>
        </w:tc>
      </w:tr>
      <w:tr w:rsidR="00620C5E" w:rsidRPr="00D369B4" w14:paraId="56BDBDB2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456113" w14:textId="20B0BBF8" w:rsidR="00620C5E" w:rsidRPr="00D369B4" w:rsidRDefault="00620C5E" w:rsidP="00BC7721">
            <w:pPr>
              <w:rPr>
                <w:lang w:val="es-US"/>
              </w:rPr>
            </w:pPr>
            <w:r w:rsidRPr="00D369B4">
              <w:rPr>
                <w:lang w:val="es-US"/>
              </w:rPr>
              <w:t>descripcion</w:t>
            </w:r>
          </w:p>
        </w:tc>
        <w:tc>
          <w:tcPr>
            <w:tcW w:w="1668" w:type="dxa"/>
          </w:tcPr>
          <w:p w14:paraId="70A9D284" w14:textId="2352040F" w:rsidR="00620C5E" w:rsidRDefault="00620C5E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69B4">
              <w:rPr>
                <w:lang w:val="es-US"/>
              </w:rPr>
              <w:t>TEXT</w:t>
            </w:r>
          </w:p>
        </w:tc>
        <w:tc>
          <w:tcPr>
            <w:tcW w:w="5892" w:type="dxa"/>
          </w:tcPr>
          <w:p w14:paraId="3DFE1022" w14:textId="1C7272D7" w:rsidR="00620C5E" w:rsidRPr="00D369B4" w:rsidRDefault="00620C5E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Detalles del avistamiento</w:t>
            </w:r>
          </w:p>
        </w:tc>
      </w:tr>
    </w:tbl>
    <w:p w14:paraId="6DBBA771" w14:textId="605B96B4" w:rsidR="007A236D" w:rsidRPr="00D369B4" w:rsidRDefault="007A236D" w:rsidP="00BC7721">
      <w:pPr>
        <w:rPr>
          <w:b/>
          <w:bCs/>
          <w:lang w:val="es-US"/>
        </w:rPr>
      </w:pPr>
      <w:r w:rsidRPr="00D369B4">
        <w:rPr>
          <w:b/>
          <w:bCs/>
          <w:lang w:val="es-US"/>
        </w:rPr>
        <w:t>Reporte</w:t>
      </w:r>
      <w:r w:rsidR="007963F3">
        <w:rPr>
          <w:b/>
          <w:bCs/>
          <w:lang w:val="es-US"/>
        </w:rPr>
        <w:t>Mascota</w:t>
      </w:r>
    </w:p>
    <w:p w14:paraId="531389FE" w14:textId="2F55EB25" w:rsidR="007A236D" w:rsidRPr="00D369B4" w:rsidRDefault="007963F3" w:rsidP="00BC7721">
      <w:pPr>
        <w:rPr>
          <w:lang w:val="es-US"/>
        </w:rPr>
      </w:pPr>
      <w:r>
        <w:rPr>
          <w:lang w:val="es-US"/>
        </w:rPr>
        <w:t xml:space="preserve">Vincula las mascotas con un </w:t>
      </w:r>
      <w:r w:rsidR="00FA382F">
        <w:rPr>
          <w:lang w:val="es-US"/>
        </w:rPr>
        <w:t>reporte.</w:t>
      </w:r>
    </w:p>
    <w:tbl>
      <w:tblPr>
        <w:tblStyle w:val="ListTable2-Accent6"/>
        <w:tblW w:w="0" w:type="auto"/>
        <w:tblLook w:val="04A0" w:firstRow="1" w:lastRow="0" w:firstColumn="1" w:lastColumn="0" w:noHBand="0" w:noVBand="1"/>
      </w:tblPr>
      <w:tblGrid>
        <w:gridCol w:w="2160"/>
        <w:gridCol w:w="1668"/>
        <w:gridCol w:w="5892"/>
      </w:tblGrid>
      <w:tr w:rsidR="007A236D" w:rsidRPr="00D369B4" w14:paraId="38AED5C5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FA1BD5A" w14:textId="77777777" w:rsidR="007A236D" w:rsidRPr="00D369B4" w:rsidRDefault="007A236D" w:rsidP="00BC7721">
            <w:pPr>
              <w:jc w:val="center"/>
              <w:rPr>
                <w:lang w:val="es-US"/>
              </w:rPr>
            </w:pPr>
            <w:r w:rsidRPr="00D369B4">
              <w:rPr>
                <w:lang w:val="es-US"/>
              </w:rPr>
              <w:t>Atributo</w:t>
            </w:r>
          </w:p>
        </w:tc>
        <w:tc>
          <w:tcPr>
            <w:tcW w:w="1668" w:type="dxa"/>
            <w:hideMark/>
          </w:tcPr>
          <w:p w14:paraId="6AE9E4A2" w14:textId="77777777" w:rsidR="007A236D" w:rsidRPr="00D369B4" w:rsidRDefault="007A236D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Tipo de Dato</w:t>
            </w:r>
          </w:p>
        </w:tc>
        <w:tc>
          <w:tcPr>
            <w:tcW w:w="5892" w:type="dxa"/>
            <w:hideMark/>
          </w:tcPr>
          <w:p w14:paraId="29F50ADF" w14:textId="77777777" w:rsidR="007A236D" w:rsidRPr="00D369B4" w:rsidRDefault="007A236D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Descripción</w:t>
            </w:r>
          </w:p>
        </w:tc>
      </w:tr>
      <w:tr w:rsidR="007A236D" w:rsidRPr="00D369B4" w14:paraId="1700AC8C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E5D2" w:themeFill="accent5" w:themeFillTint="33"/>
            <w:hideMark/>
          </w:tcPr>
          <w:p w14:paraId="264BA85B" w14:textId="77777777" w:rsidR="007A236D" w:rsidRPr="00D369B4" w:rsidRDefault="007A236D" w:rsidP="00BC7721">
            <w:pPr>
              <w:rPr>
                <w:lang w:val="es-US"/>
              </w:rPr>
            </w:pPr>
            <w:r w:rsidRPr="00D369B4">
              <w:rPr>
                <w:lang w:val="es-US"/>
              </w:rPr>
              <w:t>id</w:t>
            </w:r>
            <w:r>
              <w:rPr>
                <w:lang w:val="es-US"/>
              </w:rPr>
              <w:t>R</w:t>
            </w:r>
            <w:r w:rsidRPr="00D369B4">
              <w:rPr>
                <w:lang w:val="es-US"/>
              </w:rPr>
              <w:t>eporte</w:t>
            </w:r>
          </w:p>
        </w:tc>
        <w:tc>
          <w:tcPr>
            <w:tcW w:w="1668" w:type="dxa"/>
            <w:shd w:val="clear" w:color="auto" w:fill="FFE5D2" w:themeFill="accent5" w:themeFillTint="33"/>
            <w:hideMark/>
          </w:tcPr>
          <w:p w14:paraId="3F8670F8" w14:textId="6BF2ADF6" w:rsidR="007A236D" w:rsidRPr="00D369B4" w:rsidRDefault="007A236D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INT (</w:t>
            </w:r>
            <w:r w:rsidR="00335E5D">
              <w:rPr>
                <w:lang w:val="es-US"/>
              </w:rPr>
              <w:t>F</w:t>
            </w:r>
            <w:r w:rsidRPr="00D369B4">
              <w:rPr>
                <w:lang w:val="es-US"/>
              </w:rPr>
              <w:t>K)</w:t>
            </w:r>
          </w:p>
        </w:tc>
        <w:tc>
          <w:tcPr>
            <w:tcW w:w="5892" w:type="dxa"/>
            <w:shd w:val="clear" w:color="auto" w:fill="FFE5D2" w:themeFill="accent5" w:themeFillTint="33"/>
            <w:hideMark/>
          </w:tcPr>
          <w:p w14:paraId="23A89FA1" w14:textId="278F2B01" w:rsidR="007A236D" w:rsidRPr="00D369B4" w:rsidRDefault="00335E5D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Llave foránea que apunta al report</w:t>
            </w:r>
            <w:r w:rsidR="00637B33">
              <w:rPr>
                <w:lang w:val="es-US"/>
              </w:rPr>
              <w:t>e</w:t>
            </w:r>
            <w:r>
              <w:rPr>
                <w:lang w:val="es-US"/>
              </w:rPr>
              <w:t>.</w:t>
            </w:r>
          </w:p>
        </w:tc>
      </w:tr>
      <w:tr w:rsidR="007A236D" w:rsidRPr="00D369B4" w14:paraId="1BDF39A0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E82E29" w14:textId="4B5A15B7" w:rsidR="007A236D" w:rsidRPr="00D369B4" w:rsidRDefault="007A236D" w:rsidP="00BC7721">
            <w:pPr>
              <w:rPr>
                <w:lang w:val="es-US"/>
              </w:rPr>
            </w:pPr>
            <w:r>
              <w:rPr>
                <w:lang w:val="es-US"/>
              </w:rPr>
              <w:t>id</w:t>
            </w:r>
            <w:r w:rsidR="00637B33">
              <w:rPr>
                <w:lang w:val="es-US"/>
              </w:rPr>
              <w:t>Mascota</w:t>
            </w:r>
          </w:p>
        </w:tc>
        <w:tc>
          <w:tcPr>
            <w:tcW w:w="1668" w:type="dxa"/>
          </w:tcPr>
          <w:p w14:paraId="593F9051" w14:textId="77777777" w:rsidR="007A236D" w:rsidRPr="00D369B4" w:rsidRDefault="007A236D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INT (FK)</w:t>
            </w:r>
          </w:p>
        </w:tc>
        <w:tc>
          <w:tcPr>
            <w:tcW w:w="5892" w:type="dxa"/>
          </w:tcPr>
          <w:p w14:paraId="769060D1" w14:textId="568B1CCD" w:rsidR="007A236D" w:rsidRPr="00D369B4" w:rsidRDefault="007A236D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Llave foránea que apunta </w:t>
            </w:r>
            <w:r w:rsidR="00637B33">
              <w:rPr>
                <w:lang w:val="es-US"/>
              </w:rPr>
              <w:t>la mascota</w:t>
            </w:r>
            <w:r>
              <w:rPr>
                <w:lang w:val="es-US"/>
              </w:rPr>
              <w:t>.</w:t>
            </w:r>
          </w:p>
        </w:tc>
      </w:tr>
    </w:tbl>
    <w:p w14:paraId="712FAD9F" w14:textId="2A9F51F2" w:rsidR="00E062DE" w:rsidRDefault="00EC478A" w:rsidP="005819E5">
      <w:pPr>
        <w:rPr>
          <w:b/>
          <w:bCs/>
        </w:rPr>
      </w:pPr>
      <w:r>
        <w:rPr>
          <w:b/>
          <w:bCs/>
        </w:rPr>
        <w:t>Estacion</w:t>
      </w:r>
    </w:p>
    <w:p w14:paraId="484A6148" w14:textId="4C28147D" w:rsidR="00EC478A" w:rsidRDefault="000D2871" w:rsidP="005819E5">
      <w:r>
        <w:t>Registro de las estaciones del metro de la ciudad de México con sus respectivas líneas.</w:t>
      </w:r>
    </w:p>
    <w:tbl>
      <w:tblPr>
        <w:tblStyle w:val="ListTable2-Accent6"/>
        <w:tblW w:w="0" w:type="auto"/>
        <w:tblLook w:val="04A0" w:firstRow="1" w:lastRow="0" w:firstColumn="1" w:lastColumn="0" w:noHBand="0" w:noVBand="1"/>
      </w:tblPr>
      <w:tblGrid>
        <w:gridCol w:w="2160"/>
        <w:gridCol w:w="1668"/>
        <w:gridCol w:w="5892"/>
      </w:tblGrid>
      <w:tr w:rsidR="00E8661D" w:rsidRPr="00D369B4" w14:paraId="07067DA3" w14:textId="77777777" w:rsidTr="00641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3E3F61C2" w14:textId="77777777" w:rsidR="00E8661D" w:rsidRPr="00D369B4" w:rsidRDefault="00E8661D" w:rsidP="00BC7721">
            <w:pPr>
              <w:jc w:val="center"/>
              <w:rPr>
                <w:lang w:val="es-US"/>
              </w:rPr>
            </w:pPr>
            <w:r w:rsidRPr="00D369B4">
              <w:rPr>
                <w:lang w:val="es-US"/>
              </w:rPr>
              <w:t>Atributo</w:t>
            </w:r>
          </w:p>
        </w:tc>
        <w:tc>
          <w:tcPr>
            <w:tcW w:w="1668" w:type="dxa"/>
            <w:hideMark/>
          </w:tcPr>
          <w:p w14:paraId="209634DB" w14:textId="77777777" w:rsidR="00E8661D" w:rsidRPr="00D369B4" w:rsidRDefault="00E8661D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Tipo de Dato</w:t>
            </w:r>
          </w:p>
        </w:tc>
        <w:tc>
          <w:tcPr>
            <w:tcW w:w="5892" w:type="dxa"/>
            <w:hideMark/>
          </w:tcPr>
          <w:p w14:paraId="3D76862F" w14:textId="77777777" w:rsidR="00E8661D" w:rsidRPr="00D369B4" w:rsidRDefault="00E8661D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Descripción</w:t>
            </w:r>
          </w:p>
        </w:tc>
      </w:tr>
      <w:tr w:rsidR="00E8661D" w:rsidRPr="00D369B4" w14:paraId="699F78F1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CC"/>
            <w:hideMark/>
          </w:tcPr>
          <w:p w14:paraId="1F0E9169" w14:textId="67222C8F" w:rsidR="00E8661D" w:rsidRPr="00D369B4" w:rsidRDefault="00E8661D" w:rsidP="00BC7721">
            <w:pPr>
              <w:rPr>
                <w:lang w:val="es-US"/>
              </w:rPr>
            </w:pPr>
            <w:r w:rsidRPr="00D369B4">
              <w:rPr>
                <w:lang w:val="es-US"/>
              </w:rPr>
              <w:t>id</w:t>
            </w:r>
            <w:r w:rsidR="00861B6E">
              <w:rPr>
                <w:lang w:val="es-US"/>
              </w:rPr>
              <w:t>Estacion</w:t>
            </w:r>
          </w:p>
        </w:tc>
        <w:tc>
          <w:tcPr>
            <w:tcW w:w="1668" w:type="dxa"/>
            <w:shd w:val="clear" w:color="auto" w:fill="FFFFCC"/>
            <w:hideMark/>
          </w:tcPr>
          <w:p w14:paraId="0CED2FA8" w14:textId="77777777" w:rsidR="00E8661D" w:rsidRPr="00D369B4" w:rsidRDefault="00E8661D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INT (PK)</w:t>
            </w:r>
          </w:p>
        </w:tc>
        <w:tc>
          <w:tcPr>
            <w:tcW w:w="5892" w:type="dxa"/>
            <w:shd w:val="clear" w:color="auto" w:fill="FFFFCC"/>
            <w:hideMark/>
          </w:tcPr>
          <w:p w14:paraId="0249F097" w14:textId="5A4D232C" w:rsidR="00E8661D" w:rsidRPr="00D369B4" w:rsidRDefault="00E8661D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D369B4">
              <w:rPr>
                <w:lang w:val="es-US"/>
              </w:rPr>
              <w:t>Identificador único</w:t>
            </w:r>
            <w:r>
              <w:rPr>
                <w:lang w:val="es-US"/>
              </w:rPr>
              <w:t xml:space="preserve"> de</w:t>
            </w:r>
            <w:r w:rsidR="00861B6E">
              <w:rPr>
                <w:lang w:val="es-US"/>
              </w:rPr>
              <w:t xml:space="preserve"> la estación</w:t>
            </w:r>
            <w:r>
              <w:rPr>
                <w:lang w:val="es-US"/>
              </w:rPr>
              <w:t>.</w:t>
            </w:r>
          </w:p>
        </w:tc>
      </w:tr>
      <w:tr w:rsidR="00E8661D" w:rsidRPr="00D369B4" w14:paraId="05DEA784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EF9636" w14:textId="21544748" w:rsidR="00E540FF" w:rsidRPr="00E540FF" w:rsidRDefault="00E540FF" w:rsidP="00BC7721">
            <w:pPr>
              <w:rPr>
                <w:b w:val="0"/>
                <w:bCs w:val="0"/>
                <w:lang w:val="es-US"/>
              </w:rPr>
            </w:pPr>
            <w:r>
              <w:rPr>
                <w:lang w:val="es-US"/>
              </w:rPr>
              <w:t>nombre</w:t>
            </w:r>
          </w:p>
        </w:tc>
        <w:tc>
          <w:tcPr>
            <w:tcW w:w="1668" w:type="dxa"/>
          </w:tcPr>
          <w:p w14:paraId="73626C3B" w14:textId="0E267CF3" w:rsidR="00E8661D" w:rsidRPr="00D369B4" w:rsidRDefault="00E540FF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VARCHAR</w:t>
            </w:r>
          </w:p>
        </w:tc>
        <w:tc>
          <w:tcPr>
            <w:tcW w:w="5892" w:type="dxa"/>
          </w:tcPr>
          <w:p w14:paraId="21DF12BD" w14:textId="26429DBD" w:rsidR="00E8661D" w:rsidRPr="00D369B4" w:rsidRDefault="00E540FF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Nombre de la estación.</w:t>
            </w:r>
          </w:p>
        </w:tc>
      </w:tr>
      <w:tr w:rsidR="00E8661D" w:rsidRPr="00D369B4" w14:paraId="68EC8B66" w14:textId="77777777" w:rsidTr="006410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CC"/>
          </w:tcPr>
          <w:p w14:paraId="49CD3809" w14:textId="218E22B1" w:rsidR="00E8661D" w:rsidRPr="00D369B4" w:rsidRDefault="00B102BF" w:rsidP="00BC7721">
            <w:pPr>
              <w:rPr>
                <w:lang w:val="es-US"/>
              </w:rPr>
            </w:pPr>
            <w:r>
              <w:rPr>
                <w:lang w:val="es-US"/>
              </w:rPr>
              <w:t>linea</w:t>
            </w:r>
          </w:p>
        </w:tc>
        <w:tc>
          <w:tcPr>
            <w:tcW w:w="1668" w:type="dxa"/>
            <w:shd w:val="clear" w:color="auto" w:fill="FFFFCC"/>
          </w:tcPr>
          <w:p w14:paraId="60EB9D3D" w14:textId="0D9D18F6" w:rsidR="00E8661D" w:rsidRPr="00D369B4" w:rsidRDefault="00B102BF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VARCAR</w:t>
            </w:r>
          </w:p>
        </w:tc>
        <w:tc>
          <w:tcPr>
            <w:tcW w:w="5892" w:type="dxa"/>
            <w:shd w:val="clear" w:color="auto" w:fill="FFFFCC"/>
          </w:tcPr>
          <w:p w14:paraId="49FC238C" w14:textId="01836618" w:rsidR="00E8661D" w:rsidRPr="00D369B4" w:rsidRDefault="00B102BF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Línea a la que pertenece la estación</w:t>
            </w:r>
            <w:r w:rsidR="00E8661D">
              <w:rPr>
                <w:lang w:val="es-US"/>
              </w:rPr>
              <w:t>.</w:t>
            </w:r>
          </w:p>
        </w:tc>
      </w:tr>
      <w:tr w:rsidR="00E8661D" w:rsidRPr="00D369B4" w14:paraId="7304035B" w14:textId="77777777" w:rsidTr="006410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5ACA437" w14:textId="06BF9591" w:rsidR="00E8661D" w:rsidRPr="00D369B4" w:rsidRDefault="00B102BF" w:rsidP="00BC7721">
            <w:pPr>
              <w:rPr>
                <w:lang w:val="es-US"/>
              </w:rPr>
            </w:pPr>
            <w:r>
              <w:rPr>
                <w:lang w:val="es-US"/>
              </w:rPr>
              <w:t>color</w:t>
            </w:r>
          </w:p>
        </w:tc>
        <w:tc>
          <w:tcPr>
            <w:tcW w:w="1668" w:type="dxa"/>
            <w:hideMark/>
          </w:tcPr>
          <w:p w14:paraId="5B24BBDA" w14:textId="11A40C83" w:rsidR="00E8661D" w:rsidRPr="00D369B4" w:rsidRDefault="00B102BF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VARCHAR</w:t>
            </w:r>
          </w:p>
        </w:tc>
        <w:tc>
          <w:tcPr>
            <w:tcW w:w="5892" w:type="dxa"/>
            <w:hideMark/>
          </w:tcPr>
          <w:p w14:paraId="2B478D49" w14:textId="45414BCE" w:rsidR="00E8661D" w:rsidRPr="00D369B4" w:rsidRDefault="00B102BF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Color de la linea.</w:t>
            </w:r>
          </w:p>
        </w:tc>
      </w:tr>
    </w:tbl>
    <w:p w14:paraId="794C3D94" w14:textId="437369F0" w:rsidR="00F220FA" w:rsidRDefault="00F220FA" w:rsidP="00BC7721">
      <w:pPr>
        <w:rPr>
          <w:b/>
          <w:bCs/>
        </w:rPr>
      </w:pPr>
      <w:r>
        <w:rPr>
          <w:b/>
          <w:bCs/>
        </w:rPr>
        <w:t>Donante</w:t>
      </w:r>
    </w:p>
    <w:p w14:paraId="7CE34907" w14:textId="3A312CF2" w:rsidR="00F220FA" w:rsidRPr="00CA3242" w:rsidRDefault="00F220FA" w:rsidP="00BC7721">
      <w:pPr>
        <w:rPr>
          <w:lang w:val="es-US"/>
        </w:rPr>
      </w:pPr>
      <w:r>
        <w:rPr>
          <w:lang w:val="es-US"/>
        </w:rPr>
        <w:t xml:space="preserve">Usuarios interesados en realizar una donación al centro de </w:t>
      </w:r>
      <w:r w:rsidR="0067449E">
        <w:rPr>
          <w:lang w:val="es-US"/>
        </w:rPr>
        <w:t>transferencia</w:t>
      </w:r>
      <w:r>
        <w:rPr>
          <w:lang w:val="es-US"/>
        </w:rPr>
        <w:t xml:space="preserve"> canino</w:t>
      </w:r>
      <w:r w:rsidRPr="00CA3242">
        <w:rPr>
          <w:lang w:val="es-US"/>
        </w:rPr>
        <w:t>.</w:t>
      </w:r>
    </w:p>
    <w:tbl>
      <w:tblPr>
        <w:tblStyle w:val="ListTable2-Accent4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070"/>
        <w:gridCol w:w="5490"/>
      </w:tblGrid>
      <w:tr w:rsidR="00F220FA" w:rsidRPr="00CA3242" w14:paraId="49A256A0" w14:textId="77777777" w:rsidTr="13039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367591E5" w14:textId="77777777" w:rsidR="00F220FA" w:rsidRPr="00CA3242" w:rsidRDefault="00F220FA" w:rsidP="00BC7721">
            <w:pPr>
              <w:jc w:val="center"/>
              <w:rPr>
                <w:lang w:val="es-US"/>
              </w:rPr>
            </w:pPr>
            <w:r w:rsidRPr="00CA3242">
              <w:rPr>
                <w:lang w:val="es-US"/>
              </w:rPr>
              <w:t>Atributo</w:t>
            </w:r>
          </w:p>
        </w:tc>
        <w:tc>
          <w:tcPr>
            <w:tcW w:w="2070" w:type="dxa"/>
            <w:hideMark/>
          </w:tcPr>
          <w:p w14:paraId="576ADDE0" w14:textId="77777777" w:rsidR="00F220FA" w:rsidRPr="00CA3242" w:rsidRDefault="00F220FA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Dato</w:t>
            </w:r>
          </w:p>
        </w:tc>
        <w:tc>
          <w:tcPr>
            <w:tcW w:w="5490" w:type="dxa"/>
            <w:hideMark/>
          </w:tcPr>
          <w:p w14:paraId="39CEB27E" w14:textId="77777777" w:rsidR="00F220FA" w:rsidRPr="00CA3242" w:rsidRDefault="00F220FA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Descripción</w:t>
            </w:r>
          </w:p>
        </w:tc>
      </w:tr>
      <w:tr w:rsidR="00F220FA" w:rsidRPr="00CA3242" w14:paraId="21460CF3" w14:textId="77777777" w:rsidTr="13039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3E22392" w14:textId="6CB494E3" w:rsidR="00F220FA" w:rsidRPr="00CA3242" w:rsidRDefault="00F220FA" w:rsidP="00BC7721">
            <w:pPr>
              <w:rPr>
                <w:lang w:val="es-US"/>
              </w:rPr>
            </w:pPr>
            <w:r w:rsidRPr="00CA3242">
              <w:rPr>
                <w:lang w:val="es-US"/>
              </w:rPr>
              <w:t>id</w:t>
            </w:r>
            <w:r>
              <w:rPr>
                <w:lang w:val="es-US"/>
              </w:rPr>
              <w:t>D</w:t>
            </w:r>
            <w:r w:rsidRPr="00CA3242">
              <w:rPr>
                <w:lang w:val="es-US"/>
              </w:rPr>
              <w:t>on</w:t>
            </w:r>
            <w:r w:rsidR="0067449E">
              <w:rPr>
                <w:lang w:val="es-US"/>
              </w:rPr>
              <w:t>ante</w:t>
            </w:r>
          </w:p>
        </w:tc>
        <w:tc>
          <w:tcPr>
            <w:tcW w:w="2070" w:type="dxa"/>
            <w:hideMark/>
          </w:tcPr>
          <w:p w14:paraId="457B8403" w14:textId="77777777" w:rsidR="00F220FA" w:rsidRPr="00CA3242" w:rsidRDefault="00F220FA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INT (PK)</w:t>
            </w:r>
          </w:p>
        </w:tc>
        <w:tc>
          <w:tcPr>
            <w:tcW w:w="5490" w:type="dxa"/>
            <w:hideMark/>
          </w:tcPr>
          <w:p w14:paraId="2E843731" w14:textId="25FE0864" w:rsidR="00F220FA" w:rsidRPr="00CA3242" w:rsidRDefault="00F220FA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Identificador único</w:t>
            </w:r>
            <w:r w:rsidR="0067449E">
              <w:rPr>
                <w:lang w:val="es-US"/>
              </w:rPr>
              <w:t xml:space="preserve"> del donante.</w:t>
            </w:r>
          </w:p>
        </w:tc>
      </w:tr>
      <w:tr w:rsidR="00F220FA" w:rsidRPr="00CA3242" w14:paraId="5950DF81" w14:textId="77777777" w:rsidTr="130397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76B77F5" w14:textId="65E0F294" w:rsidR="00F220FA" w:rsidRPr="00CA3242" w:rsidRDefault="00F220FA" w:rsidP="00BC7721">
            <w:pPr>
              <w:rPr>
                <w:lang w:val="es-US"/>
              </w:rPr>
            </w:pPr>
            <w:r w:rsidRPr="00CA3242">
              <w:rPr>
                <w:lang w:val="es-US"/>
              </w:rPr>
              <w:t>nombr</w:t>
            </w:r>
            <w:r w:rsidR="0067449E">
              <w:rPr>
                <w:lang w:val="es-US"/>
              </w:rPr>
              <w:t>e</w:t>
            </w:r>
          </w:p>
        </w:tc>
        <w:tc>
          <w:tcPr>
            <w:tcW w:w="2070" w:type="dxa"/>
            <w:hideMark/>
          </w:tcPr>
          <w:p w14:paraId="10E5B5E4" w14:textId="77777777" w:rsidR="00F220FA" w:rsidRPr="00CA3242" w:rsidRDefault="00F220FA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VARCHAR</w:t>
            </w:r>
          </w:p>
        </w:tc>
        <w:tc>
          <w:tcPr>
            <w:tcW w:w="5490" w:type="dxa"/>
            <w:hideMark/>
          </w:tcPr>
          <w:p w14:paraId="577FB508" w14:textId="01C7175F" w:rsidR="00F220FA" w:rsidRPr="00CA3242" w:rsidRDefault="00F220FA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Nombre del donante</w:t>
            </w:r>
            <w:r w:rsidR="0067449E">
              <w:rPr>
                <w:lang w:val="es-US"/>
              </w:rPr>
              <w:t>.</w:t>
            </w:r>
          </w:p>
        </w:tc>
      </w:tr>
      <w:tr w:rsidR="00F220FA" w:rsidRPr="00CA3242" w14:paraId="305B8329" w14:textId="77777777" w:rsidTr="13039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E9B2B69" w14:textId="77777777" w:rsidR="00F220FA" w:rsidRPr="00CA3242" w:rsidRDefault="00F220FA" w:rsidP="00BC7721">
            <w:pPr>
              <w:rPr>
                <w:lang w:val="es-US"/>
              </w:rPr>
            </w:pPr>
            <w:r w:rsidRPr="00CA3242">
              <w:rPr>
                <w:lang w:val="es-US"/>
              </w:rPr>
              <w:t>correo</w:t>
            </w:r>
          </w:p>
        </w:tc>
        <w:tc>
          <w:tcPr>
            <w:tcW w:w="2070" w:type="dxa"/>
            <w:hideMark/>
          </w:tcPr>
          <w:p w14:paraId="71DD22EC" w14:textId="77777777" w:rsidR="00F220FA" w:rsidRPr="00CA3242" w:rsidRDefault="00F220FA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VARCHAR</w:t>
            </w:r>
          </w:p>
        </w:tc>
        <w:tc>
          <w:tcPr>
            <w:tcW w:w="5490" w:type="dxa"/>
            <w:hideMark/>
          </w:tcPr>
          <w:p w14:paraId="4B91B863" w14:textId="35F8A2E3" w:rsidR="00F220FA" w:rsidRPr="00CA3242" w:rsidRDefault="00F220FA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Correo electrónico</w:t>
            </w:r>
            <w:r w:rsidR="0067449E">
              <w:rPr>
                <w:lang w:val="es-US"/>
              </w:rPr>
              <w:t xml:space="preserve"> de contacto.</w:t>
            </w:r>
          </w:p>
        </w:tc>
      </w:tr>
    </w:tbl>
    <w:p w14:paraId="452CEF3F" w14:textId="2E32775F" w:rsidR="006C644F" w:rsidRDefault="00650FBD" w:rsidP="005819E5">
      <w:pPr>
        <w:rPr>
          <w:b/>
          <w:bCs/>
        </w:rPr>
      </w:pPr>
      <w:r>
        <w:rPr>
          <w:b/>
          <w:bCs/>
        </w:rPr>
        <w:t>Donaci</w:t>
      </w:r>
      <w:r w:rsidR="004050A7">
        <w:rPr>
          <w:b/>
          <w:bCs/>
        </w:rPr>
        <w:t>on</w:t>
      </w:r>
    </w:p>
    <w:p w14:paraId="0A552003" w14:textId="77777777" w:rsidR="00CA3242" w:rsidRPr="00CA3242" w:rsidRDefault="00CA3242" w:rsidP="00CA3242">
      <w:pPr>
        <w:rPr>
          <w:lang w:val="es-US"/>
        </w:rPr>
      </w:pPr>
      <w:r w:rsidRPr="00CA3242">
        <w:rPr>
          <w:lang w:val="es-US"/>
        </w:rPr>
        <w:t>Registra las donaciones hechas al CTC.</w:t>
      </w:r>
    </w:p>
    <w:tbl>
      <w:tblPr>
        <w:tblStyle w:val="ListTable2-Accent4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1526"/>
        <w:gridCol w:w="6034"/>
      </w:tblGrid>
      <w:tr w:rsidR="00CA3242" w:rsidRPr="00CA3242" w14:paraId="10D4774F" w14:textId="77777777" w:rsidTr="13039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7EB9BBD9" w14:textId="77777777" w:rsidR="00CA3242" w:rsidRPr="00CA3242" w:rsidRDefault="00CA3242" w:rsidP="002E4861">
            <w:pPr>
              <w:jc w:val="center"/>
              <w:rPr>
                <w:lang w:val="es-US"/>
              </w:rPr>
            </w:pPr>
            <w:r w:rsidRPr="00CA3242">
              <w:rPr>
                <w:lang w:val="es-US"/>
              </w:rPr>
              <w:t>Atributo</w:t>
            </w:r>
          </w:p>
        </w:tc>
        <w:tc>
          <w:tcPr>
            <w:tcW w:w="1526" w:type="dxa"/>
            <w:hideMark/>
          </w:tcPr>
          <w:p w14:paraId="36686CD8" w14:textId="2EFADF0B" w:rsidR="00CA3242" w:rsidRPr="00CA3242" w:rsidRDefault="00970C51" w:rsidP="002E48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Tipo de </w:t>
            </w:r>
            <w:r w:rsidR="00CA3242">
              <w:rPr>
                <w:lang w:val="es-US"/>
              </w:rPr>
              <w:t>Dato</w:t>
            </w:r>
          </w:p>
        </w:tc>
        <w:tc>
          <w:tcPr>
            <w:tcW w:w="6034" w:type="dxa"/>
            <w:hideMark/>
          </w:tcPr>
          <w:p w14:paraId="5F245B6E" w14:textId="77777777" w:rsidR="00CA3242" w:rsidRPr="00CA3242" w:rsidRDefault="00CA3242" w:rsidP="002E48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Descripción</w:t>
            </w:r>
          </w:p>
        </w:tc>
      </w:tr>
      <w:tr w:rsidR="00CA3242" w:rsidRPr="00CA3242" w14:paraId="6F98E146" w14:textId="77777777" w:rsidTr="13039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1F1DE34" w14:textId="08C7A94D" w:rsidR="00CA3242" w:rsidRPr="00CA3242" w:rsidRDefault="00CA3242" w:rsidP="00CA3242">
            <w:pPr>
              <w:rPr>
                <w:lang w:val="es-US"/>
              </w:rPr>
            </w:pPr>
            <w:r w:rsidRPr="00CA3242">
              <w:rPr>
                <w:lang w:val="es-US"/>
              </w:rPr>
              <w:t>id</w:t>
            </w:r>
            <w:r>
              <w:rPr>
                <w:lang w:val="es-US"/>
              </w:rPr>
              <w:t>D</w:t>
            </w:r>
            <w:r w:rsidRPr="00CA3242">
              <w:rPr>
                <w:lang w:val="es-US"/>
              </w:rPr>
              <w:t>onacion</w:t>
            </w:r>
          </w:p>
        </w:tc>
        <w:tc>
          <w:tcPr>
            <w:tcW w:w="1526" w:type="dxa"/>
            <w:hideMark/>
          </w:tcPr>
          <w:p w14:paraId="76E635D2" w14:textId="77777777" w:rsidR="00CA3242" w:rsidRPr="00CA3242" w:rsidRDefault="00CA3242" w:rsidP="00CA3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INT (PK)</w:t>
            </w:r>
          </w:p>
        </w:tc>
        <w:tc>
          <w:tcPr>
            <w:tcW w:w="6034" w:type="dxa"/>
            <w:hideMark/>
          </w:tcPr>
          <w:p w14:paraId="78ABBDAF" w14:textId="5A68F8D6" w:rsidR="00CA3242" w:rsidRPr="00CA3242" w:rsidRDefault="00CA3242" w:rsidP="00CA3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Identificador único</w:t>
            </w:r>
            <w:r w:rsidR="004E40B1">
              <w:rPr>
                <w:lang w:val="es-US"/>
              </w:rPr>
              <w:t xml:space="preserve"> de la donación.</w:t>
            </w:r>
          </w:p>
        </w:tc>
      </w:tr>
      <w:tr w:rsidR="00CA3242" w:rsidRPr="00CA3242" w14:paraId="10C56AE1" w14:textId="77777777" w:rsidTr="130397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70740A0" w14:textId="671455D5" w:rsidR="00CA3242" w:rsidRPr="00CA3242" w:rsidRDefault="004E40B1" w:rsidP="00CA3242">
            <w:pPr>
              <w:rPr>
                <w:lang w:val="es-US"/>
              </w:rPr>
            </w:pPr>
            <w:r>
              <w:rPr>
                <w:lang w:val="es-US"/>
              </w:rPr>
              <w:t>idDonante</w:t>
            </w:r>
          </w:p>
        </w:tc>
        <w:tc>
          <w:tcPr>
            <w:tcW w:w="1526" w:type="dxa"/>
            <w:hideMark/>
          </w:tcPr>
          <w:p w14:paraId="4C472040" w14:textId="07CA5A97" w:rsidR="00CA3242" w:rsidRPr="00CA3242" w:rsidRDefault="004E40B1" w:rsidP="00CA3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INT (FK)</w:t>
            </w:r>
          </w:p>
        </w:tc>
        <w:tc>
          <w:tcPr>
            <w:tcW w:w="6034" w:type="dxa"/>
            <w:hideMark/>
          </w:tcPr>
          <w:p w14:paraId="5FAD2731" w14:textId="18AF4D9E" w:rsidR="00CA3242" w:rsidRPr="00CA3242" w:rsidRDefault="004E40B1" w:rsidP="00CA3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Llave foránea que apunta al donador correspondiente.</w:t>
            </w:r>
          </w:p>
        </w:tc>
      </w:tr>
      <w:tr w:rsidR="00CA3242" w:rsidRPr="00CA3242" w14:paraId="6B9AD029" w14:textId="77777777" w:rsidTr="13039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0A1F8AF" w14:textId="2FE3FD71" w:rsidR="00CA3242" w:rsidRPr="00CA3242" w:rsidRDefault="00970C51" w:rsidP="00CA3242">
            <w:pPr>
              <w:rPr>
                <w:lang w:val="es-US"/>
              </w:rPr>
            </w:pPr>
            <w:r>
              <w:rPr>
                <w:lang w:val="es-US"/>
              </w:rPr>
              <w:t>estadoDonación</w:t>
            </w:r>
          </w:p>
        </w:tc>
        <w:tc>
          <w:tcPr>
            <w:tcW w:w="1526" w:type="dxa"/>
            <w:hideMark/>
          </w:tcPr>
          <w:p w14:paraId="60CDF4DD" w14:textId="31CEB0EF" w:rsidR="00CA3242" w:rsidRPr="00CA3242" w:rsidRDefault="00970C51" w:rsidP="00CA3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ENUM</w:t>
            </w:r>
          </w:p>
        </w:tc>
        <w:tc>
          <w:tcPr>
            <w:tcW w:w="6034" w:type="dxa"/>
            <w:hideMark/>
          </w:tcPr>
          <w:p w14:paraId="5837B154" w14:textId="23F3C5A1" w:rsidR="00CA3242" w:rsidRPr="00CA3242" w:rsidRDefault="001B2087" w:rsidP="00CA3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Estado actual de la donación (Pendiente, Finalizado, Cancelado)</w:t>
            </w:r>
          </w:p>
        </w:tc>
      </w:tr>
      <w:tr w:rsidR="00CA3242" w:rsidRPr="00CA3242" w14:paraId="0AB21681" w14:textId="77777777" w:rsidTr="130397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2D309D45" w14:textId="77777777" w:rsidR="00CA3242" w:rsidRPr="00CA3242" w:rsidRDefault="00CA3242" w:rsidP="00CA3242">
            <w:pPr>
              <w:rPr>
                <w:lang w:val="es-US"/>
              </w:rPr>
            </w:pPr>
            <w:r w:rsidRPr="00CA3242">
              <w:rPr>
                <w:lang w:val="es-US"/>
              </w:rPr>
              <w:t>tipo</w:t>
            </w:r>
          </w:p>
        </w:tc>
        <w:tc>
          <w:tcPr>
            <w:tcW w:w="1526" w:type="dxa"/>
            <w:hideMark/>
          </w:tcPr>
          <w:p w14:paraId="3D0E3AF4" w14:textId="248402C7" w:rsidR="00CA3242" w:rsidRPr="00CA3242" w:rsidRDefault="00681786" w:rsidP="00CA3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t>ENUM</w:t>
            </w:r>
          </w:p>
        </w:tc>
        <w:tc>
          <w:tcPr>
            <w:tcW w:w="6034" w:type="dxa"/>
            <w:hideMark/>
          </w:tcPr>
          <w:p w14:paraId="65F88924" w14:textId="7CB69591" w:rsidR="00CA3242" w:rsidRPr="00CA3242" w:rsidRDefault="000E24EB" w:rsidP="00CA3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Tipo de donación (</w:t>
            </w:r>
            <w:r w:rsidR="00CA3242" w:rsidRPr="00CA3242">
              <w:rPr>
                <w:lang w:val="es-US"/>
              </w:rPr>
              <w:t>Monetaria</w:t>
            </w:r>
            <w:r>
              <w:rPr>
                <w:lang w:val="es-US"/>
              </w:rPr>
              <w:t xml:space="preserve">, </w:t>
            </w:r>
            <w:r w:rsidR="00CA3242" w:rsidRPr="00CA3242">
              <w:rPr>
                <w:lang w:val="es-US"/>
              </w:rPr>
              <w:t>En especie</w:t>
            </w:r>
            <w:r>
              <w:rPr>
                <w:lang w:val="es-US"/>
              </w:rPr>
              <w:t>,</w:t>
            </w:r>
            <w:r w:rsidR="00CA3242" w:rsidRPr="00CA3242">
              <w:rPr>
                <w:lang w:val="es-US"/>
              </w:rPr>
              <w:t xml:space="preserve"> Voluntariado</w:t>
            </w:r>
            <w:r>
              <w:rPr>
                <w:lang w:val="es-US"/>
              </w:rPr>
              <w:t>)</w:t>
            </w:r>
          </w:p>
        </w:tc>
      </w:tr>
      <w:tr w:rsidR="000E24EB" w:rsidRPr="00CA3242" w14:paraId="7EFB4224" w14:textId="77777777" w:rsidTr="13039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3BA2A1" w14:textId="09D2EB05" w:rsidR="000E24EB" w:rsidRPr="00CA3242" w:rsidRDefault="000E24EB" w:rsidP="00CA3242">
            <w:pPr>
              <w:rPr>
                <w:lang w:val="es-US"/>
              </w:rPr>
            </w:pPr>
            <w:r w:rsidRPr="00CA3242">
              <w:rPr>
                <w:lang w:val="es-US"/>
              </w:rPr>
              <w:t>fecha</w:t>
            </w:r>
            <w:r>
              <w:rPr>
                <w:lang w:val="es-US"/>
              </w:rPr>
              <w:t>Donacion</w:t>
            </w:r>
          </w:p>
        </w:tc>
        <w:tc>
          <w:tcPr>
            <w:tcW w:w="1526" w:type="dxa"/>
          </w:tcPr>
          <w:p w14:paraId="28DADD05" w14:textId="3BF0482C" w:rsidR="000E24EB" w:rsidRDefault="000E24EB" w:rsidP="00CA3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DATE</w:t>
            </w:r>
          </w:p>
        </w:tc>
        <w:tc>
          <w:tcPr>
            <w:tcW w:w="6034" w:type="dxa"/>
          </w:tcPr>
          <w:p w14:paraId="6F5DDD2F" w14:textId="1093848D" w:rsidR="000E24EB" w:rsidRPr="00CA3242" w:rsidRDefault="000E24EB" w:rsidP="00CA3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Fecha de la donación</w:t>
            </w:r>
            <w:r w:rsidR="009A216D">
              <w:rPr>
                <w:lang w:val="es-US"/>
              </w:rPr>
              <w:t>.</w:t>
            </w:r>
          </w:p>
        </w:tc>
      </w:tr>
      <w:tr w:rsidR="009A216D" w:rsidRPr="00CA3242" w14:paraId="51B7F202" w14:textId="77777777" w:rsidTr="130397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63797A" w14:textId="437DB415" w:rsidR="009A216D" w:rsidRPr="00CA3242" w:rsidRDefault="009A216D" w:rsidP="00CA3242">
            <w:pPr>
              <w:rPr>
                <w:lang w:val="es-US"/>
              </w:rPr>
            </w:pPr>
            <w:r w:rsidRPr="00CA3242">
              <w:rPr>
                <w:lang w:val="es-US"/>
              </w:rPr>
              <w:t>fecha</w:t>
            </w:r>
            <w:r>
              <w:rPr>
                <w:lang w:val="es-US"/>
              </w:rPr>
              <w:t>PrevistaDon</w:t>
            </w:r>
          </w:p>
        </w:tc>
        <w:tc>
          <w:tcPr>
            <w:tcW w:w="1526" w:type="dxa"/>
          </w:tcPr>
          <w:p w14:paraId="6A3801F4" w14:textId="231742AF" w:rsidR="009A216D" w:rsidRPr="00CA3242" w:rsidRDefault="009A216D" w:rsidP="00CA3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DATE</w:t>
            </w:r>
          </w:p>
        </w:tc>
        <w:tc>
          <w:tcPr>
            <w:tcW w:w="6034" w:type="dxa"/>
          </w:tcPr>
          <w:p w14:paraId="01AFD62B" w14:textId="192A02B1" w:rsidR="009A216D" w:rsidRPr="00CA3242" w:rsidRDefault="009A216D" w:rsidP="00CA3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 xml:space="preserve">Fecha </w:t>
            </w:r>
            <w:r>
              <w:rPr>
                <w:lang w:val="es-US"/>
              </w:rPr>
              <w:t>prevista en la que se realizara l</w:t>
            </w:r>
            <w:r w:rsidRPr="00CA3242">
              <w:rPr>
                <w:lang w:val="es-US"/>
              </w:rPr>
              <w:t>a donación</w:t>
            </w:r>
            <w:r w:rsidR="00F41E5A">
              <w:rPr>
                <w:lang w:val="es-US"/>
              </w:rPr>
              <w:t>.</w:t>
            </w:r>
          </w:p>
        </w:tc>
      </w:tr>
      <w:tr w:rsidR="009A216D" w:rsidRPr="00CA3242" w14:paraId="61F091EF" w14:textId="77777777" w:rsidTr="13039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D15FFF8" w14:textId="77777777" w:rsidR="009A216D" w:rsidRPr="00CA3242" w:rsidRDefault="009A216D" w:rsidP="00CA3242">
            <w:pPr>
              <w:rPr>
                <w:lang w:val="es-US"/>
              </w:rPr>
            </w:pPr>
            <w:r w:rsidRPr="00CA3242">
              <w:rPr>
                <w:lang w:val="es-US"/>
              </w:rPr>
              <w:t>descripcion</w:t>
            </w:r>
          </w:p>
        </w:tc>
        <w:tc>
          <w:tcPr>
            <w:tcW w:w="1526" w:type="dxa"/>
            <w:hideMark/>
          </w:tcPr>
          <w:p w14:paraId="0009B446" w14:textId="7297773A" w:rsidR="009A216D" w:rsidRPr="00CA3242" w:rsidRDefault="0092466F" w:rsidP="00CA3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TEXT</w:t>
            </w:r>
          </w:p>
        </w:tc>
        <w:tc>
          <w:tcPr>
            <w:tcW w:w="6034" w:type="dxa"/>
            <w:hideMark/>
          </w:tcPr>
          <w:p w14:paraId="0F55998E" w14:textId="1F829A47" w:rsidR="009A216D" w:rsidRPr="00CA3242" w:rsidRDefault="00FF6303" w:rsidP="00CA32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Descripción extra de la donación.</w:t>
            </w:r>
          </w:p>
        </w:tc>
      </w:tr>
      <w:tr w:rsidR="009A216D" w:rsidRPr="00CA3242" w14:paraId="6CE7E277" w14:textId="77777777" w:rsidTr="130397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51B71E8" w14:textId="77777777" w:rsidR="009A216D" w:rsidRPr="00CA3242" w:rsidRDefault="009A216D" w:rsidP="00CA3242">
            <w:pPr>
              <w:rPr>
                <w:lang w:val="es-US"/>
              </w:rPr>
            </w:pPr>
            <w:r w:rsidRPr="00CA3242">
              <w:rPr>
                <w:lang w:val="es-US"/>
              </w:rPr>
              <w:t>monto</w:t>
            </w:r>
          </w:p>
        </w:tc>
        <w:tc>
          <w:tcPr>
            <w:tcW w:w="1526" w:type="dxa"/>
            <w:hideMark/>
          </w:tcPr>
          <w:p w14:paraId="68EDB11D" w14:textId="77777777" w:rsidR="009A216D" w:rsidRPr="00CA3242" w:rsidRDefault="009A216D" w:rsidP="00CA3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DECIMAL</w:t>
            </w:r>
          </w:p>
        </w:tc>
        <w:tc>
          <w:tcPr>
            <w:tcW w:w="6034" w:type="dxa"/>
            <w:hideMark/>
          </w:tcPr>
          <w:p w14:paraId="01B08B97" w14:textId="5A686D66" w:rsidR="009A216D" w:rsidRPr="00CA3242" w:rsidRDefault="009A216D" w:rsidP="00CA32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Solo si es monetaria</w:t>
            </w:r>
            <w:r w:rsidR="00FF6303">
              <w:rPr>
                <w:lang w:val="es-US"/>
              </w:rPr>
              <w:t>, en caso contrario NULL.</w:t>
            </w:r>
          </w:p>
        </w:tc>
      </w:tr>
    </w:tbl>
    <w:p w14:paraId="2603D28C" w14:textId="620BAC25" w:rsidR="004050A7" w:rsidRDefault="004050A7" w:rsidP="00BC7721">
      <w:pPr>
        <w:rPr>
          <w:b/>
          <w:bCs/>
        </w:rPr>
      </w:pPr>
      <w:r>
        <w:rPr>
          <w:b/>
          <w:bCs/>
        </w:rPr>
        <w:t>DonacionVisible</w:t>
      </w:r>
    </w:p>
    <w:p w14:paraId="7BB117F4" w14:textId="546DCC52" w:rsidR="004050A7" w:rsidRPr="00CA3242" w:rsidRDefault="004050A7" w:rsidP="00BC7721">
      <w:pPr>
        <w:rPr>
          <w:lang w:val="es-US"/>
        </w:rPr>
      </w:pPr>
      <w:r>
        <w:rPr>
          <w:lang w:val="es-US"/>
        </w:rPr>
        <w:t xml:space="preserve">Entidad que existe solo en caso de que </w:t>
      </w:r>
      <w:r w:rsidR="00EA4D40">
        <w:rPr>
          <w:lang w:val="es-US"/>
        </w:rPr>
        <w:t>el donante quiera hacer visible su donación</w:t>
      </w:r>
      <w:r w:rsidRPr="00CA3242">
        <w:rPr>
          <w:lang w:val="es-US"/>
        </w:rPr>
        <w:t>.</w:t>
      </w:r>
    </w:p>
    <w:tbl>
      <w:tblPr>
        <w:tblStyle w:val="ListTable2-Accent4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1526"/>
        <w:gridCol w:w="6034"/>
      </w:tblGrid>
      <w:tr w:rsidR="004050A7" w:rsidRPr="00CA3242" w14:paraId="029CACA1" w14:textId="77777777" w:rsidTr="13039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3F0D656" w14:textId="77777777" w:rsidR="004050A7" w:rsidRPr="00CA3242" w:rsidRDefault="004050A7" w:rsidP="00BC7721">
            <w:pPr>
              <w:jc w:val="center"/>
              <w:rPr>
                <w:lang w:val="es-US"/>
              </w:rPr>
            </w:pPr>
            <w:r w:rsidRPr="00CA3242">
              <w:rPr>
                <w:lang w:val="es-US"/>
              </w:rPr>
              <w:t>Atributo</w:t>
            </w:r>
          </w:p>
        </w:tc>
        <w:tc>
          <w:tcPr>
            <w:tcW w:w="1526" w:type="dxa"/>
            <w:hideMark/>
          </w:tcPr>
          <w:p w14:paraId="595B9442" w14:textId="77777777" w:rsidR="004050A7" w:rsidRPr="00CA3242" w:rsidRDefault="004050A7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Tipo de Dato</w:t>
            </w:r>
          </w:p>
        </w:tc>
        <w:tc>
          <w:tcPr>
            <w:tcW w:w="6034" w:type="dxa"/>
            <w:hideMark/>
          </w:tcPr>
          <w:p w14:paraId="29537AD9" w14:textId="77777777" w:rsidR="004050A7" w:rsidRPr="00CA3242" w:rsidRDefault="004050A7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Descripción</w:t>
            </w:r>
          </w:p>
        </w:tc>
      </w:tr>
      <w:tr w:rsidR="004050A7" w:rsidRPr="00CA3242" w14:paraId="765AC990" w14:textId="77777777" w:rsidTr="13039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F974F24" w14:textId="0CBEDD82" w:rsidR="004050A7" w:rsidRPr="00CA3242" w:rsidRDefault="004050A7" w:rsidP="00BC7721">
            <w:pPr>
              <w:rPr>
                <w:lang w:val="es-US"/>
              </w:rPr>
            </w:pPr>
            <w:r w:rsidRPr="00CA3242">
              <w:rPr>
                <w:lang w:val="es-US"/>
              </w:rPr>
              <w:t>id</w:t>
            </w:r>
            <w:r w:rsidR="005C5CCD">
              <w:rPr>
                <w:lang w:val="es-US"/>
              </w:rPr>
              <w:t>User</w:t>
            </w:r>
          </w:p>
        </w:tc>
        <w:tc>
          <w:tcPr>
            <w:tcW w:w="1526" w:type="dxa"/>
            <w:hideMark/>
          </w:tcPr>
          <w:p w14:paraId="7AC3E9D3" w14:textId="0AB10611" w:rsidR="004050A7" w:rsidRPr="00CA3242" w:rsidRDefault="004050A7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INT (</w:t>
            </w:r>
            <w:r w:rsidR="005C5CCD">
              <w:rPr>
                <w:lang w:val="es-US"/>
              </w:rPr>
              <w:t>F</w:t>
            </w:r>
            <w:r w:rsidRPr="00CA3242">
              <w:rPr>
                <w:lang w:val="es-US"/>
              </w:rPr>
              <w:t>K)</w:t>
            </w:r>
          </w:p>
        </w:tc>
        <w:tc>
          <w:tcPr>
            <w:tcW w:w="6034" w:type="dxa"/>
            <w:hideMark/>
          </w:tcPr>
          <w:p w14:paraId="48EE3B03" w14:textId="33DCE597" w:rsidR="004050A7" w:rsidRPr="00CA3242" w:rsidRDefault="005C5CCD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Llave foránea que apunta a la donación correspondiente</w:t>
            </w:r>
            <w:r w:rsidR="004050A7">
              <w:rPr>
                <w:lang w:val="es-US"/>
              </w:rPr>
              <w:t>.</w:t>
            </w:r>
          </w:p>
        </w:tc>
      </w:tr>
      <w:tr w:rsidR="004050A7" w:rsidRPr="00CA3242" w14:paraId="3D1D9B2A" w14:textId="77777777" w:rsidTr="130397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13F39399" w14:textId="040AA569" w:rsidR="004050A7" w:rsidRPr="00CA3242" w:rsidRDefault="000034DA" w:rsidP="00BC7721">
            <w:pPr>
              <w:rPr>
                <w:lang w:val="es-US"/>
              </w:rPr>
            </w:pPr>
            <w:r>
              <w:rPr>
                <w:lang w:val="es-US"/>
              </w:rPr>
              <w:t>usuario</w:t>
            </w:r>
          </w:p>
        </w:tc>
        <w:tc>
          <w:tcPr>
            <w:tcW w:w="1526" w:type="dxa"/>
            <w:hideMark/>
          </w:tcPr>
          <w:p w14:paraId="027218D9" w14:textId="3468A472" w:rsidR="004050A7" w:rsidRPr="00CA3242" w:rsidRDefault="000034DA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VARCHAR</w:t>
            </w:r>
          </w:p>
        </w:tc>
        <w:tc>
          <w:tcPr>
            <w:tcW w:w="6034" w:type="dxa"/>
            <w:hideMark/>
          </w:tcPr>
          <w:p w14:paraId="6E2FDC26" w14:textId="3034D90D" w:rsidR="004050A7" w:rsidRPr="00CA3242" w:rsidRDefault="000034DA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Nombre público de la donación.</w:t>
            </w:r>
          </w:p>
        </w:tc>
      </w:tr>
      <w:tr w:rsidR="004050A7" w:rsidRPr="00CA3242" w14:paraId="59F9528F" w14:textId="77777777" w:rsidTr="13039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33D66051" w14:textId="263B7C8D" w:rsidR="004050A7" w:rsidRPr="00CA3242" w:rsidRDefault="001A54BE" w:rsidP="00BC7721">
            <w:pPr>
              <w:rPr>
                <w:lang w:val="es-US"/>
              </w:rPr>
            </w:pPr>
            <w:r>
              <w:rPr>
                <w:lang w:val="es-US"/>
              </w:rPr>
              <w:t>imagen</w:t>
            </w:r>
          </w:p>
        </w:tc>
        <w:tc>
          <w:tcPr>
            <w:tcW w:w="1526" w:type="dxa"/>
            <w:hideMark/>
          </w:tcPr>
          <w:p w14:paraId="4239D6E5" w14:textId="5CB27D48" w:rsidR="004050A7" w:rsidRPr="00CA3242" w:rsidRDefault="001A54BE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TEXT</w:t>
            </w:r>
          </w:p>
        </w:tc>
        <w:tc>
          <w:tcPr>
            <w:tcW w:w="6034" w:type="dxa"/>
            <w:hideMark/>
          </w:tcPr>
          <w:p w14:paraId="3FF5F65E" w14:textId="3D7E9A86" w:rsidR="004050A7" w:rsidRPr="00CA3242" w:rsidRDefault="001A54BE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Nombre del avatar público que elija el donante.</w:t>
            </w:r>
          </w:p>
        </w:tc>
      </w:tr>
      <w:tr w:rsidR="004050A7" w:rsidRPr="00CA3242" w14:paraId="6DB116D4" w14:textId="77777777" w:rsidTr="130397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4CE10CB1" w14:textId="4E6C7B1E" w:rsidR="004050A7" w:rsidRPr="00CA3242" w:rsidRDefault="001A54BE" w:rsidP="00BC7721">
            <w:pPr>
              <w:rPr>
                <w:lang w:val="es-US"/>
              </w:rPr>
            </w:pPr>
            <w:r>
              <w:rPr>
                <w:lang w:val="es-US"/>
              </w:rPr>
              <w:t>color</w:t>
            </w:r>
          </w:p>
        </w:tc>
        <w:tc>
          <w:tcPr>
            <w:tcW w:w="1526" w:type="dxa"/>
            <w:hideMark/>
          </w:tcPr>
          <w:p w14:paraId="70B0CCD9" w14:textId="698351AB" w:rsidR="004050A7" w:rsidRPr="00CA3242" w:rsidRDefault="001A54BE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t>TEXT</w:t>
            </w:r>
          </w:p>
        </w:tc>
        <w:tc>
          <w:tcPr>
            <w:tcW w:w="6034" w:type="dxa"/>
            <w:hideMark/>
          </w:tcPr>
          <w:p w14:paraId="49AF85E9" w14:textId="5114E35B" w:rsidR="004050A7" w:rsidRPr="00CA3242" w:rsidRDefault="006E0089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Color que elija el donante para mostrar en su donación.</w:t>
            </w:r>
          </w:p>
        </w:tc>
      </w:tr>
    </w:tbl>
    <w:p w14:paraId="7D308120" w14:textId="0DCD910F" w:rsidR="006815EF" w:rsidRDefault="006815EF" w:rsidP="00BC7721">
      <w:pPr>
        <w:rPr>
          <w:b/>
          <w:bCs/>
        </w:rPr>
      </w:pPr>
      <w:r>
        <w:rPr>
          <w:b/>
          <w:bCs/>
        </w:rPr>
        <w:t>Administrador</w:t>
      </w:r>
    </w:p>
    <w:p w14:paraId="48D6A9E0" w14:textId="5EBD9CE0" w:rsidR="006815EF" w:rsidRPr="00CA3242" w:rsidRDefault="006815EF" w:rsidP="00BC7721">
      <w:pPr>
        <w:rPr>
          <w:lang w:val="es-US"/>
        </w:rPr>
      </w:pPr>
      <w:r>
        <w:rPr>
          <w:lang w:val="es-US"/>
        </w:rPr>
        <w:t>Usuario con permisos para editar los datos visibles de la página</w:t>
      </w:r>
      <w:r w:rsidRPr="00CA3242">
        <w:rPr>
          <w:lang w:val="es-US"/>
        </w:rPr>
        <w:t>.</w:t>
      </w:r>
    </w:p>
    <w:tbl>
      <w:tblPr>
        <w:tblStyle w:val="ListTable2-Accent4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1526"/>
        <w:gridCol w:w="6034"/>
      </w:tblGrid>
      <w:tr w:rsidR="006815EF" w:rsidRPr="00CA3242" w14:paraId="3A198725" w14:textId="77777777" w:rsidTr="13039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6E3FDCF3" w14:textId="77777777" w:rsidR="006815EF" w:rsidRPr="00CA3242" w:rsidRDefault="006815EF" w:rsidP="00BC7721">
            <w:pPr>
              <w:jc w:val="center"/>
              <w:rPr>
                <w:lang w:val="es-US"/>
              </w:rPr>
            </w:pPr>
            <w:r w:rsidRPr="00CA3242">
              <w:rPr>
                <w:lang w:val="es-US"/>
              </w:rPr>
              <w:t>Atributo</w:t>
            </w:r>
          </w:p>
        </w:tc>
        <w:tc>
          <w:tcPr>
            <w:tcW w:w="1526" w:type="dxa"/>
            <w:hideMark/>
          </w:tcPr>
          <w:p w14:paraId="230C49AB" w14:textId="77777777" w:rsidR="006815EF" w:rsidRPr="00CA3242" w:rsidRDefault="006815EF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Tipo de Dato</w:t>
            </w:r>
          </w:p>
        </w:tc>
        <w:tc>
          <w:tcPr>
            <w:tcW w:w="6034" w:type="dxa"/>
            <w:hideMark/>
          </w:tcPr>
          <w:p w14:paraId="2972F479" w14:textId="77777777" w:rsidR="006815EF" w:rsidRPr="00CA3242" w:rsidRDefault="006815EF" w:rsidP="00BC7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Descripción</w:t>
            </w:r>
          </w:p>
        </w:tc>
      </w:tr>
      <w:tr w:rsidR="006815EF" w:rsidRPr="00CA3242" w14:paraId="59561E3B" w14:textId="77777777" w:rsidTr="13039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BFEC0"/>
            <w:hideMark/>
          </w:tcPr>
          <w:p w14:paraId="00627155" w14:textId="51CA7EAF" w:rsidR="006815EF" w:rsidRPr="00CA3242" w:rsidRDefault="006815EF" w:rsidP="00BC7721">
            <w:pPr>
              <w:rPr>
                <w:lang w:val="es-US"/>
              </w:rPr>
            </w:pPr>
            <w:r w:rsidRPr="00CA3242">
              <w:rPr>
                <w:lang w:val="es-US"/>
              </w:rPr>
              <w:t>id</w:t>
            </w:r>
            <w:r>
              <w:rPr>
                <w:lang w:val="es-US"/>
              </w:rPr>
              <w:t>Us</w:t>
            </w:r>
            <w:r w:rsidR="001273B0">
              <w:rPr>
                <w:lang w:val="es-US"/>
              </w:rPr>
              <w:t>uario</w:t>
            </w:r>
          </w:p>
        </w:tc>
        <w:tc>
          <w:tcPr>
            <w:tcW w:w="1526" w:type="dxa"/>
            <w:shd w:val="clear" w:color="auto" w:fill="DBFEC0"/>
            <w:hideMark/>
          </w:tcPr>
          <w:p w14:paraId="5BA28A04" w14:textId="7DE16C27" w:rsidR="006815EF" w:rsidRPr="00CA3242" w:rsidRDefault="006815EF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CA3242">
              <w:rPr>
                <w:lang w:val="es-US"/>
              </w:rPr>
              <w:t>INT (</w:t>
            </w:r>
            <w:r w:rsidR="001273B0">
              <w:rPr>
                <w:lang w:val="es-US"/>
              </w:rPr>
              <w:t>P</w:t>
            </w:r>
            <w:r w:rsidRPr="00CA3242">
              <w:rPr>
                <w:lang w:val="es-US"/>
              </w:rPr>
              <w:t>K)</w:t>
            </w:r>
          </w:p>
        </w:tc>
        <w:tc>
          <w:tcPr>
            <w:tcW w:w="6034" w:type="dxa"/>
            <w:shd w:val="clear" w:color="auto" w:fill="DBFEC0"/>
            <w:hideMark/>
          </w:tcPr>
          <w:p w14:paraId="0595A7E1" w14:textId="7D495151" w:rsidR="006815EF" w:rsidRPr="00CA3242" w:rsidRDefault="001273B0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Identificador único del administrador.</w:t>
            </w:r>
          </w:p>
        </w:tc>
      </w:tr>
      <w:tr w:rsidR="006815EF" w:rsidRPr="00CA3242" w14:paraId="02269716" w14:textId="77777777" w:rsidTr="130397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57D29FD0" w14:textId="77777777" w:rsidR="006815EF" w:rsidRPr="00CA3242" w:rsidRDefault="006815EF" w:rsidP="00BC7721">
            <w:pPr>
              <w:rPr>
                <w:lang w:val="es-US"/>
              </w:rPr>
            </w:pPr>
            <w:r>
              <w:rPr>
                <w:lang w:val="es-US"/>
              </w:rPr>
              <w:t>usuario</w:t>
            </w:r>
          </w:p>
        </w:tc>
        <w:tc>
          <w:tcPr>
            <w:tcW w:w="1526" w:type="dxa"/>
            <w:hideMark/>
          </w:tcPr>
          <w:p w14:paraId="4649DB5C" w14:textId="77777777" w:rsidR="006815EF" w:rsidRPr="00CA3242" w:rsidRDefault="006815EF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VARCHAR</w:t>
            </w:r>
          </w:p>
        </w:tc>
        <w:tc>
          <w:tcPr>
            <w:tcW w:w="6034" w:type="dxa"/>
            <w:hideMark/>
          </w:tcPr>
          <w:p w14:paraId="1A71285F" w14:textId="33B14DD9" w:rsidR="006815EF" w:rsidRPr="00CA3242" w:rsidRDefault="006815EF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Nombre </w:t>
            </w:r>
            <w:r w:rsidR="00C95225">
              <w:rPr>
                <w:lang w:val="es-US"/>
              </w:rPr>
              <w:t>del administrador</w:t>
            </w:r>
            <w:r>
              <w:rPr>
                <w:lang w:val="es-US"/>
              </w:rPr>
              <w:t>.</w:t>
            </w:r>
          </w:p>
        </w:tc>
      </w:tr>
      <w:tr w:rsidR="006815EF" w:rsidRPr="00CA3242" w14:paraId="5452A9AE" w14:textId="77777777" w:rsidTr="130397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BFEC0"/>
            <w:hideMark/>
          </w:tcPr>
          <w:p w14:paraId="1D7EE0EA" w14:textId="4F4C2E30" w:rsidR="006815EF" w:rsidRPr="00CA3242" w:rsidRDefault="00C95225" w:rsidP="00BC7721">
            <w:pPr>
              <w:rPr>
                <w:lang w:val="es-US"/>
              </w:rPr>
            </w:pPr>
            <w:r>
              <w:rPr>
                <w:lang w:val="es-US"/>
              </w:rPr>
              <w:t>contraseña</w:t>
            </w:r>
          </w:p>
        </w:tc>
        <w:tc>
          <w:tcPr>
            <w:tcW w:w="1526" w:type="dxa"/>
            <w:shd w:val="clear" w:color="auto" w:fill="DBFEC0"/>
            <w:hideMark/>
          </w:tcPr>
          <w:p w14:paraId="27873426" w14:textId="77777777" w:rsidR="006815EF" w:rsidRPr="00CA3242" w:rsidRDefault="006815EF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TEXT</w:t>
            </w:r>
          </w:p>
        </w:tc>
        <w:tc>
          <w:tcPr>
            <w:tcW w:w="6034" w:type="dxa"/>
            <w:shd w:val="clear" w:color="auto" w:fill="DBFEC0"/>
            <w:hideMark/>
          </w:tcPr>
          <w:p w14:paraId="08E856B2" w14:textId="2ECFE8A8" w:rsidR="006815EF" w:rsidRPr="00CA3242" w:rsidRDefault="00C95225" w:rsidP="00BC7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>Contraseña de acceso para el administrador.</w:t>
            </w:r>
          </w:p>
        </w:tc>
      </w:tr>
      <w:tr w:rsidR="006815EF" w:rsidRPr="00CA3242" w14:paraId="68A98BEA" w14:textId="77777777" w:rsidTr="13039737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14:paraId="024448D6" w14:textId="0073A52A" w:rsidR="006815EF" w:rsidRPr="00CA3242" w:rsidRDefault="00C95225" w:rsidP="00BC7721">
            <w:pPr>
              <w:rPr>
                <w:lang w:val="es-US"/>
              </w:rPr>
            </w:pPr>
            <w:r>
              <w:rPr>
                <w:lang w:val="es-US"/>
              </w:rPr>
              <w:t>ultimaConn</w:t>
            </w:r>
          </w:p>
        </w:tc>
        <w:tc>
          <w:tcPr>
            <w:tcW w:w="1526" w:type="dxa"/>
            <w:hideMark/>
          </w:tcPr>
          <w:p w14:paraId="10AAFE4E" w14:textId="0BDA181F" w:rsidR="006815EF" w:rsidRPr="00CA3242" w:rsidRDefault="00C95225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t>dateTime</w:t>
            </w:r>
          </w:p>
        </w:tc>
        <w:tc>
          <w:tcPr>
            <w:tcW w:w="6034" w:type="dxa"/>
            <w:hideMark/>
          </w:tcPr>
          <w:p w14:paraId="0AEAB189" w14:textId="39AA9362" w:rsidR="006815EF" w:rsidRPr="00CA3242" w:rsidRDefault="00C95225" w:rsidP="00BC77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Fecha y hora de la </w:t>
            </w:r>
            <w:r w:rsidR="00ED784F">
              <w:rPr>
                <w:lang w:val="es-US"/>
              </w:rPr>
              <w:t>última</w:t>
            </w:r>
            <w:r>
              <w:rPr>
                <w:lang w:val="es-US"/>
              </w:rPr>
              <w:t xml:space="preserve"> conexión del administrador</w:t>
            </w:r>
            <w:r w:rsidR="006815EF">
              <w:rPr>
                <w:lang w:val="es-US"/>
              </w:rPr>
              <w:t>.</w:t>
            </w:r>
          </w:p>
        </w:tc>
      </w:tr>
    </w:tbl>
    <w:p w14:paraId="14ADA6A8" w14:textId="7BFEBB0B" w:rsidR="00E407A7" w:rsidRPr="00E407A7" w:rsidRDefault="00E407A7" w:rsidP="00E407A7">
      <w:pPr>
        <w:pStyle w:val="Titulo2"/>
        <w:rPr>
          <w:lang w:val="es-US"/>
        </w:rPr>
        <w:sectPr w:rsidR="00E407A7" w:rsidRPr="00E407A7" w:rsidSect="004C4863">
          <w:pgSz w:w="11906" w:h="16838" w:code="9"/>
          <w:pgMar w:top="1080" w:right="1080" w:bottom="1440" w:left="1080" w:header="0" w:footer="720" w:gutter="0"/>
          <w:cols w:space="720"/>
          <w:titlePg/>
          <w:docGrid w:linePitch="360"/>
        </w:sectPr>
      </w:pPr>
    </w:p>
    <w:p w14:paraId="4666785D" w14:textId="13F55340" w:rsidR="006C644F" w:rsidRDefault="007E4125" w:rsidP="00636322">
      <w:pPr>
        <w:pStyle w:val="Titulo2"/>
        <w:outlineLvl w:val="1"/>
        <w:rPr>
          <w:lang w:val="es-US"/>
        </w:rPr>
      </w:pPr>
      <w:r>
        <w:rPr>
          <w:lang w:val="es-US"/>
        </w:rPr>
        <w:t>Diagrama Entidad-Relación</w:t>
      </w:r>
    </w:p>
    <w:p w14:paraId="1240D7E9" w14:textId="5124E1E0" w:rsidR="00527BA4" w:rsidRDefault="00867B3E" w:rsidP="00093F27">
      <w:pPr>
        <w:jc w:val="center"/>
        <w:rPr>
          <w:lang w:val="es-US"/>
        </w:rPr>
      </w:pPr>
      <w:r>
        <w:rPr>
          <w:noProof/>
          <w:lang w:val="es-MX" w:eastAsia="es-MX"/>
        </w:rPr>
        <w:drawing>
          <wp:inline distT="0" distB="0" distL="0" distR="0" wp14:anchorId="721C6C0E" wp14:editId="2185C232">
            <wp:extent cx="7702618" cy="5569585"/>
            <wp:effectExtent l="0" t="0" r="0" b="0"/>
            <wp:docPr id="72906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62862" name="Imagen 7290628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03193" cy="557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BA4" w:rsidRPr="25BA5313">
        <w:rPr>
          <w:lang w:val="es-US"/>
        </w:rPr>
        <w:br w:type="page"/>
      </w:r>
    </w:p>
    <w:p w14:paraId="3F5C05FA" w14:textId="04D54B06" w:rsidR="00527BA4" w:rsidRDefault="25BA5313" w:rsidP="00636322">
      <w:pPr>
        <w:pStyle w:val="Titulo2"/>
        <w:outlineLvl w:val="1"/>
        <w:rPr>
          <w:lang w:val="es-US"/>
        </w:rPr>
      </w:pPr>
      <w:r w:rsidRPr="25BA5313">
        <w:rPr>
          <w:lang w:val="es-US"/>
        </w:rPr>
        <w:t>Diagrama Relacional</w:t>
      </w:r>
    </w:p>
    <w:p w14:paraId="3D6EB689" w14:textId="26BADF04" w:rsidR="00527BA4" w:rsidRDefault="5FF83C45" w:rsidP="13039737">
      <w:pPr>
        <w:spacing w:line="259" w:lineRule="auto"/>
        <w:rPr>
          <w:lang w:val="es-US"/>
        </w:rPr>
        <w:sectPr w:rsidR="00527BA4" w:rsidSect="00A41DAF">
          <w:pgSz w:w="16838" w:h="11906" w:orient="landscape" w:code="9"/>
          <w:pgMar w:top="1080" w:right="1440" w:bottom="1080" w:left="1440" w:header="0" w:footer="720" w:gutter="0"/>
          <w:cols w:space="720"/>
          <w:titlePg/>
          <w:docGrid w:linePitch="360"/>
        </w:sectPr>
      </w:pPr>
      <w:r>
        <w:rPr>
          <w:noProof/>
          <w:lang w:val="es-MX" w:eastAsia="es-MX"/>
        </w:rPr>
        <w:drawing>
          <wp:inline distT="0" distB="0" distL="0" distR="0" wp14:anchorId="53205553" wp14:editId="399CD648">
            <wp:extent cx="8111324" cy="5390105"/>
            <wp:effectExtent l="0" t="0" r="0" b="0"/>
            <wp:docPr id="1241807867" name="Imagen 1241807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4180786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1324" cy="539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0C61" w14:textId="122049FD" w:rsidR="00527BA4" w:rsidRPr="007E4125" w:rsidRDefault="2AD22CE4" w:rsidP="2AD22CE4">
      <w:pPr>
        <w:pStyle w:val="Heading1"/>
        <w:rPr>
          <w:lang w:val="es-US"/>
        </w:rPr>
      </w:pPr>
      <w:r w:rsidRPr="2AD22CE4">
        <w:rPr>
          <w:lang w:val="es-US"/>
        </w:rPr>
        <w:t>Diagramas de Caso de Uso</w:t>
      </w:r>
    </w:p>
    <w:p w14:paraId="29B01B5D" w14:textId="3869C6A1" w:rsidR="2AD22CE4" w:rsidRDefault="2AD22CE4" w:rsidP="00636322">
      <w:pPr>
        <w:pStyle w:val="Titulo2"/>
        <w:outlineLvl w:val="1"/>
        <w:rPr>
          <w:lang w:val="es-US"/>
        </w:rPr>
      </w:pPr>
      <w:r w:rsidRPr="2AD22CE4">
        <w:rPr>
          <w:lang w:val="es-US"/>
        </w:rPr>
        <w:t>Definición</w:t>
      </w:r>
    </w:p>
    <w:p w14:paraId="422EA177" w14:textId="14A24D64" w:rsidR="2AD22CE4" w:rsidRDefault="2AD22CE4" w:rsidP="2AD22CE4">
      <w:pPr>
        <w:rPr>
          <w:b/>
          <w:bCs/>
          <w:i/>
          <w:iCs/>
          <w:sz w:val="32"/>
          <w:szCs w:val="32"/>
          <w:lang w:val="es-US"/>
        </w:rPr>
      </w:pPr>
      <w:r w:rsidRPr="2AD22CE4">
        <w:rPr>
          <w:b/>
          <w:bCs/>
          <w:i/>
          <w:iCs/>
          <w:sz w:val="28"/>
          <w:szCs w:val="28"/>
          <w:lang w:val="es-US"/>
        </w:rPr>
        <w:t>Actores</w:t>
      </w:r>
    </w:p>
    <w:p w14:paraId="3F9D1487" w14:textId="513110F7" w:rsidR="2AD22CE4" w:rsidRDefault="2AD22CE4" w:rsidP="00853A86">
      <w:pPr>
        <w:pStyle w:val="ListParagraph"/>
        <w:numPr>
          <w:ilvl w:val="0"/>
          <w:numId w:val="14"/>
        </w:numPr>
        <w:rPr>
          <w:b/>
          <w:bCs/>
          <w:szCs w:val="22"/>
          <w:lang w:val="es-US"/>
        </w:rPr>
      </w:pPr>
      <w:r w:rsidRPr="2AD22CE4">
        <w:rPr>
          <w:b/>
          <w:bCs/>
          <w:szCs w:val="22"/>
          <w:lang w:val="es-US"/>
        </w:rPr>
        <w:t>Administrador:</w:t>
      </w:r>
    </w:p>
    <w:p w14:paraId="405E2222" w14:textId="2CFCDF0A" w:rsidR="2AD22CE4" w:rsidRDefault="2AD22CE4" w:rsidP="2AD22CE4">
      <w:pPr>
        <w:ind w:left="810"/>
        <w:rPr>
          <w:szCs w:val="22"/>
          <w:lang w:val="es-US"/>
        </w:rPr>
      </w:pPr>
      <w:r w:rsidRPr="2AD22CE4">
        <w:rPr>
          <w:szCs w:val="22"/>
          <w:lang w:val="es-US"/>
        </w:rPr>
        <w:t>Personal del CTC encargada de la coordinación de las solicitudes hacia el CTC, reportes, así como la actualización constante de las mascotas encontradas dentro del Sistema de Transporte Colectivo.</w:t>
      </w:r>
    </w:p>
    <w:p w14:paraId="0A953EDE" w14:textId="56F6C9C3" w:rsidR="2AD22CE4" w:rsidRDefault="2AD22CE4" w:rsidP="2AD22CE4">
      <w:pPr>
        <w:ind w:left="810"/>
        <w:rPr>
          <w:szCs w:val="22"/>
          <w:lang w:val="es-US"/>
        </w:rPr>
      </w:pPr>
      <w:r w:rsidRPr="2AD22CE4">
        <w:rPr>
          <w:szCs w:val="22"/>
          <w:lang w:val="es-US"/>
        </w:rPr>
        <w:t>Estos pueden realizar:</w:t>
      </w:r>
    </w:p>
    <w:p w14:paraId="4E7DC9B2" w14:textId="23CCAC22" w:rsidR="2AD22CE4" w:rsidRDefault="2AD22CE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Ver las donaciones.</w:t>
      </w:r>
    </w:p>
    <w:p w14:paraId="0F2E3D22" w14:textId="724FC517" w:rsidR="00CC76F0" w:rsidRDefault="00CC76F0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>
        <w:rPr>
          <w:szCs w:val="22"/>
          <w:lang w:val="es-US"/>
        </w:rPr>
        <w:t>Editar datos puntuales de las donaciones.</w:t>
      </w:r>
    </w:p>
    <w:p w14:paraId="129DA2B7" w14:textId="50F74F01" w:rsidR="2AD22CE4" w:rsidRDefault="2AD22CE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Ver las solicitudes de adopción.</w:t>
      </w:r>
    </w:p>
    <w:p w14:paraId="58E4E5F2" w14:textId="056EE0A8" w:rsidR="00CC76F0" w:rsidRPr="00CC76F0" w:rsidRDefault="00CC76F0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>
        <w:rPr>
          <w:szCs w:val="22"/>
          <w:lang w:val="es-US"/>
        </w:rPr>
        <w:t>Editar datos puntuales de las solicitudes de adopción.</w:t>
      </w:r>
    </w:p>
    <w:p w14:paraId="4A483B9C" w14:textId="592E8DDC" w:rsidR="00075E04" w:rsidRDefault="00075E0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>
        <w:rPr>
          <w:szCs w:val="22"/>
          <w:lang w:val="es-US"/>
        </w:rPr>
        <w:t>Ver las mascotas.</w:t>
      </w:r>
    </w:p>
    <w:p w14:paraId="31CBFFA2" w14:textId="0C46B363" w:rsidR="2AD22CE4" w:rsidRDefault="2AD22CE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Agregar mascotas que se encuentran en el CTC (puede ser que la mascota este adoptada o disponible).</w:t>
      </w:r>
    </w:p>
    <w:p w14:paraId="53F2CB08" w14:textId="20B49C56" w:rsidR="00CC76F0" w:rsidRPr="00CC76F0" w:rsidRDefault="00CC76F0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>
        <w:rPr>
          <w:szCs w:val="22"/>
          <w:lang w:val="es-US"/>
        </w:rPr>
        <w:t>Editar datos puntuales de las mascotas ya existentes.</w:t>
      </w:r>
    </w:p>
    <w:p w14:paraId="59C38C83" w14:textId="54EF876F" w:rsidR="2AD22CE4" w:rsidRDefault="2AD22CE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Ver los reportes de animales encontrados.</w:t>
      </w:r>
    </w:p>
    <w:p w14:paraId="2C21F6F2" w14:textId="4356ACB8" w:rsidR="00CC76F0" w:rsidRPr="00CA27B2" w:rsidRDefault="00CA27B2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>
        <w:rPr>
          <w:szCs w:val="22"/>
          <w:lang w:val="es-US"/>
        </w:rPr>
        <w:t>Editar datos puntuales de los reportes.</w:t>
      </w:r>
    </w:p>
    <w:p w14:paraId="46099C95" w14:textId="0257FB12" w:rsidR="00075E04" w:rsidRDefault="00075E0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>
        <w:rPr>
          <w:szCs w:val="22"/>
          <w:lang w:val="es-US"/>
        </w:rPr>
        <w:t>Ver los administradores.</w:t>
      </w:r>
    </w:p>
    <w:p w14:paraId="4EF1CB94" w14:textId="30D48830" w:rsidR="00CA27B2" w:rsidRDefault="00CA27B2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>
        <w:rPr>
          <w:szCs w:val="22"/>
          <w:lang w:val="es-US"/>
        </w:rPr>
        <w:t>Crear nuevos administradores.</w:t>
      </w:r>
    </w:p>
    <w:p w14:paraId="28E7533F" w14:textId="6420144D" w:rsidR="00CA27B2" w:rsidRPr="00CA27B2" w:rsidRDefault="00CA27B2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>
        <w:rPr>
          <w:szCs w:val="22"/>
          <w:lang w:val="es-US"/>
        </w:rPr>
        <w:t>Editar datos puntuales de los administradores.</w:t>
      </w:r>
    </w:p>
    <w:p w14:paraId="3D235A69" w14:textId="4A3D7476" w:rsidR="2AD22CE4" w:rsidRDefault="2AD22CE4" w:rsidP="00853A86">
      <w:pPr>
        <w:pStyle w:val="ListParagraph"/>
        <w:numPr>
          <w:ilvl w:val="0"/>
          <w:numId w:val="14"/>
        </w:numPr>
        <w:rPr>
          <w:b/>
          <w:bCs/>
          <w:szCs w:val="22"/>
          <w:lang w:val="es-US"/>
        </w:rPr>
      </w:pPr>
      <w:r w:rsidRPr="2AD22CE4">
        <w:rPr>
          <w:b/>
          <w:bCs/>
          <w:szCs w:val="22"/>
          <w:lang w:val="es-US"/>
        </w:rPr>
        <w:t>Usuario:</w:t>
      </w:r>
    </w:p>
    <w:p w14:paraId="23C3B3EE" w14:textId="42436E61" w:rsidR="2AD22CE4" w:rsidRDefault="2AD22CE4" w:rsidP="2AD22CE4">
      <w:pPr>
        <w:ind w:left="810"/>
        <w:rPr>
          <w:szCs w:val="22"/>
          <w:lang w:val="es-US"/>
        </w:rPr>
      </w:pPr>
      <w:r w:rsidRPr="2AD22CE4">
        <w:rPr>
          <w:szCs w:val="22"/>
          <w:lang w:val="es-US"/>
        </w:rPr>
        <w:t>Personas que ingresan a la página del CTC con el fin de realizar solicitud que pueda apoyar al CTC</w:t>
      </w:r>
    </w:p>
    <w:p w14:paraId="3B3D0F8F" w14:textId="0CC42BBA" w:rsidR="2AD22CE4" w:rsidRDefault="2AD22CE4" w:rsidP="2AD22CE4">
      <w:pPr>
        <w:ind w:left="810"/>
        <w:rPr>
          <w:szCs w:val="22"/>
          <w:lang w:val="es-US"/>
        </w:rPr>
      </w:pPr>
      <w:r w:rsidRPr="2AD22CE4">
        <w:rPr>
          <w:szCs w:val="22"/>
          <w:lang w:val="es-US"/>
        </w:rPr>
        <w:t>Estos pueden realizar:</w:t>
      </w:r>
    </w:p>
    <w:p w14:paraId="449CBAF4" w14:textId="7AD1724E" w:rsidR="2AD22CE4" w:rsidRDefault="2AD22CE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 w:rsidRPr="2AD22CE4">
        <w:rPr>
          <w:szCs w:val="22"/>
          <w:lang w:val="es-US"/>
        </w:rPr>
        <w:t xml:space="preserve">Dar donaciones (puede ser </w:t>
      </w:r>
      <w:r w:rsidR="00CA27B2">
        <w:rPr>
          <w:szCs w:val="22"/>
          <w:lang w:val="es-US"/>
        </w:rPr>
        <w:t>monetario, en especie o voluntariado</w:t>
      </w:r>
      <w:r w:rsidRPr="2AD22CE4">
        <w:rPr>
          <w:szCs w:val="22"/>
          <w:lang w:val="es-US"/>
        </w:rPr>
        <w:t>).</w:t>
      </w:r>
    </w:p>
    <w:p w14:paraId="0A67C1D2" w14:textId="4591AC2E" w:rsidR="2AD22CE4" w:rsidRDefault="2AD22CE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Ver que requiere para hacer una adopción.</w:t>
      </w:r>
    </w:p>
    <w:p w14:paraId="31033355" w14:textId="0FAC8D7E" w:rsidR="2AD22CE4" w:rsidRDefault="2AD22CE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 w:rsidRPr="2AD22CE4">
        <w:rPr>
          <w:szCs w:val="22"/>
          <w:lang w:val="es-US"/>
        </w:rPr>
        <w:t xml:space="preserve">Solicitar </w:t>
      </w:r>
      <w:r w:rsidR="00DB701C">
        <w:rPr>
          <w:szCs w:val="22"/>
          <w:lang w:val="es-US"/>
        </w:rPr>
        <w:t xml:space="preserve">la adopción de </w:t>
      </w:r>
      <w:r w:rsidRPr="2AD22CE4">
        <w:rPr>
          <w:szCs w:val="22"/>
          <w:lang w:val="es-US"/>
        </w:rPr>
        <w:t>alguna mascota.</w:t>
      </w:r>
    </w:p>
    <w:p w14:paraId="7829C685" w14:textId="3DB1CEEC" w:rsidR="2AD22CE4" w:rsidRDefault="2AD22CE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 w:rsidRPr="2AD22CE4">
        <w:rPr>
          <w:szCs w:val="22"/>
          <w:lang w:val="es-US"/>
        </w:rPr>
        <w:t xml:space="preserve">Ver las mascotas </w:t>
      </w:r>
      <w:r w:rsidR="00DB701C">
        <w:rPr>
          <w:szCs w:val="22"/>
          <w:lang w:val="es-US"/>
        </w:rPr>
        <w:t>disponibles para adopción</w:t>
      </w:r>
      <w:r w:rsidRPr="2AD22CE4">
        <w:rPr>
          <w:szCs w:val="22"/>
          <w:lang w:val="es-US"/>
        </w:rPr>
        <w:t>.</w:t>
      </w:r>
    </w:p>
    <w:p w14:paraId="0A3E8A91" w14:textId="50D76A65" w:rsidR="00DB701C" w:rsidRDefault="00DB701C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>
        <w:rPr>
          <w:szCs w:val="22"/>
          <w:lang w:val="es-US"/>
        </w:rPr>
        <w:t>Ver las mascotas adoptadas.</w:t>
      </w:r>
    </w:p>
    <w:p w14:paraId="60EFA85F" w14:textId="5B5533D9" w:rsidR="2AD22CE4" w:rsidRDefault="2AD22CE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Hacer un reporte de algún animal dentro del STC.</w:t>
      </w:r>
    </w:p>
    <w:p w14:paraId="74F4EFBA" w14:textId="4556A2BB" w:rsidR="2AD22CE4" w:rsidRDefault="2AD22CE4" w:rsidP="00853A86">
      <w:pPr>
        <w:pStyle w:val="ListParagraph"/>
        <w:numPr>
          <w:ilvl w:val="1"/>
          <w:numId w:val="14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Hacer un relato sobre su experiencia sobre el CTC.</w:t>
      </w:r>
    </w:p>
    <w:p w14:paraId="68C24AC6" w14:textId="11B2B77A" w:rsidR="2AD22CE4" w:rsidRDefault="2AD22CE4" w:rsidP="2AD22CE4">
      <w:pPr>
        <w:rPr>
          <w:b/>
          <w:bCs/>
          <w:sz w:val="28"/>
          <w:szCs w:val="28"/>
          <w:lang w:val="es-US"/>
        </w:rPr>
      </w:pPr>
      <w:r w:rsidRPr="2AD22CE4">
        <w:rPr>
          <w:b/>
          <w:bCs/>
          <w:sz w:val="28"/>
          <w:szCs w:val="28"/>
          <w:lang w:val="es-US"/>
        </w:rPr>
        <w:t>Paquetes</w:t>
      </w:r>
    </w:p>
    <w:p w14:paraId="6611725E" w14:textId="020F9B4B" w:rsidR="2AD22CE4" w:rsidRDefault="2AD22CE4" w:rsidP="2AD22CE4">
      <w:pPr>
        <w:rPr>
          <w:szCs w:val="22"/>
          <w:lang w:val="es-US"/>
        </w:rPr>
      </w:pPr>
      <w:r w:rsidRPr="2AD22CE4">
        <w:rPr>
          <w:szCs w:val="22"/>
          <w:lang w:val="es-US"/>
        </w:rPr>
        <w:t>Se tienes 4 módulos en los cuales nuestros actores tiene algún a interacción, en el caso del administrador, este tiene interacción con los siguientes paquetes.</w:t>
      </w:r>
    </w:p>
    <w:p w14:paraId="7F71F4CE" w14:textId="7CB8D83A" w:rsidR="2AD22CE4" w:rsidRDefault="2AD22CE4" w:rsidP="2AD22CE4">
      <w:pPr>
        <w:pStyle w:val="ListParagraph"/>
        <w:numPr>
          <w:ilvl w:val="0"/>
          <w:numId w:val="13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Adopción</w:t>
      </w:r>
    </w:p>
    <w:p w14:paraId="4F520B8A" w14:textId="3AF6C999" w:rsidR="2AD22CE4" w:rsidRDefault="2AD22CE4" w:rsidP="2AD22CE4">
      <w:pPr>
        <w:pStyle w:val="ListParagraph"/>
        <w:numPr>
          <w:ilvl w:val="0"/>
          <w:numId w:val="13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Donación</w:t>
      </w:r>
    </w:p>
    <w:p w14:paraId="75845D86" w14:textId="71EFD0FE" w:rsidR="2AD22CE4" w:rsidRDefault="2AD22CE4" w:rsidP="2AD22CE4">
      <w:pPr>
        <w:pStyle w:val="ListParagraph"/>
        <w:numPr>
          <w:ilvl w:val="0"/>
          <w:numId w:val="13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Reporte</w:t>
      </w:r>
    </w:p>
    <w:p w14:paraId="77900BB4" w14:textId="379FC485" w:rsidR="2AD22CE4" w:rsidRDefault="2AD22CE4" w:rsidP="2AD22CE4">
      <w:pPr>
        <w:rPr>
          <w:szCs w:val="22"/>
          <w:lang w:val="es-US"/>
        </w:rPr>
      </w:pPr>
      <w:r w:rsidRPr="2AD22CE4">
        <w:rPr>
          <w:szCs w:val="22"/>
          <w:lang w:val="es-US"/>
        </w:rPr>
        <w:t>En el caso del usuario este podrá interactuar en los siguientes paquetes:</w:t>
      </w:r>
    </w:p>
    <w:p w14:paraId="69295162" w14:textId="021501D9" w:rsidR="2AD22CE4" w:rsidRDefault="2AD22CE4" w:rsidP="2AD22CE4">
      <w:pPr>
        <w:pStyle w:val="ListParagraph"/>
        <w:numPr>
          <w:ilvl w:val="0"/>
          <w:numId w:val="12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Adopción</w:t>
      </w:r>
    </w:p>
    <w:p w14:paraId="02CF469A" w14:textId="4594D8EA" w:rsidR="2AD22CE4" w:rsidRDefault="2AD22CE4" w:rsidP="2AD22CE4">
      <w:pPr>
        <w:pStyle w:val="ListParagraph"/>
        <w:numPr>
          <w:ilvl w:val="0"/>
          <w:numId w:val="12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Donación</w:t>
      </w:r>
    </w:p>
    <w:p w14:paraId="6356ED7E" w14:textId="0124504F" w:rsidR="2AD22CE4" w:rsidRDefault="2AD22CE4" w:rsidP="2AD22CE4">
      <w:pPr>
        <w:pStyle w:val="ListParagraph"/>
        <w:numPr>
          <w:ilvl w:val="0"/>
          <w:numId w:val="12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Reporte</w:t>
      </w:r>
    </w:p>
    <w:p w14:paraId="4CC54AD3" w14:textId="6900695A" w:rsidR="2AD22CE4" w:rsidRDefault="2AD22CE4" w:rsidP="2AD22CE4">
      <w:pPr>
        <w:pStyle w:val="ListParagraph"/>
        <w:numPr>
          <w:ilvl w:val="0"/>
          <w:numId w:val="12"/>
        </w:numPr>
        <w:rPr>
          <w:szCs w:val="22"/>
          <w:lang w:val="es-US"/>
        </w:rPr>
      </w:pPr>
      <w:r w:rsidRPr="2AD22CE4">
        <w:rPr>
          <w:szCs w:val="22"/>
          <w:lang w:val="es-US"/>
        </w:rPr>
        <w:t>Testimonio</w:t>
      </w:r>
    </w:p>
    <w:p w14:paraId="35D16EE5" w14:textId="695C0002" w:rsidR="2AD22CE4" w:rsidRDefault="2AD22CE4"/>
    <w:p w14:paraId="14744B5E" w14:textId="6FF41C05" w:rsidR="2AD22CE4" w:rsidRDefault="3736105A" w:rsidP="00636322">
      <w:pPr>
        <w:pStyle w:val="Titulo2"/>
        <w:outlineLvl w:val="1"/>
      </w:pPr>
      <w:r w:rsidRPr="3736105A">
        <w:rPr>
          <w:lang w:val="es-US"/>
        </w:rPr>
        <w:t>Diagramas caso de uso</w:t>
      </w:r>
    </w:p>
    <w:p w14:paraId="2875A55E" w14:textId="7DE26608" w:rsidR="2AD22CE4" w:rsidRDefault="23AC093E" w:rsidP="2AD22CE4">
      <w:pPr>
        <w:rPr>
          <w:sz w:val="36"/>
          <w:szCs w:val="36"/>
          <w:lang w:val="es-US"/>
        </w:rPr>
      </w:pPr>
      <w:r w:rsidRPr="45C80B9D">
        <w:rPr>
          <w:sz w:val="36"/>
          <w:szCs w:val="36"/>
          <w:lang w:val="es-US"/>
        </w:rPr>
        <w:t>Adopción</w:t>
      </w:r>
    </w:p>
    <w:p w14:paraId="06CF41D1" w14:textId="6B42A7B5" w:rsidR="2AD22CE4" w:rsidRDefault="6E9D49C2">
      <w:r>
        <w:rPr>
          <w:noProof/>
          <w:lang w:val="es-MX" w:eastAsia="es-MX"/>
        </w:rPr>
        <w:drawing>
          <wp:inline distT="0" distB="0" distL="0" distR="0" wp14:anchorId="21C194CA" wp14:editId="5CC5F6A1">
            <wp:extent cx="6486524" cy="3698018"/>
            <wp:effectExtent l="0" t="0" r="0" b="0"/>
            <wp:docPr id="472088915" name="Picture 472088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4" cy="369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F8C4EC" w:rsidRPr="45C80B9D">
        <w:rPr>
          <w:b/>
          <w:bCs/>
          <w:sz w:val="28"/>
          <w:szCs w:val="28"/>
        </w:rPr>
        <w:t>Identificador</w:t>
      </w:r>
    </w:p>
    <w:p w14:paraId="680BEA61" w14:textId="48F41BEE" w:rsidR="6FB01DDA" w:rsidRDefault="6FB01DDA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Nombre:</w:t>
      </w:r>
      <w:r w:rsidRPr="45C80B9D">
        <w:rPr>
          <w:szCs w:val="22"/>
        </w:rPr>
        <w:t xml:space="preserve"> </w:t>
      </w:r>
      <w:r w:rsidR="2D43D4DF" w:rsidRPr="45C80B9D">
        <w:rPr>
          <w:szCs w:val="22"/>
        </w:rPr>
        <w:t>Adopción</w:t>
      </w:r>
    </w:p>
    <w:p w14:paraId="41733FED" w14:textId="1347D84B" w:rsidR="6FB01DDA" w:rsidRDefault="6FB01DDA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Versión:</w:t>
      </w:r>
      <w:r w:rsidRPr="45C80B9D">
        <w:rPr>
          <w:szCs w:val="22"/>
        </w:rPr>
        <w:t xml:space="preserve"> 2.</w:t>
      </w:r>
      <w:r w:rsidR="5BF11C13" w:rsidRPr="45C80B9D">
        <w:rPr>
          <w:szCs w:val="22"/>
        </w:rPr>
        <w:t>4</w:t>
      </w:r>
    </w:p>
    <w:p w14:paraId="3F494BD1" w14:textId="56F703B1" w:rsidR="6FB01DDA" w:rsidRDefault="6FB01DDA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Estado:</w:t>
      </w:r>
      <w:r w:rsidRPr="45C80B9D">
        <w:rPr>
          <w:szCs w:val="22"/>
        </w:rPr>
        <w:t xml:space="preserve"> Completado</w:t>
      </w:r>
    </w:p>
    <w:p w14:paraId="0E9423C5" w14:textId="672E19B8" w:rsidR="6FB01DDA" w:rsidRDefault="6FB01DDA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Actor principal:</w:t>
      </w:r>
      <w:r w:rsidRPr="45C80B9D">
        <w:rPr>
          <w:szCs w:val="22"/>
        </w:rPr>
        <w:t xml:space="preserve"> Usuario</w:t>
      </w:r>
    </w:p>
    <w:p w14:paraId="071C56F5" w14:textId="6F05F699" w:rsidR="6FB01DDA" w:rsidRDefault="6FB01DDA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Tipo:</w:t>
      </w:r>
      <w:r w:rsidR="57D40F9B" w:rsidRPr="45C80B9D">
        <w:rPr>
          <w:i/>
          <w:iCs/>
          <w:szCs w:val="22"/>
        </w:rPr>
        <w:t xml:space="preserve"> Alta</w:t>
      </w:r>
    </w:p>
    <w:p w14:paraId="29F4A4E4" w14:textId="71F1F555" w:rsidR="6FB01DDA" w:rsidRDefault="6FB01DDA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Área:</w:t>
      </w:r>
      <w:r w:rsidRPr="45C80B9D">
        <w:rPr>
          <w:szCs w:val="22"/>
        </w:rPr>
        <w:t xml:space="preserve"> Plataforma de adopciones</w:t>
      </w:r>
    </w:p>
    <w:p w14:paraId="15877E0F" w14:textId="4EBBC471" w:rsidR="6FB01DDA" w:rsidRDefault="6FB01DDA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Prioridad:</w:t>
      </w:r>
      <w:r w:rsidR="7C445382" w:rsidRPr="45C80B9D">
        <w:rPr>
          <w:i/>
          <w:iCs/>
          <w:szCs w:val="22"/>
        </w:rPr>
        <w:t xml:space="preserve"> Alta</w:t>
      </w:r>
    </w:p>
    <w:p w14:paraId="3DF36CEE" w14:textId="729365D4" w:rsidR="6FB01DDA" w:rsidRDefault="6FB01DDA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Descripción</w:t>
      </w:r>
    </w:p>
    <w:p w14:paraId="23431322" w14:textId="06C6F173" w:rsidR="06C87AF8" w:rsidRDefault="06C87AF8" w:rsidP="45C80B9D">
      <w:r>
        <w:t xml:space="preserve">Le da la posibilidad al </w:t>
      </w:r>
      <w:r w:rsidR="2C091BE6">
        <w:t xml:space="preserve">usuario poder adoptar una mascota que se encuentre disponible </w:t>
      </w:r>
      <w:r w:rsidR="39D01D4C">
        <w:t>dentro del CTC</w:t>
      </w:r>
      <w:r w:rsidR="7707FE49">
        <w:t>.</w:t>
      </w:r>
    </w:p>
    <w:p w14:paraId="0A42DFB8" w14:textId="67EDF0CF" w:rsidR="6FB01DDA" w:rsidRDefault="6FB01DDA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Precondiciones</w:t>
      </w:r>
    </w:p>
    <w:p w14:paraId="08CEC27E" w14:textId="767A45D3" w:rsidR="6FB01DDA" w:rsidRDefault="6FB01DDA" w:rsidP="45C80B9D">
      <w:pPr>
        <w:pStyle w:val="ListParagraph"/>
        <w:numPr>
          <w:ilvl w:val="0"/>
          <w:numId w:val="10"/>
        </w:numPr>
      </w:pPr>
      <w:r w:rsidRPr="3FB7E25A">
        <w:rPr>
          <w:i/>
          <w:iCs/>
        </w:rPr>
        <w:t>P</w:t>
      </w:r>
      <w:r w:rsidR="4133A862" w:rsidRPr="3FB7E25A">
        <w:rPr>
          <w:i/>
          <w:iCs/>
        </w:rPr>
        <w:t>R1</w:t>
      </w:r>
      <w:r w:rsidRPr="3FB7E25A">
        <w:rPr>
          <w:i/>
          <w:iCs/>
        </w:rPr>
        <w:t>:</w:t>
      </w:r>
      <w:r w:rsidR="45D4E277" w:rsidRPr="3FB7E25A">
        <w:rPr>
          <w:i/>
          <w:iCs/>
        </w:rPr>
        <w:t xml:space="preserve"> </w:t>
      </w:r>
      <w:r w:rsidR="45D4E277">
        <w:t xml:space="preserve"> Haber visto las mascotas disponibles.</w:t>
      </w:r>
    </w:p>
    <w:p w14:paraId="3A6AEBCA" w14:textId="2D16C2B2" w:rsidR="45D4E277" w:rsidRDefault="45D4E277" w:rsidP="45C80B9D">
      <w:pPr>
        <w:pStyle w:val="ListParagraph"/>
        <w:numPr>
          <w:ilvl w:val="0"/>
          <w:numId w:val="10"/>
        </w:numPr>
      </w:pPr>
      <w:r w:rsidRPr="3FB7E25A">
        <w:rPr>
          <w:i/>
          <w:iCs/>
        </w:rPr>
        <w:t>P</w:t>
      </w:r>
      <w:r w:rsidR="2FD04C05" w:rsidRPr="3FB7E25A">
        <w:rPr>
          <w:i/>
          <w:iCs/>
        </w:rPr>
        <w:t>R</w:t>
      </w:r>
      <w:r w:rsidRPr="3FB7E25A">
        <w:rPr>
          <w:i/>
          <w:iCs/>
        </w:rPr>
        <w:t>2: Ser mayor de edad o estar acompañado de su tutor.</w:t>
      </w:r>
    </w:p>
    <w:p w14:paraId="1017E6F0" w14:textId="68E8AC49" w:rsidR="6FB01DDA" w:rsidRDefault="6FB01DDA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Flujo Principal</w:t>
      </w:r>
    </w:p>
    <w:p w14:paraId="565551A2" w14:textId="1878172F" w:rsidR="6954DB44" w:rsidRDefault="6954DB44" w:rsidP="45C80B9D">
      <w:pPr>
        <w:pStyle w:val="ListParagraph"/>
        <w:numPr>
          <w:ilvl w:val="0"/>
          <w:numId w:val="5"/>
        </w:numPr>
      </w:pPr>
      <w:r>
        <w:t>Presionar el botón para realizar la</w:t>
      </w:r>
      <w:r w:rsidR="79CF4F45">
        <w:t xml:space="preserve"> adopción mediante la pestaña o por enlace de la mascota que desea</w:t>
      </w:r>
      <w:r w:rsidR="670C3CC3">
        <w:t>.</w:t>
      </w:r>
    </w:p>
    <w:p w14:paraId="6C160F52" w14:textId="11ADC8B4" w:rsidR="436E3C0B" w:rsidRDefault="6627F9E3" w:rsidP="436E3C0B">
      <w:pPr>
        <w:pStyle w:val="ListParagraph"/>
        <w:numPr>
          <w:ilvl w:val="0"/>
          <w:numId w:val="5"/>
        </w:numPr>
      </w:pPr>
      <w:r>
        <w:t>El sistema muestra el registro de la persona</w:t>
      </w:r>
      <w:r w:rsidR="69353B58">
        <w:t>.</w:t>
      </w:r>
    </w:p>
    <w:p w14:paraId="6B07F771" w14:textId="55E77AF4" w:rsidR="6627F9E3" w:rsidRDefault="6627F9E3" w:rsidP="4FB65165">
      <w:pPr>
        <w:pStyle w:val="ListParagraph"/>
        <w:numPr>
          <w:ilvl w:val="0"/>
          <w:numId w:val="5"/>
        </w:numPr>
      </w:pPr>
      <w:r>
        <w:t>El sistema muestra el formulario para ingresar una adopción.</w:t>
      </w:r>
    </w:p>
    <w:p w14:paraId="633F5C31" w14:textId="500CFEC4" w:rsidR="63A8BC66" w:rsidRDefault="417CAB20" w:rsidP="63A8BC66">
      <w:pPr>
        <w:pStyle w:val="ListParagraph"/>
        <w:numPr>
          <w:ilvl w:val="0"/>
          <w:numId w:val="5"/>
        </w:numPr>
      </w:pPr>
      <w:r>
        <w:t>El usuario responde el formulario</w:t>
      </w:r>
    </w:p>
    <w:p w14:paraId="5405C185" w14:textId="21D206E4" w:rsidR="417CAB20" w:rsidRDefault="417CAB20" w:rsidP="312EE744">
      <w:pPr>
        <w:pStyle w:val="ListParagraph"/>
        <w:numPr>
          <w:ilvl w:val="0"/>
          <w:numId w:val="5"/>
        </w:numPr>
      </w:pPr>
      <w:r>
        <w:t>El sistema valida que ningún campo este vacío.</w:t>
      </w:r>
    </w:p>
    <w:p w14:paraId="553211B7" w14:textId="3563C8FC" w:rsidR="417CAB20" w:rsidRDefault="417CAB20" w:rsidP="312EE744">
      <w:pPr>
        <w:pStyle w:val="ListParagraph"/>
        <w:numPr>
          <w:ilvl w:val="0"/>
          <w:numId w:val="5"/>
        </w:numPr>
      </w:pPr>
      <w:r>
        <w:t>El sistema muestra un apartado para documentos.</w:t>
      </w:r>
    </w:p>
    <w:p w14:paraId="7837C4B7" w14:textId="71078E97" w:rsidR="45F59ADD" w:rsidRDefault="3F4CAE6F" w:rsidP="45F59ADD">
      <w:pPr>
        <w:pStyle w:val="ListParagraph"/>
        <w:numPr>
          <w:ilvl w:val="0"/>
          <w:numId w:val="5"/>
        </w:numPr>
      </w:pPr>
      <w:r>
        <w:t>El usuario introduce los documentos solicitados.</w:t>
      </w:r>
    </w:p>
    <w:p w14:paraId="65451C2C" w14:textId="2931D9EB" w:rsidR="3F4CAE6F" w:rsidRDefault="3F4CAE6F" w:rsidP="62A9CE53">
      <w:pPr>
        <w:pStyle w:val="ListParagraph"/>
        <w:numPr>
          <w:ilvl w:val="0"/>
          <w:numId w:val="5"/>
        </w:numPr>
      </w:pPr>
      <w:r>
        <w:t>El usuario acepta los términos y condiciones.</w:t>
      </w:r>
    </w:p>
    <w:p w14:paraId="757926AD" w14:textId="6F79588A" w:rsidR="35EEC5E8" w:rsidRDefault="62B87D7D" w:rsidP="35EEC5E8">
      <w:pPr>
        <w:pStyle w:val="ListParagraph"/>
        <w:numPr>
          <w:ilvl w:val="0"/>
          <w:numId w:val="5"/>
        </w:numPr>
      </w:pPr>
      <w:r>
        <w:t>El sistema guarda las respuestas y documentos del usuario</w:t>
      </w:r>
    </w:p>
    <w:p w14:paraId="2B832115" w14:textId="020C5CBA" w:rsidR="46B26081" w:rsidRDefault="2F629085" w:rsidP="46B26081">
      <w:pPr>
        <w:pStyle w:val="ListParagraph"/>
        <w:numPr>
          <w:ilvl w:val="0"/>
          <w:numId w:val="5"/>
        </w:numPr>
      </w:pPr>
      <w:r>
        <w:t>El sistema muestra el mensaje de confirmación</w:t>
      </w:r>
    </w:p>
    <w:p w14:paraId="5669A641" w14:textId="224A1C19" w:rsidR="6FB01DDA" w:rsidRDefault="6FB01DDA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Flujo Alternativo</w:t>
      </w:r>
    </w:p>
    <w:p w14:paraId="2F7B86E0" w14:textId="4619AC98" w:rsidR="6FB01DDA" w:rsidRDefault="6FB01DDA" w:rsidP="3FB7E25A">
      <w:pPr>
        <w:pStyle w:val="ListParagraph"/>
        <w:numPr>
          <w:ilvl w:val="0"/>
          <w:numId w:val="9"/>
        </w:numPr>
        <w:rPr>
          <w:i/>
          <w:iCs/>
        </w:rPr>
      </w:pPr>
      <w:r w:rsidRPr="3FB7E25A">
        <w:rPr>
          <w:i/>
          <w:iCs/>
        </w:rPr>
        <w:t>A1:</w:t>
      </w:r>
      <w:r w:rsidR="6508CDDF" w:rsidRPr="3FB7E25A">
        <w:rPr>
          <w:i/>
          <w:iCs/>
        </w:rPr>
        <w:t xml:space="preserve"> </w:t>
      </w:r>
      <w:r w:rsidR="6508CDDF" w:rsidRPr="3FB7E25A">
        <w:t>El sistema muestra aviso de campos vacíos.</w:t>
      </w:r>
    </w:p>
    <w:p w14:paraId="06318FF9" w14:textId="27A9C057" w:rsidR="6508CDDF" w:rsidRDefault="3EA6F571" w:rsidP="3FB7E25A">
      <w:pPr>
        <w:pStyle w:val="ListParagraph"/>
        <w:numPr>
          <w:ilvl w:val="0"/>
          <w:numId w:val="9"/>
        </w:numPr>
      </w:pPr>
      <w:r w:rsidRPr="3EA6F571">
        <w:rPr>
          <w:i/>
          <w:iCs/>
        </w:rPr>
        <w:t>A2:</w:t>
      </w:r>
      <w:r>
        <w:t xml:space="preserve"> El sistema muestra aviso por no aceptar los términos</w:t>
      </w:r>
    </w:p>
    <w:p w14:paraId="409D39FF" w14:textId="7DB40F7F" w:rsidR="6FB01DDA" w:rsidRDefault="6FB01DDA" w:rsidP="45C80B9D">
      <w:pPr>
        <w:rPr>
          <w:b/>
          <w:bCs/>
          <w:sz w:val="28"/>
          <w:szCs w:val="28"/>
        </w:rPr>
      </w:pPr>
      <w:r w:rsidRPr="3FB7E25A">
        <w:rPr>
          <w:b/>
          <w:bCs/>
          <w:sz w:val="28"/>
          <w:szCs w:val="28"/>
        </w:rPr>
        <w:t>Postcondición</w:t>
      </w:r>
    </w:p>
    <w:p w14:paraId="4EC102D6" w14:textId="0BD3C8FC" w:rsidR="188A9710" w:rsidRDefault="188A9710" w:rsidP="3FB7E25A">
      <w:pPr>
        <w:pStyle w:val="ListParagraph"/>
        <w:numPr>
          <w:ilvl w:val="0"/>
          <w:numId w:val="3"/>
        </w:numPr>
        <w:rPr>
          <w:szCs w:val="22"/>
        </w:rPr>
      </w:pPr>
      <w:r w:rsidRPr="3FB7E25A">
        <w:rPr>
          <w:i/>
          <w:iCs/>
          <w:szCs w:val="22"/>
        </w:rPr>
        <w:t>PO1:</w:t>
      </w:r>
      <w:r w:rsidRPr="3FB7E25A">
        <w:rPr>
          <w:szCs w:val="22"/>
        </w:rPr>
        <w:t xml:space="preserve"> El usuario recibirá una visita domiciliaría.</w:t>
      </w:r>
    </w:p>
    <w:p w14:paraId="36DB2586" w14:textId="566A54F9" w:rsidR="45C80B9D" w:rsidRDefault="2610B7FA" w:rsidP="3FB7E25A">
      <w:pPr>
        <w:pStyle w:val="ListParagraph"/>
        <w:numPr>
          <w:ilvl w:val="0"/>
          <w:numId w:val="3"/>
        </w:numPr>
        <w:rPr>
          <w:szCs w:val="22"/>
        </w:rPr>
      </w:pPr>
      <w:r w:rsidRPr="3FB7E25A">
        <w:rPr>
          <w:i/>
          <w:iCs/>
          <w:szCs w:val="22"/>
        </w:rPr>
        <w:t>PO</w:t>
      </w:r>
      <w:r w:rsidR="19FA7A3C" w:rsidRPr="3FB7E25A">
        <w:rPr>
          <w:i/>
          <w:iCs/>
          <w:szCs w:val="22"/>
        </w:rPr>
        <w:t>2</w:t>
      </w:r>
      <w:r w:rsidRPr="3FB7E25A">
        <w:rPr>
          <w:i/>
          <w:iCs/>
          <w:szCs w:val="22"/>
        </w:rPr>
        <w:t>:</w:t>
      </w:r>
      <w:r w:rsidR="66937CE7" w:rsidRPr="3FB7E25A">
        <w:rPr>
          <w:i/>
          <w:iCs/>
          <w:szCs w:val="22"/>
        </w:rPr>
        <w:t xml:space="preserve"> </w:t>
      </w:r>
      <w:r w:rsidR="66937CE7" w:rsidRPr="3FB7E25A">
        <w:rPr>
          <w:szCs w:val="22"/>
        </w:rPr>
        <w:t xml:space="preserve"> El usuario recibirá un correo </w:t>
      </w:r>
      <w:r w:rsidR="3CAA8BC8" w:rsidRPr="3FB7E25A">
        <w:rPr>
          <w:szCs w:val="22"/>
        </w:rPr>
        <w:t xml:space="preserve">en caso de que </w:t>
      </w:r>
      <w:r w:rsidR="7F263B85" w:rsidRPr="3FB7E25A">
        <w:rPr>
          <w:szCs w:val="22"/>
        </w:rPr>
        <w:t xml:space="preserve">su solicitud </w:t>
      </w:r>
      <w:r w:rsidR="3CAA8BC8" w:rsidRPr="3FB7E25A">
        <w:rPr>
          <w:szCs w:val="22"/>
        </w:rPr>
        <w:t>sea</w:t>
      </w:r>
      <w:r w:rsidR="66937CE7" w:rsidRPr="3FB7E25A">
        <w:rPr>
          <w:szCs w:val="22"/>
        </w:rPr>
        <w:t xml:space="preserve"> </w:t>
      </w:r>
      <w:r w:rsidR="716003B4" w:rsidRPr="3FB7E25A">
        <w:rPr>
          <w:szCs w:val="22"/>
        </w:rPr>
        <w:t>aproba</w:t>
      </w:r>
      <w:r w:rsidR="117A4A36" w:rsidRPr="3FB7E25A">
        <w:rPr>
          <w:szCs w:val="22"/>
        </w:rPr>
        <w:t>da/</w:t>
      </w:r>
      <w:r w:rsidR="716003B4" w:rsidRPr="3FB7E25A">
        <w:rPr>
          <w:szCs w:val="22"/>
        </w:rPr>
        <w:t xml:space="preserve"> rechaz</w:t>
      </w:r>
      <w:r w:rsidR="0AA1C152" w:rsidRPr="3FB7E25A">
        <w:rPr>
          <w:szCs w:val="22"/>
        </w:rPr>
        <w:t>ada</w:t>
      </w:r>
      <w:r w:rsidR="716003B4" w:rsidRPr="3FB7E25A">
        <w:rPr>
          <w:szCs w:val="22"/>
        </w:rPr>
        <w:t>.</w:t>
      </w:r>
    </w:p>
    <w:p w14:paraId="692DE293" w14:textId="54D102DB" w:rsidR="4ED1D131" w:rsidRDefault="4ED1D131">
      <w:r>
        <w:br w:type="page"/>
      </w:r>
    </w:p>
    <w:p w14:paraId="6C60926F" w14:textId="691D8209" w:rsidR="2AD22CE4" w:rsidRDefault="23AC093E" w:rsidP="2AD22CE4">
      <w:pPr>
        <w:rPr>
          <w:sz w:val="36"/>
          <w:szCs w:val="36"/>
          <w:lang w:val="es-US"/>
        </w:rPr>
      </w:pPr>
      <w:r w:rsidRPr="45C80B9D">
        <w:rPr>
          <w:sz w:val="36"/>
          <w:szCs w:val="36"/>
          <w:lang w:val="es-US"/>
        </w:rPr>
        <w:t>Donación</w:t>
      </w:r>
    </w:p>
    <w:p w14:paraId="01D7AB36" w14:textId="0844150B" w:rsidR="2AD22CE4" w:rsidRDefault="3EC3E242" w:rsidP="45C80B9D">
      <w:pPr>
        <w:rPr>
          <w:sz w:val="28"/>
          <w:szCs w:val="28"/>
        </w:rPr>
      </w:pPr>
      <w:r>
        <w:rPr>
          <w:noProof/>
          <w:lang w:val="es-MX" w:eastAsia="es-MX"/>
        </w:rPr>
        <w:drawing>
          <wp:inline distT="0" distB="0" distL="0" distR="0" wp14:anchorId="5BC20657" wp14:editId="11212E95">
            <wp:extent cx="6476998" cy="4031908"/>
            <wp:effectExtent l="0" t="0" r="0" b="0"/>
            <wp:docPr id="1171810765" name="Picture 1171810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98" cy="403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B3B357" w:rsidRPr="45C80B9D">
        <w:rPr>
          <w:b/>
          <w:bCs/>
          <w:sz w:val="28"/>
          <w:szCs w:val="28"/>
        </w:rPr>
        <w:t>Identificador</w:t>
      </w:r>
    </w:p>
    <w:p w14:paraId="360E2880" w14:textId="0E28F7DD" w:rsidR="2AD22CE4" w:rsidRDefault="71B3B357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Nombre:</w:t>
      </w:r>
      <w:r w:rsidRPr="45C80B9D">
        <w:rPr>
          <w:szCs w:val="22"/>
        </w:rPr>
        <w:t xml:space="preserve"> </w:t>
      </w:r>
      <w:r w:rsidR="355A6F0F" w:rsidRPr="45C80B9D">
        <w:rPr>
          <w:szCs w:val="22"/>
        </w:rPr>
        <w:t>Donaciones</w:t>
      </w:r>
    </w:p>
    <w:p w14:paraId="6A17C4C8" w14:textId="4783B78B" w:rsidR="2AD22CE4" w:rsidRDefault="71B3B357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Versión:</w:t>
      </w:r>
      <w:r w:rsidRPr="45C80B9D">
        <w:rPr>
          <w:szCs w:val="22"/>
        </w:rPr>
        <w:t xml:space="preserve"> 2.</w:t>
      </w:r>
      <w:r w:rsidR="256D7E87" w:rsidRPr="45C80B9D">
        <w:rPr>
          <w:szCs w:val="22"/>
        </w:rPr>
        <w:t>4</w:t>
      </w:r>
    </w:p>
    <w:p w14:paraId="60976C56" w14:textId="56F703B1" w:rsidR="2AD22CE4" w:rsidRDefault="71B3B357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Estado:</w:t>
      </w:r>
      <w:r w:rsidRPr="45C80B9D">
        <w:rPr>
          <w:szCs w:val="22"/>
        </w:rPr>
        <w:t xml:space="preserve"> Completado</w:t>
      </w:r>
    </w:p>
    <w:p w14:paraId="4E226F2E" w14:textId="672E19B8" w:rsidR="2AD22CE4" w:rsidRDefault="71B3B357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Actor principal:</w:t>
      </w:r>
      <w:r w:rsidRPr="45C80B9D">
        <w:rPr>
          <w:szCs w:val="22"/>
        </w:rPr>
        <w:t xml:space="preserve"> Usuario</w:t>
      </w:r>
    </w:p>
    <w:p w14:paraId="2F7BDCC1" w14:textId="51F3BBF3" w:rsidR="2AD22CE4" w:rsidRDefault="71B3B357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Tipo:</w:t>
      </w:r>
    </w:p>
    <w:p w14:paraId="701147D6" w14:textId="71F1F555" w:rsidR="2AD22CE4" w:rsidRDefault="71B3B357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Área:</w:t>
      </w:r>
      <w:r w:rsidRPr="45C80B9D">
        <w:rPr>
          <w:szCs w:val="22"/>
        </w:rPr>
        <w:t xml:space="preserve"> Plataforma de adopciones</w:t>
      </w:r>
    </w:p>
    <w:p w14:paraId="2C824DA9" w14:textId="51802F6C" w:rsidR="2AD22CE4" w:rsidRDefault="71B3B357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Prioridad:</w:t>
      </w:r>
    </w:p>
    <w:p w14:paraId="684DB8F2" w14:textId="729365D4" w:rsidR="2AD22CE4" w:rsidRDefault="71B3B357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Descripción</w:t>
      </w:r>
    </w:p>
    <w:p w14:paraId="2E94CBCE" w14:textId="04532E06" w:rsidR="2AD22CE4" w:rsidRDefault="2F4391B6" w:rsidP="2F4391B6">
      <w:pPr>
        <w:rPr>
          <w:sz w:val="20"/>
          <w:szCs w:val="20"/>
        </w:rPr>
      </w:pPr>
      <w:r w:rsidRPr="2F4391B6">
        <w:rPr>
          <w:szCs w:val="22"/>
        </w:rPr>
        <w:t>Permite al usuario apoyar el CTC mediante donaciones, aportaciones en especio o voluntariado.</w:t>
      </w:r>
    </w:p>
    <w:p w14:paraId="0583FA73" w14:textId="67EDF0CF" w:rsidR="2AD22CE4" w:rsidRDefault="71B3B357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Precondiciones</w:t>
      </w:r>
    </w:p>
    <w:p w14:paraId="165D2353" w14:textId="2AE95385" w:rsidR="2AD22CE4" w:rsidRDefault="2F4391B6" w:rsidP="2F4391B6">
      <w:pPr>
        <w:pStyle w:val="ListParagraph"/>
        <w:numPr>
          <w:ilvl w:val="0"/>
          <w:numId w:val="10"/>
        </w:numPr>
      </w:pPr>
      <w:r w:rsidRPr="2F4391B6">
        <w:rPr>
          <w:i/>
          <w:iCs/>
        </w:rPr>
        <w:t>P1:</w:t>
      </w:r>
      <w:r w:rsidRPr="2F4391B6">
        <w:t xml:space="preserve"> Ser mayor de edad.</w:t>
      </w:r>
    </w:p>
    <w:p w14:paraId="40C4ED40" w14:textId="4A741CDB" w:rsidR="2F4391B6" w:rsidRDefault="2F4391B6" w:rsidP="2F4391B6">
      <w:pPr>
        <w:pStyle w:val="ListParagraph"/>
        <w:numPr>
          <w:ilvl w:val="0"/>
          <w:numId w:val="10"/>
        </w:numPr>
      </w:pPr>
      <w:r w:rsidRPr="2F4391B6">
        <w:rPr>
          <w:i/>
          <w:iCs/>
        </w:rPr>
        <w:t>P2:</w:t>
      </w:r>
      <w:r w:rsidRPr="2F4391B6">
        <w:t xml:space="preserve"> Contar con disponibilidad de tiempo (voluntariado).</w:t>
      </w:r>
    </w:p>
    <w:p w14:paraId="3D73E068" w14:textId="54D1D547" w:rsidR="2F4391B6" w:rsidRDefault="2F4391B6" w:rsidP="2F4391B6">
      <w:pPr>
        <w:pStyle w:val="ListParagraph"/>
        <w:numPr>
          <w:ilvl w:val="0"/>
          <w:numId w:val="10"/>
        </w:numPr>
      </w:pPr>
      <w:r w:rsidRPr="2F4391B6">
        <w:rPr>
          <w:i/>
          <w:iCs/>
        </w:rPr>
        <w:t>P3:</w:t>
      </w:r>
      <w:r w:rsidRPr="2F4391B6">
        <w:t xml:space="preserve"> Tener capacidad para realizar entregas o depósitos.</w:t>
      </w:r>
    </w:p>
    <w:p w14:paraId="3BB04DFF" w14:textId="68E8AC49" w:rsidR="2AD22CE4" w:rsidRDefault="71B3B357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Flujo Principal</w:t>
      </w:r>
    </w:p>
    <w:p w14:paraId="4C434CAC" w14:textId="40DE715C" w:rsidR="2AD22CE4" w:rsidRDefault="2F4391B6" w:rsidP="45C80B9D">
      <w:pPr>
        <w:pStyle w:val="ListParagraph"/>
        <w:numPr>
          <w:ilvl w:val="0"/>
          <w:numId w:val="6"/>
        </w:numPr>
      </w:pPr>
      <w:r>
        <w:t>El usuario presiona el botón de “realizar donación” desde la pestaña de donación.</w:t>
      </w:r>
    </w:p>
    <w:p w14:paraId="66B9D7EB" w14:textId="4CCFE28B" w:rsidR="2F4391B6" w:rsidRDefault="2F4391B6" w:rsidP="2F4391B6">
      <w:pPr>
        <w:pStyle w:val="ListParagraph"/>
        <w:numPr>
          <w:ilvl w:val="0"/>
          <w:numId w:val="6"/>
        </w:numPr>
      </w:pPr>
      <w:r>
        <w:t>El sistema muestra el registro de persona.</w:t>
      </w:r>
    </w:p>
    <w:p w14:paraId="7E221010" w14:textId="2DD441B6" w:rsidR="2F4391B6" w:rsidRDefault="2F4391B6" w:rsidP="2F4391B6">
      <w:pPr>
        <w:pStyle w:val="ListParagraph"/>
        <w:numPr>
          <w:ilvl w:val="0"/>
          <w:numId w:val="6"/>
        </w:numPr>
      </w:pPr>
      <w:r>
        <w:t>El sistema muestra el apartado de tipo de donación, motivo y tiempo en el que se realizara.</w:t>
      </w:r>
    </w:p>
    <w:p w14:paraId="304B44A0" w14:textId="2886BDD5" w:rsidR="2F4391B6" w:rsidRDefault="2F4391B6" w:rsidP="2F4391B6">
      <w:pPr>
        <w:pStyle w:val="ListParagraph"/>
        <w:numPr>
          <w:ilvl w:val="0"/>
          <w:numId w:val="6"/>
        </w:numPr>
      </w:pPr>
      <w:r>
        <w:t>El usuario introduce los datos deseados sobre el tipo de donación que desea aportar.</w:t>
      </w:r>
    </w:p>
    <w:p w14:paraId="3BF361A1" w14:textId="5F518A67" w:rsidR="2F4391B6" w:rsidRDefault="3EA6F571" w:rsidP="2F4391B6">
      <w:pPr>
        <w:pStyle w:val="ListParagraph"/>
        <w:numPr>
          <w:ilvl w:val="0"/>
          <w:numId w:val="6"/>
        </w:numPr>
      </w:pPr>
      <w:r>
        <w:t>El usuario elige mostrar o no su donación (si decide no mostrar saltar al paso 7).</w:t>
      </w:r>
    </w:p>
    <w:p w14:paraId="70C6AB7E" w14:textId="113C36C0" w:rsidR="3EA6F571" w:rsidRDefault="3EA6F571" w:rsidP="3EA6F571">
      <w:pPr>
        <w:pStyle w:val="ListParagraph"/>
        <w:numPr>
          <w:ilvl w:val="0"/>
          <w:numId w:val="6"/>
        </w:numPr>
      </w:pPr>
      <w:r>
        <w:t>En caso de mostrar el sistema muestra un apartado de creación de avatar.</w:t>
      </w:r>
    </w:p>
    <w:p w14:paraId="71DE26A7" w14:textId="75412C3D" w:rsidR="2A0DA3A7" w:rsidRDefault="2A0DA3A7" w:rsidP="2A0DA3A7">
      <w:pPr>
        <w:pStyle w:val="ListParagraph"/>
        <w:numPr>
          <w:ilvl w:val="0"/>
          <w:numId w:val="6"/>
        </w:numPr>
      </w:pPr>
      <w:r>
        <w:t>El sistema termina la donación.</w:t>
      </w:r>
    </w:p>
    <w:p w14:paraId="257D4610" w14:textId="224A1C19" w:rsidR="2AD22CE4" w:rsidRDefault="71B3B357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Flujo Alternativo</w:t>
      </w:r>
    </w:p>
    <w:p w14:paraId="453BA158" w14:textId="66581C27" w:rsidR="2AD22CE4" w:rsidRDefault="3EA6F571" w:rsidP="3EA6F571">
      <w:pPr>
        <w:pStyle w:val="ListParagraph"/>
        <w:numPr>
          <w:ilvl w:val="0"/>
          <w:numId w:val="9"/>
        </w:numPr>
      </w:pPr>
      <w:r w:rsidRPr="3EA6F571">
        <w:rPr>
          <w:i/>
          <w:iCs/>
        </w:rPr>
        <w:t xml:space="preserve">A1: </w:t>
      </w:r>
      <w:r w:rsidRPr="3EA6F571">
        <w:t>El sistema valida que los campos no estén vacíos.</w:t>
      </w:r>
    </w:p>
    <w:p w14:paraId="70AD5FD8" w14:textId="09440152" w:rsidR="3EA6F571" w:rsidRDefault="3EA6F571" w:rsidP="3EA6F571">
      <w:pPr>
        <w:pStyle w:val="ListParagraph"/>
        <w:numPr>
          <w:ilvl w:val="0"/>
          <w:numId w:val="9"/>
        </w:numPr>
      </w:pPr>
      <w:r w:rsidRPr="3EA6F571">
        <w:rPr>
          <w:i/>
          <w:iCs/>
        </w:rPr>
        <w:t xml:space="preserve">A2: </w:t>
      </w:r>
      <w:r w:rsidRPr="3EA6F571">
        <w:t>El sistema verifica que la fecha no sea pasada al día en que se realiza.</w:t>
      </w:r>
    </w:p>
    <w:p w14:paraId="00C0E749" w14:textId="7DB40F7F" w:rsidR="2AD22CE4" w:rsidRDefault="3EA6F571" w:rsidP="45C80B9D">
      <w:pPr>
        <w:rPr>
          <w:b/>
          <w:bCs/>
          <w:sz w:val="28"/>
          <w:szCs w:val="28"/>
        </w:rPr>
      </w:pPr>
      <w:r w:rsidRPr="3EA6F571">
        <w:rPr>
          <w:b/>
          <w:bCs/>
          <w:sz w:val="28"/>
          <w:szCs w:val="28"/>
        </w:rPr>
        <w:t>Postcondición</w:t>
      </w:r>
    </w:p>
    <w:p w14:paraId="174F2412" w14:textId="30B45F09" w:rsidR="2AD22CE4" w:rsidRDefault="3EA6F571" w:rsidP="3EA6F571">
      <w:pPr>
        <w:pStyle w:val="ListParagraph"/>
        <w:numPr>
          <w:ilvl w:val="0"/>
          <w:numId w:val="3"/>
        </w:numPr>
      </w:pPr>
      <w:r w:rsidRPr="3EA6F571">
        <w:rPr>
          <w:i/>
          <w:iCs/>
        </w:rPr>
        <w:t>PO1:</w:t>
      </w:r>
      <w:r>
        <w:t xml:space="preserve"> El sistema elimina la donación si supera el tiempo establecido.</w:t>
      </w:r>
    </w:p>
    <w:p w14:paraId="3E79F289" w14:textId="053F3F6B" w:rsidR="3EA6F571" w:rsidRDefault="3EA6F571" w:rsidP="3EA6F571">
      <w:pPr>
        <w:pStyle w:val="ListParagraph"/>
        <w:numPr>
          <w:ilvl w:val="0"/>
          <w:numId w:val="3"/>
        </w:numPr>
      </w:pPr>
      <w:r w:rsidRPr="3EA6F571">
        <w:rPr>
          <w:i/>
          <w:iCs/>
        </w:rPr>
        <w:t>PO2</w:t>
      </w:r>
      <w:r w:rsidRPr="3EA6F571">
        <w:t>: El sistema muestra su avatar junto a su donación si se cumple.</w:t>
      </w:r>
    </w:p>
    <w:p w14:paraId="741B2E27" w14:textId="77777777" w:rsidR="00034260" w:rsidRDefault="00034260">
      <w:pPr>
        <w:spacing w:before="100" w:after="100"/>
        <w:rPr>
          <w:sz w:val="36"/>
          <w:szCs w:val="36"/>
          <w:lang w:val="es-US"/>
        </w:rPr>
      </w:pPr>
      <w:r>
        <w:rPr>
          <w:sz w:val="36"/>
          <w:szCs w:val="36"/>
          <w:lang w:val="es-US"/>
        </w:rPr>
        <w:br w:type="page"/>
      </w:r>
    </w:p>
    <w:p w14:paraId="768DF0CD" w14:textId="42828115" w:rsidR="2AD22CE4" w:rsidRDefault="23AC093E" w:rsidP="2AD22CE4">
      <w:pPr>
        <w:rPr>
          <w:sz w:val="36"/>
          <w:szCs w:val="36"/>
          <w:lang w:val="es-US"/>
        </w:rPr>
      </w:pPr>
      <w:r w:rsidRPr="45C80B9D">
        <w:rPr>
          <w:sz w:val="36"/>
          <w:szCs w:val="36"/>
          <w:lang w:val="es-US"/>
        </w:rPr>
        <w:t>Reporte</w:t>
      </w:r>
    </w:p>
    <w:p w14:paraId="6511F77D" w14:textId="1CDBD64F" w:rsidR="2AD22CE4" w:rsidRDefault="61EA0F50" w:rsidP="45C80B9D">
      <w:pPr>
        <w:rPr>
          <w:sz w:val="28"/>
          <w:szCs w:val="28"/>
        </w:rPr>
      </w:pPr>
      <w:r>
        <w:rPr>
          <w:noProof/>
          <w:lang w:val="es-MX" w:eastAsia="es-MX"/>
        </w:rPr>
        <w:drawing>
          <wp:inline distT="0" distB="0" distL="0" distR="0" wp14:anchorId="025F835C" wp14:editId="5897AE61">
            <wp:extent cx="6419848" cy="4075467"/>
            <wp:effectExtent l="0" t="0" r="0" b="0"/>
            <wp:docPr id="735812081" name="Picture 735812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48" cy="407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A3D792" w:rsidRPr="45C80B9D">
        <w:rPr>
          <w:b/>
          <w:bCs/>
          <w:sz w:val="28"/>
          <w:szCs w:val="28"/>
        </w:rPr>
        <w:t>Identificador</w:t>
      </w:r>
    </w:p>
    <w:p w14:paraId="5B66E966" w14:textId="799A48DC" w:rsidR="2AD22CE4" w:rsidRDefault="43A3D792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Nombre:</w:t>
      </w:r>
      <w:r w:rsidRPr="45C80B9D">
        <w:rPr>
          <w:szCs w:val="22"/>
        </w:rPr>
        <w:t xml:space="preserve"> </w:t>
      </w:r>
      <w:r w:rsidR="7F1ADB57" w:rsidRPr="45C80B9D">
        <w:rPr>
          <w:szCs w:val="22"/>
        </w:rPr>
        <w:t>Reportes</w:t>
      </w:r>
    </w:p>
    <w:p w14:paraId="0FBEA9D5" w14:textId="5AD65048" w:rsidR="2AD22CE4" w:rsidRDefault="43A3D792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Versión:</w:t>
      </w:r>
      <w:r w:rsidRPr="45C80B9D">
        <w:rPr>
          <w:szCs w:val="22"/>
        </w:rPr>
        <w:t xml:space="preserve"> </w:t>
      </w:r>
      <w:r w:rsidR="355D9C5D" w:rsidRPr="45C80B9D">
        <w:rPr>
          <w:szCs w:val="22"/>
        </w:rPr>
        <w:t>2</w:t>
      </w:r>
      <w:r w:rsidRPr="45C80B9D">
        <w:rPr>
          <w:szCs w:val="22"/>
        </w:rPr>
        <w:t>.</w:t>
      </w:r>
      <w:r w:rsidR="3E89F2D7" w:rsidRPr="45C80B9D">
        <w:rPr>
          <w:szCs w:val="22"/>
        </w:rPr>
        <w:t>2</w:t>
      </w:r>
    </w:p>
    <w:p w14:paraId="36692770" w14:textId="56F703B1" w:rsidR="2AD22CE4" w:rsidRDefault="43A3D792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Estado:</w:t>
      </w:r>
      <w:r w:rsidRPr="45C80B9D">
        <w:rPr>
          <w:szCs w:val="22"/>
        </w:rPr>
        <w:t xml:space="preserve"> Completado</w:t>
      </w:r>
    </w:p>
    <w:p w14:paraId="6377E57D" w14:textId="672E19B8" w:rsidR="2AD22CE4" w:rsidRDefault="43A3D792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Actor principal:</w:t>
      </w:r>
      <w:r w:rsidRPr="45C80B9D">
        <w:rPr>
          <w:szCs w:val="22"/>
        </w:rPr>
        <w:t xml:space="preserve"> Usuario</w:t>
      </w:r>
    </w:p>
    <w:p w14:paraId="69CE0BE4" w14:textId="51F3BBF3" w:rsidR="2AD22CE4" w:rsidRDefault="43A3D792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Tipo:</w:t>
      </w:r>
    </w:p>
    <w:p w14:paraId="25B51539" w14:textId="71F1F555" w:rsidR="2AD22CE4" w:rsidRDefault="43A3D792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Área:</w:t>
      </w:r>
      <w:r w:rsidRPr="45C80B9D">
        <w:rPr>
          <w:szCs w:val="22"/>
        </w:rPr>
        <w:t xml:space="preserve"> Plataforma de adopciones</w:t>
      </w:r>
    </w:p>
    <w:p w14:paraId="4973A027" w14:textId="51802F6C" w:rsidR="2AD22CE4" w:rsidRDefault="43A3D792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Prioridad:</w:t>
      </w:r>
    </w:p>
    <w:p w14:paraId="261A2F4D" w14:textId="729365D4" w:rsidR="2AD22CE4" w:rsidRDefault="43A3D792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Descripción</w:t>
      </w:r>
    </w:p>
    <w:p w14:paraId="77CA18F3" w14:textId="6706BD42" w:rsidR="2AD22CE4" w:rsidRDefault="3EA6F571" w:rsidP="3EA6F571">
      <w:pPr>
        <w:rPr>
          <w:szCs w:val="22"/>
        </w:rPr>
      </w:pPr>
      <w:r w:rsidRPr="3EA6F571">
        <w:rPr>
          <w:szCs w:val="22"/>
        </w:rPr>
        <w:t>Informar al personal del CTC, la existencia de alguna mascota dentro del metro o al alrededor.</w:t>
      </w:r>
    </w:p>
    <w:p w14:paraId="15613647" w14:textId="67EDF0CF" w:rsidR="2AD22CE4" w:rsidRDefault="43A3D792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Precondiciones</w:t>
      </w:r>
    </w:p>
    <w:p w14:paraId="7D78FB89" w14:textId="7A8C8F77" w:rsidR="2AD22CE4" w:rsidRDefault="3EA6F571" w:rsidP="3EA6F571">
      <w:pPr>
        <w:pStyle w:val="ListParagraph"/>
        <w:numPr>
          <w:ilvl w:val="0"/>
          <w:numId w:val="10"/>
        </w:numPr>
      </w:pPr>
      <w:r w:rsidRPr="3EA6F571">
        <w:rPr>
          <w:i/>
          <w:iCs/>
        </w:rPr>
        <w:t>P1:</w:t>
      </w:r>
      <w:r w:rsidRPr="3EA6F571">
        <w:t xml:space="preserve"> Saber en qué línea y estación del metro esta.</w:t>
      </w:r>
    </w:p>
    <w:p w14:paraId="6A60A347" w14:textId="115B9ED9" w:rsidR="3EA6F571" w:rsidRDefault="3EA6F571" w:rsidP="3EA6F571">
      <w:pPr>
        <w:pStyle w:val="ListParagraph"/>
        <w:numPr>
          <w:ilvl w:val="0"/>
          <w:numId w:val="10"/>
        </w:numPr>
      </w:pPr>
      <w:r w:rsidRPr="3EA6F571">
        <w:rPr>
          <w:i/>
          <w:iCs/>
        </w:rPr>
        <w:t>P2:</w:t>
      </w:r>
      <w:r w:rsidRPr="3EA6F571">
        <w:t xml:space="preserve"> Tomar foto de la mascota (opcional).</w:t>
      </w:r>
    </w:p>
    <w:p w14:paraId="05C425C6" w14:textId="3DD5C00B" w:rsidR="3EA6F571" w:rsidRDefault="3EA6F571" w:rsidP="3EA6F571">
      <w:pPr>
        <w:pStyle w:val="ListParagraph"/>
        <w:numPr>
          <w:ilvl w:val="0"/>
          <w:numId w:val="10"/>
        </w:numPr>
      </w:pPr>
      <w:r w:rsidRPr="3EA6F571">
        <w:rPr>
          <w:i/>
          <w:iCs/>
        </w:rPr>
        <w:t>P3</w:t>
      </w:r>
      <w:r w:rsidRPr="3EA6F571">
        <w:t>: Tener ubicado a la mascota (en caso de apoyo).</w:t>
      </w:r>
    </w:p>
    <w:p w14:paraId="42E6BD29" w14:textId="68E8AC49" w:rsidR="2AD22CE4" w:rsidRDefault="43A3D792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Flujo Principal</w:t>
      </w:r>
    </w:p>
    <w:p w14:paraId="7A09A6E1" w14:textId="1F3DD528" w:rsidR="2AD22CE4" w:rsidRDefault="3EA6F571" w:rsidP="45C80B9D">
      <w:pPr>
        <w:pStyle w:val="ListParagraph"/>
        <w:numPr>
          <w:ilvl w:val="0"/>
          <w:numId w:val="7"/>
        </w:numPr>
      </w:pPr>
      <w:r>
        <w:t>El usuario presionara el botón de reportar en la pestaña de reportes.</w:t>
      </w:r>
    </w:p>
    <w:p w14:paraId="562D46FC" w14:textId="3B73D70D" w:rsidR="3EA6F571" w:rsidRDefault="3EA6F571" w:rsidP="3EA6F571">
      <w:pPr>
        <w:pStyle w:val="ListParagraph"/>
        <w:numPr>
          <w:ilvl w:val="0"/>
          <w:numId w:val="7"/>
        </w:numPr>
      </w:pPr>
      <w:r>
        <w:t>El sistema muestra un registro de usuario.</w:t>
      </w:r>
    </w:p>
    <w:p w14:paraId="21BC77B7" w14:textId="783480BB" w:rsidR="3EA6F571" w:rsidRDefault="3EA6F571" w:rsidP="3EA6F571">
      <w:pPr>
        <w:pStyle w:val="ListParagraph"/>
        <w:numPr>
          <w:ilvl w:val="0"/>
          <w:numId w:val="7"/>
        </w:numPr>
      </w:pPr>
      <w:r>
        <w:t>El sistema muestra un formulario sobre el reporte.</w:t>
      </w:r>
    </w:p>
    <w:p w14:paraId="5B13AC1A" w14:textId="4C3A8788" w:rsidR="3EA6F571" w:rsidRDefault="3EA6F571" w:rsidP="3EA6F571">
      <w:pPr>
        <w:pStyle w:val="ListParagraph"/>
        <w:numPr>
          <w:ilvl w:val="0"/>
          <w:numId w:val="7"/>
        </w:numPr>
      </w:pPr>
      <w:r>
        <w:t>El usuario ingresa línea y estación en la que está ubicado la mascota.</w:t>
      </w:r>
    </w:p>
    <w:p w14:paraId="1C3836BC" w14:textId="15ACED4E" w:rsidR="3EA6F571" w:rsidRDefault="3EA6F571" w:rsidP="3EA6F571">
      <w:pPr>
        <w:pStyle w:val="ListParagraph"/>
        <w:numPr>
          <w:ilvl w:val="0"/>
          <w:numId w:val="7"/>
        </w:numPr>
      </w:pPr>
      <w:r>
        <w:t>El usuario ingresa la hora en que fue vista la mascota.</w:t>
      </w:r>
    </w:p>
    <w:p w14:paraId="1495E8CF" w14:textId="146040EF" w:rsidR="3EA6F571" w:rsidRDefault="3EA6F571" w:rsidP="3EA6F571">
      <w:pPr>
        <w:pStyle w:val="ListParagraph"/>
        <w:numPr>
          <w:ilvl w:val="0"/>
          <w:numId w:val="7"/>
        </w:numPr>
      </w:pPr>
      <w:r>
        <w:t>El usuario ingresa una foto como referencia de la mascota (opcional).</w:t>
      </w:r>
    </w:p>
    <w:p w14:paraId="69D6DC0E" w14:textId="4AB34572" w:rsidR="3EA6F571" w:rsidRDefault="3EA6F571" w:rsidP="3EA6F571">
      <w:pPr>
        <w:pStyle w:val="ListParagraph"/>
        <w:numPr>
          <w:ilvl w:val="0"/>
          <w:numId w:val="7"/>
        </w:numPr>
      </w:pPr>
      <w:r>
        <w:t>El sistema envía el reporte.</w:t>
      </w:r>
    </w:p>
    <w:p w14:paraId="0ED3458B" w14:textId="224A1C19" w:rsidR="2AD22CE4" w:rsidRDefault="43A3D792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Flujo Alternativo</w:t>
      </w:r>
    </w:p>
    <w:p w14:paraId="3A8AB83D" w14:textId="390E9ED1" w:rsidR="2AD22CE4" w:rsidRDefault="3EA6F571" w:rsidP="3EA6F571">
      <w:pPr>
        <w:pStyle w:val="ListParagraph"/>
        <w:numPr>
          <w:ilvl w:val="0"/>
          <w:numId w:val="9"/>
        </w:numPr>
      </w:pPr>
      <w:r w:rsidRPr="3EA6F571">
        <w:rPr>
          <w:i/>
          <w:iCs/>
        </w:rPr>
        <w:t>A1:</w:t>
      </w:r>
      <w:r w:rsidRPr="3EA6F571">
        <w:t xml:space="preserve"> El sistema muestra un aviso si hay campos vacíos (no aplica en la foto).</w:t>
      </w:r>
    </w:p>
    <w:p w14:paraId="6F783232" w14:textId="6B84E9DB" w:rsidR="3EA6F571" w:rsidRDefault="3EA6F571" w:rsidP="3EA6F571">
      <w:pPr>
        <w:pStyle w:val="ListParagraph"/>
        <w:numPr>
          <w:ilvl w:val="0"/>
          <w:numId w:val="9"/>
        </w:numPr>
      </w:pPr>
      <w:r w:rsidRPr="3EA6F571">
        <w:rPr>
          <w:i/>
          <w:iCs/>
        </w:rPr>
        <w:t>A2:</w:t>
      </w:r>
      <w:r w:rsidRPr="3EA6F571">
        <w:t xml:space="preserve"> El sistema verifica que el archivo sea de formato JPG/JPEG.</w:t>
      </w:r>
    </w:p>
    <w:p w14:paraId="7C4C3C68" w14:textId="7DB40F7F" w:rsidR="2AD22CE4" w:rsidRDefault="43A3D792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Postcondición</w:t>
      </w:r>
    </w:p>
    <w:p w14:paraId="27411F33" w14:textId="47B8AF94" w:rsidR="2AD22CE4" w:rsidRDefault="3EA6F571" w:rsidP="3EA6F571">
      <w:pPr>
        <w:pStyle w:val="ListParagraph"/>
        <w:numPr>
          <w:ilvl w:val="0"/>
          <w:numId w:val="1"/>
        </w:numPr>
        <w:rPr>
          <w:szCs w:val="22"/>
        </w:rPr>
      </w:pPr>
      <w:r w:rsidRPr="3EA6F571">
        <w:rPr>
          <w:i/>
          <w:iCs/>
          <w:szCs w:val="22"/>
        </w:rPr>
        <w:t>PO1:</w:t>
      </w:r>
    </w:p>
    <w:p w14:paraId="4531B3A5" w14:textId="77777777" w:rsidR="00034260" w:rsidRDefault="00034260">
      <w:pPr>
        <w:spacing w:before="100" w:after="100"/>
        <w:rPr>
          <w:sz w:val="36"/>
          <w:szCs w:val="36"/>
          <w:lang w:val="es-US"/>
        </w:rPr>
      </w:pPr>
      <w:r>
        <w:rPr>
          <w:sz w:val="36"/>
          <w:szCs w:val="36"/>
          <w:lang w:val="es-US"/>
        </w:rPr>
        <w:br w:type="page"/>
      </w:r>
    </w:p>
    <w:p w14:paraId="2F81A41E" w14:textId="5D73673C" w:rsidR="2AD22CE4" w:rsidRDefault="23AC093E" w:rsidP="2AD22CE4">
      <w:pPr>
        <w:rPr>
          <w:sz w:val="36"/>
          <w:szCs w:val="36"/>
          <w:lang w:val="es-US"/>
        </w:rPr>
      </w:pPr>
      <w:r w:rsidRPr="45C80B9D">
        <w:rPr>
          <w:sz w:val="36"/>
          <w:szCs w:val="36"/>
          <w:lang w:val="es-US"/>
        </w:rPr>
        <w:t>Testimonio</w:t>
      </w:r>
    </w:p>
    <w:p w14:paraId="78A7388F" w14:textId="2BF9B4B3" w:rsidR="2AD22CE4" w:rsidRDefault="1E7A6DBD" w:rsidP="45C80B9D">
      <w:pPr>
        <w:rPr>
          <w:sz w:val="28"/>
          <w:szCs w:val="28"/>
        </w:rPr>
      </w:pPr>
      <w:r>
        <w:rPr>
          <w:noProof/>
          <w:lang w:val="es-MX" w:eastAsia="es-MX"/>
        </w:rPr>
        <w:drawing>
          <wp:inline distT="0" distB="0" distL="0" distR="0" wp14:anchorId="32BAAEA8" wp14:editId="69B27EFB">
            <wp:extent cx="6108094" cy="5334000"/>
            <wp:effectExtent l="0" t="0" r="0" b="0"/>
            <wp:docPr id="1984053197" name="Picture 1984053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94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B187B9" w:rsidRPr="45C80B9D">
        <w:rPr>
          <w:b/>
          <w:bCs/>
          <w:sz w:val="28"/>
          <w:szCs w:val="28"/>
        </w:rPr>
        <w:t>Identificador</w:t>
      </w:r>
    </w:p>
    <w:p w14:paraId="0CCA8055" w14:textId="47A7C093" w:rsidR="2AD22CE4" w:rsidRDefault="73B187B9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Nombre:</w:t>
      </w:r>
      <w:r w:rsidRPr="45C80B9D">
        <w:rPr>
          <w:szCs w:val="22"/>
        </w:rPr>
        <w:t xml:space="preserve"> Testimonio</w:t>
      </w:r>
    </w:p>
    <w:p w14:paraId="4ACDD4DE" w14:textId="467A76A0" w:rsidR="2AD22CE4" w:rsidRDefault="73B187B9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Versión:</w:t>
      </w:r>
      <w:r w:rsidRPr="45C80B9D">
        <w:rPr>
          <w:szCs w:val="22"/>
        </w:rPr>
        <w:t xml:space="preserve"> 1.</w:t>
      </w:r>
      <w:r w:rsidR="42A12EF0" w:rsidRPr="45C80B9D">
        <w:rPr>
          <w:szCs w:val="22"/>
        </w:rPr>
        <w:t>2</w:t>
      </w:r>
    </w:p>
    <w:p w14:paraId="7E8E8D09" w14:textId="56F703B1" w:rsidR="2AD22CE4" w:rsidRDefault="73B187B9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Estado:</w:t>
      </w:r>
      <w:r w:rsidRPr="45C80B9D">
        <w:rPr>
          <w:szCs w:val="22"/>
        </w:rPr>
        <w:t xml:space="preserve"> Completado</w:t>
      </w:r>
    </w:p>
    <w:p w14:paraId="7F16323F" w14:textId="672E19B8" w:rsidR="2AD22CE4" w:rsidRDefault="73B187B9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Actor principal:</w:t>
      </w:r>
      <w:r w:rsidRPr="45C80B9D">
        <w:rPr>
          <w:szCs w:val="22"/>
        </w:rPr>
        <w:t xml:space="preserve"> Usuario</w:t>
      </w:r>
    </w:p>
    <w:p w14:paraId="19CB93C8" w14:textId="1CAA62E8" w:rsidR="2AD22CE4" w:rsidRDefault="73B187B9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Tipo:</w:t>
      </w:r>
      <w:r w:rsidR="5B57F780" w:rsidRPr="45C80B9D">
        <w:rPr>
          <w:i/>
          <w:iCs/>
          <w:szCs w:val="22"/>
        </w:rPr>
        <w:t xml:space="preserve"> </w:t>
      </w:r>
      <w:r w:rsidR="5B57F780" w:rsidRPr="45C80B9D">
        <w:rPr>
          <w:szCs w:val="22"/>
        </w:rPr>
        <w:t>Alta</w:t>
      </w:r>
    </w:p>
    <w:p w14:paraId="43170B72" w14:textId="71F1F555" w:rsidR="2AD22CE4" w:rsidRDefault="73B187B9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Área:</w:t>
      </w:r>
      <w:r w:rsidRPr="45C80B9D">
        <w:rPr>
          <w:szCs w:val="22"/>
        </w:rPr>
        <w:t xml:space="preserve"> Plataforma de adopciones</w:t>
      </w:r>
    </w:p>
    <w:p w14:paraId="22DD17D3" w14:textId="793AF587" w:rsidR="2AD22CE4" w:rsidRDefault="73B187B9" w:rsidP="45C80B9D">
      <w:pPr>
        <w:pStyle w:val="ListParagraph"/>
        <w:numPr>
          <w:ilvl w:val="0"/>
          <w:numId w:val="11"/>
        </w:numPr>
        <w:rPr>
          <w:szCs w:val="22"/>
        </w:rPr>
      </w:pPr>
      <w:r w:rsidRPr="45C80B9D">
        <w:rPr>
          <w:i/>
          <w:iCs/>
          <w:szCs w:val="22"/>
        </w:rPr>
        <w:t>Prioridad:</w:t>
      </w:r>
      <w:r w:rsidR="69A217BB" w:rsidRPr="45C80B9D">
        <w:rPr>
          <w:i/>
          <w:iCs/>
          <w:szCs w:val="22"/>
        </w:rPr>
        <w:t xml:space="preserve"> </w:t>
      </w:r>
      <w:r w:rsidR="69A217BB" w:rsidRPr="45C80B9D">
        <w:rPr>
          <w:szCs w:val="22"/>
        </w:rPr>
        <w:t>Media</w:t>
      </w:r>
    </w:p>
    <w:p w14:paraId="35AC4A3C" w14:textId="729365D4" w:rsidR="2AD22CE4" w:rsidRDefault="73B187B9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Descripción</w:t>
      </w:r>
    </w:p>
    <w:p w14:paraId="2EF139CC" w14:textId="5B1A94DE" w:rsidR="2AD22CE4" w:rsidRDefault="4AB8D7A0" w:rsidP="45C80B9D">
      <w:pPr>
        <w:rPr>
          <w:szCs w:val="22"/>
        </w:rPr>
      </w:pPr>
      <w:r w:rsidRPr="45C80B9D">
        <w:rPr>
          <w:szCs w:val="22"/>
        </w:rPr>
        <w:t xml:space="preserve">El usuario busca registrar su experiencia (testimonio), sobre el proceso de adopción </w:t>
      </w:r>
    </w:p>
    <w:p w14:paraId="23D56B17" w14:textId="67EDF0CF" w:rsidR="2AD22CE4" w:rsidRDefault="73B187B9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Precondiciones</w:t>
      </w:r>
    </w:p>
    <w:p w14:paraId="4990E785" w14:textId="724188CD" w:rsidR="2AD22CE4" w:rsidRDefault="3EA6F571" w:rsidP="3EA6F571">
      <w:pPr>
        <w:pStyle w:val="ListParagraph"/>
        <w:numPr>
          <w:ilvl w:val="0"/>
          <w:numId w:val="10"/>
        </w:numPr>
      </w:pPr>
      <w:r w:rsidRPr="3EA6F571">
        <w:rPr>
          <w:i/>
          <w:iCs/>
        </w:rPr>
        <w:t>P1:</w:t>
      </w:r>
      <w:r w:rsidRPr="3EA6F571">
        <w:t xml:space="preserve"> Haber realizado una adopción.</w:t>
      </w:r>
    </w:p>
    <w:p w14:paraId="7BC636FA" w14:textId="27704785" w:rsidR="3EA6F571" w:rsidRDefault="3EA6F571" w:rsidP="3EA6F571">
      <w:pPr>
        <w:pStyle w:val="ListParagraph"/>
        <w:numPr>
          <w:ilvl w:val="0"/>
          <w:numId w:val="10"/>
        </w:numPr>
      </w:pPr>
      <w:r w:rsidRPr="3EA6F571">
        <w:rPr>
          <w:i/>
          <w:iCs/>
        </w:rPr>
        <w:t>P2:</w:t>
      </w:r>
      <w:r w:rsidRPr="3EA6F571">
        <w:t xml:space="preserve"> Que la adopción haya sido aprobada.</w:t>
      </w:r>
    </w:p>
    <w:p w14:paraId="2CB90C47" w14:textId="68E8AC49" w:rsidR="2AD22CE4" w:rsidRDefault="73B187B9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Flujo Principal</w:t>
      </w:r>
    </w:p>
    <w:p w14:paraId="07CF03F2" w14:textId="0688A268" w:rsidR="2AD22CE4" w:rsidRDefault="3EA6F571" w:rsidP="45C80B9D">
      <w:pPr>
        <w:pStyle w:val="ListParagraph"/>
        <w:numPr>
          <w:ilvl w:val="0"/>
          <w:numId w:val="8"/>
        </w:numPr>
      </w:pPr>
      <w:r>
        <w:t>El usuario presiona el botón de testimonio en la pestaña de nosotros.</w:t>
      </w:r>
    </w:p>
    <w:p w14:paraId="17381017" w14:textId="0498C144" w:rsidR="3EA6F571" w:rsidRDefault="3EA6F571" w:rsidP="3EA6F571">
      <w:pPr>
        <w:pStyle w:val="ListParagraph"/>
        <w:numPr>
          <w:ilvl w:val="0"/>
          <w:numId w:val="8"/>
        </w:numPr>
      </w:pPr>
      <w:r>
        <w:t>El sistema muestra un formulario en una ventana flotante.</w:t>
      </w:r>
    </w:p>
    <w:p w14:paraId="5FEA9C2A" w14:textId="78516766" w:rsidR="3EA6F571" w:rsidRDefault="3EA6F571" w:rsidP="3EA6F571">
      <w:pPr>
        <w:pStyle w:val="ListParagraph"/>
        <w:numPr>
          <w:ilvl w:val="0"/>
          <w:numId w:val="8"/>
        </w:numPr>
      </w:pPr>
      <w:r>
        <w:t>El usuario busca la mascota que adopto.</w:t>
      </w:r>
    </w:p>
    <w:p w14:paraId="60633BA4" w14:textId="2BEF7A24" w:rsidR="3EA6F571" w:rsidRDefault="3EA6F571" w:rsidP="3EA6F571">
      <w:pPr>
        <w:pStyle w:val="ListParagraph"/>
        <w:numPr>
          <w:ilvl w:val="0"/>
          <w:numId w:val="8"/>
        </w:numPr>
      </w:pPr>
      <w:r>
        <w:t>El usuario escribe su experiencia en el testimonio.</w:t>
      </w:r>
    </w:p>
    <w:p w14:paraId="6D84EEF4" w14:textId="23D7E21B" w:rsidR="3EA6F571" w:rsidRDefault="3EA6F571" w:rsidP="3EA6F571">
      <w:pPr>
        <w:pStyle w:val="ListParagraph"/>
        <w:numPr>
          <w:ilvl w:val="0"/>
          <w:numId w:val="8"/>
        </w:numPr>
      </w:pPr>
      <w:r>
        <w:t>El sistema finaliza el testimonio.</w:t>
      </w:r>
    </w:p>
    <w:p w14:paraId="1F9949D3" w14:textId="7928989D" w:rsidR="3EA6F571" w:rsidRDefault="3EA6F571" w:rsidP="3EA6F571">
      <w:pPr>
        <w:pStyle w:val="ListParagraph"/>
        <w:numPr>
          <w:ilvl w:val="0"/>
          <w:numId w:val="8"/>
        </w:numPr>
      </w:pPr>
      <w:r>
        <w:t>El sistema muestra un mensaje de éxito con su testimonio.</w:t>
      </w:r>
    </w:p>
    <w:p w14:paraId="1213400C" w14:textId="224A1C19" w:rsidR="2AD22CE4" w:rsidRDefault="73B187B9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Flujo Alternativo</w:t>
      </w:r>
    </w:p>
    <w:p w14:paraId="21A7215E" w14:textId="0E876E78" w:rsidR="2AD22CE4" w:rsidRDefault="3EA6F571" w:rsidP="3EA6F571">
      <w:pPr>
        <w:pStyle w:val="ListParagraph"/>
        <w:numPr>
          <w:ilvl w:val="0"/>
          <w:numId w:val="9"/>
        </w:numPr>
      </w:pPr>
      <w:r w:rsidRPr="3EA6F571">
        <w:rPr>
          <w:i/>
          <w:iCs/>
        </w:rPr>
        <w:t>A1:</w:t>
      </w:r>
      <w:r w:rsidRPr="3EA6F571">
        <w:t xml:space="preserve"> El sistema muestra un aviso si hay campos vacíos.</w:t>
      </w:r>
    </w:p>
    <w:p w14:paraId="6371F5D0" w14:textId="1D6D1AFA" w:rsidR="3EA6F571" w:rsidRDefault="3EA6F571" w:rsidP="3EA6F571">
      <w:pPr>
        <w:pStyle w:val="ListParagraph"/>
        <w:numPr>
          <w:ilvl w:val="0"/>
          <w:numId w:val="9"/>
        </w:numPr>
      </w:pPr>
      <w:r w:rsidRPr="3EA6F571">
        <w:rPr>
          <w:i/>
          <w:iCs/>
        </w:rPr>
        <w:t>A2:</w:t>
      </w:r>
      <w:r w:rsidRPr="3EA6F571">
        <w:t xml:space="preserve"> El sistema muestra aviso si no hay mascota seleccionada.</w:t>
      </w:r>
    </w:p>
    <w:p w14:paraId="7558DD13" w14:textId="7DB40F7F" w:rsidR="2AD22CE4" w:rsidRDefault="73B187B9" w:rsidP="45C80B9D">
      <w:pPr>
        <w:rPr>
          <w:b/>
          <w:bCs/>
          <w:sz w:val="28"/>
          <w:szCs w:val="28"/>
        </w:rPr>
      </w:pPr>
      <w:r w:rsidRPr="45C80B9D">
        <w:rPr>
          <w:b/>
          <w:bCs/>
          <w:sz w:val="28"/>
          <w:szCs w:val="28"/>
        </w:rPr>
        <w:t>Postcondición</w:t>
      </w:r>
    </w:p>
    <w:p w14:paraId="50998679" w14:textId="5A1489E8" w:rsidR="0B543C5E" w:rsidRDefault="3EA6F571" w:rsidP="3EA6F571">
      <w:pPr>
        <w:pStyle w:val="ListParagraph"/>
        <w:numPr>
          <w:ilvl w:val="0"/>
          <w:numId w:val="4"/>
        </w:numPr>
      </w:pPr>
      <w:r w:rsidRPr="3EA6F571">
        <w:rPr>
          <w:i/>
          <w:iCs/>
        </w:rPr>
        <w:t>PO1:</w:t>
      </w:r>
      <w:r w:rsidRPr="3EA6F571">
        <w:t xml:space="preserve"> El usuario podrá ver su testimonio en la página.</w:t>
      </w:r>
    </w:p>
    <w:p w14:paraId="4AD3FB79" w14:textId="13ED7CCD" w:rsidR="3EA6F571" w:rsidRDefault="3EA6F571" w:rsidP="3EA6F571">
      <w:pPr>
        <w:pStyle w:val="ListParagraph"/>
        <w:numPr>
          <w:ilvl w:val="0"/>
          <w:numId w:val="4"/>
        </w:numPr>
      </w:pPr>
      <w:r w:rsidRPr="3EA6F571">
        <w:rPr>
          <w:i/>
          <w:iCs/>
        </w:rPr>
        <w:t>PO2:</w:t>
      </w:r>
      <w:r w:rsidRPr="3EA6F571">
        <w:t xml:space="preserve"> Se elimina a la mascota de la lista de testimonios.</w:t>
      </w:r>
    </w:p>
    <w:p w14:paraId="4A24C512" w14:textId="7EDAD53B" w:rsidR="41BEC805" w:rsidRDefault="41BEC805" w:rsidP="00E14F46">
      <w:pPr>
        <w:pStyle w:val="Heading1"/>
      </w:pPr>
      <w:r w:rsidRPr="7B660EAB">
        <w:rPr>
          <w:lang w:val="es-US"/>
        </w:rPr>
        <w:t xml:space="preserve">Diagrama de Contexto </w:t>
      </w:r>
    </w:p>
    <w:p w14:paraId="70ACBB88" w14:textId="187C2EE6" w:rsidR="0B543C5E" w:rsidRDefault="0B543C5E" w:rsidP="00034260">
      <w:pPr>
        <w:rPr>
          <w:rFonts w:eastAsia="Aptos Display" w:cs="Aptos Display"/>
          <w:szCs w:val="22"/>
        </w:rPr>
      </w:pPr>
      <w:r w:rsidRPr="0B543C5E">
        <w:t>El siguiente diagrama de contexto muestra las entidades externas y los flujos de datos que entran y salen del sistema.</w:t>
      </w:r>
    </w:p>
    <w:p w14:paraId="0A76E76C" w14:textId="4A361AAD" w:rsidR="0B543C5E" w:rsidRDefault="0B543C5E" w:rsidP="00034260">
      <w:r>
        <w:rPr>
          <w:noProof/>
          <w:lang w:val="es-MX" w:eastAsia="es-MX"/>
        </w:rPr>
        <w:drawing>
          <wp:inline distT="0" distB="0" distL="0" distR="0" wp14:anchorId="24D0AAA0" wp14:editId="028C7371">
            <wp:extent cx="6181724" cy="1457325"/>
            <wp:effectExtent l="0" t="0" r="0" b="0"/>
            <wp:docPr id="1708315269" name="Imagen 1708315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F302" w14:textId="3395406B" w:rsidR="0B543C5E" w:rsidRDefault="0B543C5E" w:rsidP="00034260">
      <w:pPr>
        <w:rPr>
          <w:rFonts w:eastAsia="Aptos Display" w:cs="Aptos Display"/>
        </w:rPr>
      </w:pPr>
      <w:r w:rsidRPr="7B660EAB">
        <w:t xml:space="preserve">El diagrama de contexto se </w:t>
      </w:r>
      <w:r w:rsidR="0C22CE6D" w:rsidRPr="7B660EAB">
        <w:t>amplía</w:t>
      </w:r>
      <w:r w:rsidRPr="7B660EAB">
        <w:t xml:space="preserve"> con el siguiente Diagrama de Flujo de Datos de Nivel 0, mostrando los procesos generales.</w:t>
      </w:r>
    </w:p>
    <w:p w14:paraId="7398D969" w14:textId="18211A1F" w:rsidR="7B660EAB" w:rsidRDefault="57CB5037" w:rsidP="00034260">
      <w:pPr>
        <w:jc w:val="center"/>
      </w:pPr>
      <w:r>
        <w:rPr>
          <w:noProof/>
          <w:lang w:val="es-MX" w:eastAsia="es-MX"/>
        </w:rPr>
        <w:drawing>
          <wp:inline distT="0" distB="0" distL="0" distR="0" wp14:anchorId="14257683" wp14:editId="4875B572">
            <wp:extent cx="5137790" cy="3421828"/>
            <wp:effectExtent l="0" t="0" r="5715" b="7620"/>
            <wp:docPr id="542512021" name="Picture 54251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8" t="28846" r="40277" b="29120"/>
                    <a:stretch>
                      <a:fillRect/>
                    </a:stretch>
                  </pic:blipFill>
                  <pic:spPr>
                    <a:xfrm>
                      <a:off x="0" y="0"/>
                      <a:ext cx="5148103" cy="342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3B37" w14:textId="5FFFBB0C" w:rsidR="00E14F46" w:rsidRDefault="00E14F46" w:rsidP="00E14F46">
      <w:pPr>
        <w:pStyle w:val="Heading1"/>
        <w:rPr>
          <w:lang w:val="es-US"/>
        </w:rPr>
      </w:pPr>
      <w:r>
        <w:rPr>
          <w:lang w:val="es-US"/>
        </w:rPr>
        <w:t>Diagramas de Flujo</w:t>
      </w:r>
    </w:p>
    <w:p w14:paraId="50113E1C" w14:textId="09B840CD" w:rsidR="00E14F46" w:rsidRDefault="00E14F46" w:rsidP="00E14F46">
      <w:pPr>
        <w:pStyle w:val="Titulo2"/>
        <w:rPr>
          <w:lang w:val="es-US"/>
        </w:rPr>
      </w:pPr>
      <w:r>
        <w:rPr>
          <w:lang w:val="es-US"/>
        </w:rPr>
        <w:t>Solicitud</w:t>
      </w:r>
      <w:r w:rsidR="00A94903">
        <w:rPr>
          <w:lang w:val="es-US"/>
        </w:rPr>
        <w:t xml:space="preserve"> de adopción</w:t>
      </w:r>
    </w:p>
    <w:p w14:paraId="76AE65DE" w14:textId="09488457" w:rsidR="00A94903" w:rsidRDefault="00864A8F" w:rsidP="00325715">
      <w:pPr>
        <w:jc w:val="center"/>
        <w:rPr>
          <w:lang w:val="es-US"/>
        </w:rPr>
      </w:pPr>
      <w:r>
        <w:rPr>
          <w:noProof/>
          <w:lang w:val="es-US"/>
        </w:rPr>
        <w:drawing>
          <wp:inline distT="0" distB="0" distL="0" distR="0" wp14:anchorId="3E09B3C7" wp14:editId="501FCE71">
            <wp:extent cx="3796990" cy="4105939"/>
            <wp:effectExtent l="0" t="0" r="0" b="8890"/>
            <wp:docPr id="1407165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65321" name="Imagen 140716532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6990" cy="410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C107" w14:textId="5C7FE25B" w:rsidR="00A94903" w:rsidRDefault="00A94903" w:rsidP="00A94903">
      <w:pPr>
        <w:pStyle w:val="Titulo2"/>
        <w:rPr>
          <w:lang w:val="es-US"/>
        </w:rPr>
      </w:pPr>
      <w:r>
        <w:rPr>
          <w:lang w:val="es-US"/>
        </w:rPr>
        <w:t>Donación</w:t>
      </w:r>
    </w:p>
    <w:p w14:paraId="0B0E4081" w14:textId="7ADAD5FD" w:rsidR="00A94903" w:rsidRDefault="00325715" w:rsidP="009E15E1">
      <w:pPr>
        <w:jc w:val="center"/>
        <w:rPr>
          <w:lang w:val="es-US"/>
        </w:rPr>
      </w:pPr>
      <w:r>
        <w:rPr>
          <w:noProof/>
          <w:lang w:val="es-US"/>
        </w:rPr>
        <w:drawing>
          <wp:inline distT="0" distB="0" distL="0" distR="0" wp14:anchorId="38503A41" wp14:editId="20DBB0CD">
            <wp:extent cx="4075771" cy="3474885"/>
            <wp:effectExtent l="0" t="0" r="1270" b="0"/>
            <wp:docPr id="6606442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44211" name="Imagen 66064421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5771" cy="347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DFE9" w14:textId="4CE89A4D" w:rsidR="009E15E1" w:rsidRDefault="009E15E1" w:rsidP="009E15E1">
      <w:pPr>
        <w:pStyle w:val="Titulo2"/>
        <w:rPr>
          <w:lang w:val="es-US"/>
        </w:rPr>
      </w:pPr>
      <w:r>
        <w:rPr>
          <w:lang w:val="es-US"/>
        </w:rPr>
        <w:t>Reportes</w:t>
      </w:r>
    </w:p>
    <w:p w14:paraId="15D029EF" w14:textId="0095C40C" w:rsidR="009E15E1" w:rsidRPr="009E15E1" w:rsidRDefault="008C242D" w:rsidP="008C242D">
      <w:pPr>
        <w:jc w:val="center"/>
        <w:rPr>
          <w:lang w:val="es-US"/>
        </w:rPr>
      </w:pPr>
      <w:r>
        <w:rPr>
          <w:noProof/>
          <w:lang w:val="es-US"/>
        </w:rPr>
        <w:drawing>
          <wp:inline distT="0" distB="0" distL="0" distR="0" wp14:anchorId="0C8EAD9F" wp14:editId="2A72787C">
            <wp:extent cx="4627756" cy="4300594"/>
            <wp:effectExtent l="0" t="0" r="1905" b="5080"/>
            <wp:docPr id="11417504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50462" name="Imagen 11417504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7756" cy="43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C3D1" w14:textId="243776D9" w:rsidR="008C242D" w:rsidRDefault="008C242D" w:rsidP="008C242D">
      <w:pPr>
        <w:pStyle w:val="Titulo2"/>
        <w:rPr>
          <w:lang w:val="es-US"/>
        </w:rPr>
      </w:pPr>
      <w:r>
        <w:rPr>
          <w:lang w:val="es-US"/>
        </w:rPr>
        <w:t>Testimonios</w:t>
      </w:r>
    </w:p>
    <w:p w14:paraId="1DF55590" w14:textId="6F256DA7" w:rsidR="008C242D" w:rsidRPr="008C242D" w:rsidRDefault="00DB2FF7" w:rsidP="00DB2FF7">
      <w:pPr>
        <w:jc w:val="center"/>
        <w:rPr>
          <w:lang w:val="es-US"/>
        </w:rPr>
      </w:pPr>
      <w:r>
        <w:rPr>
          <w:noProof/>
          <w:lang w:val="es-US"/>
        </w:rPr>
        <w:drawing>
          <wp:inline distT="0" distB="0" distL="0" distR="0" wp14:anchorId="09EC90BD" wp14:editId="4F305B73">
            <wp:extent cx="4243039" cy="3803324"/>
            <wp:effectExtent l="0" t="0" r="5715" b="6985"/>
            <wp:docPr id="19129335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33548" name="Imagen 191293354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3868" cy="380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9180" w14:textId="6B452E5B" w:rsidR="7D1293D9" w:rsidRDefault="3EA6F571" w:rsidP="00E14F46">
      <w:pPr>
        <w:pStyle w:val="Heading1"/>
        <w:rPr>
          <w:lang w:val="es-US"/>
        </w:rPr>
      </w:pPr>
      <w:r w:rsidRPr="3EA6F571">
        <w:rPr>
          <w:lang w:val="es-US"/>
        </w:rPr>
        <w:t xml:space="preserve">Diagrama de actividades </w:t>
      </w:r>
    </w:p>
    <w:p w14:paraId="1E297F17" w14:textId="3491DD21" w:rsidR="3EA6F571" w:rsidRDefault="3EA6F571" w:rsidP="3EA6F571">
      <w:pPr>
        <w:rPr>
          <w:b/>
          <w:bCs/>
          <w:lang w:val="es-US"/>
        </w:rPr>
      </w:pPr>
      <w:r w:rsidRPr="3EA6F571">
        <w:rPr>
          <w:b/>
          <w:bCs/>
          <w:lang w:val="es-US"/>
        </w:rPr>
        <w:t xml:space="preserve">Adopción: </w:t>
      </w:r>
    </w:p>
    <w:p w14:paraId="4A0149EA" w14:textId="70A6C988" w:rsidR="62968A78" w:rsidRDefault="62968A78">
      <w:r>
        <w:rPr>
          <w:noProof/>
        </w:rPr>
        <w:drawing>
          <wp:inline distT="0" distB="0" distL="0" distR="0" wp14:anchorId="2258FAFE" wp14:editId="5AFA8A0B">
            <wp:extent cx="4978508" cy="3872453"/>
            <wp:effectExtent l="0" t="0" r="0" b="0"/>
            <wp:docPr id="1209912622" name="Picture 1209912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92" t="25549" r="29783" b="18956"/>
                    <a:stretch>
                      <a:fillRect/>
                    </a:stretch>
                  </pic:blipFill>
                  <pic:spPr>
                    <a:xfrm>
                      <a:off x="0" y="0"/>
                      <a:ext cx="4978508" cy="387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F214" w14:textId="59FE488C" w:rsidR="3EA6F571" w:rsidRDefault="3EA6F571"/>
    <w:p w14:paraId="74DC4595" w14:textId="752835D6" w:rsidR="3EA6F571" w:rsidRDefault="3EA6F571">
      <w:r>
        <w:t xml:space="preserve">    Donación: </w:t>
      </w:r>
    </w:p>
    <w:p w14:paraId="0BFD97DF" w14:textId="4B4CFDD5" w:rsidR="3EA6F571" w:rsidRDefault="3EA6F571">
      <w:r>
        <w:rPr>
          <w:noProof/>
        </w:rPr>
        <w:drawing>
          <wp:inline distT="0" distB="0" distL="0" distR="0" wp14:anchorId="0D9E0259" wp14:editId="5E7CEF86">
            <wp:extent cx="5057775" cy="3257550"/>
            <wp:effectExtent l="0" t="0" r="0" b="0"/>
            <wp:docPr id="1908437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3759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8679" w14:textId="197400A0" w:rsidR="3EA6F571" w:rsidRDefault="3EA6F571"/>
    <w:p w14:paraId="31F9CC70" w14:textId="45866D11" w:rsidR="3EA6F571" w:rsidRDefault="3EA6F571"/>
    <w:p w14:paraId="1779E150" w14:textId="29CDC4F9" w:rsidR="3EA6F571" w:rsidRDefault="3EA6F571" w:rsidP="3EA6F571">
      <w:pPr>
        <w:rPr>
          <w:b/>
          <w:bCs/>
        </w:rPr>
      </w:pPr>
      <w:r w:rsidRPr="3EA6F571">
        <w:rPr>
          <w:b/>
          <w:bCs/>
        </w:rPr>
        <w:t xml:space="preserve">Reporte: </w:t>
      </w:r>
    </w:p>
    <w:p w14:paraId="5130E5F7" w14:textId="01CBA9E5" w:rsidR="3EA6F571" w:rsidRDefault="3EA6F571">
      <w:r>
        <w:rPr>
          <w:noProof/>
        </w:rPr>
        <w:drawing>
          <wp:inline distT="0" distB="0" distL="0" distR="0" wp14:anchorId="7A57E87B" wp14:editId="5E00B268">
            <wp:extent cx="6181725" cy="3924300"/>
            <wp:effectExtent l="0" t="0" r="0" b="0"/>
            <wp:docPr id="17106555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550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11DE" w14:textId="77777777" w:rsidR="004F07FF" w:rsidRDefault="004F07FF" w:rsidP="00034260">
      <w:pPr>
        <w:rPr>
          <w:rFonts w:eastAsia="Aptos Display" w:cs="Aptos Display"/>
          <w:szCs w:val="22"/>
          <w:lang w:val="es-US"/>
        </w:rPr>
      </w:pPr>
    </w:p>
    <w:p w14:paraId="744C556B" w14:textId="6C5640FC" w:rsidR="1CD53001" w:rsidRDefault="3EA6F571" w:rsidP="3EA6F571">
      <w:pPr>
        <w:rPr>
          <w:rFonts w:eastAsia="Aptos Display" w:cs="Aptos Display"/>
          <w:b/>
          <w:bCs/>
          <w:lang w:val="es-US"/>
        </w:rPr>
      </w:pPr>
      <w:r w:rsidRPr="3EA6F571">
        <w:rPr>
          <w:rFonts w:eastAsia="Aptos Display" w:cs="Aptos Display"/>
          <w:b/>
          <w:bCs/>
          <w:lang w:val="es-US"/>
        </w:rPr>
        <w:t>Testimonio:</w:t>
      </w:r>
    </w:p>
    <w:p w14:paraId="4D3DA22A" w14:textId="3D3084C2" w:rsidR="3EA6F571" w:rsidRDefault="3EA6F571" w:rsidP="00034260">
      <w:pPr>
        <w:ind w:left="360"/>
      </w:pPr>
      <w:r>
        <w:rPr>
          <w:noProof/>
        </w:rPr>
        <w:drawing>
          <wp:inline distT="0" distB="0" distL="0" distR="0" wp14:anchorId="1DB1EE51" wp14:editId="5186A525">
            <wp:extent cx="6181725" cy="3905250"/>
            <wp:effectExtent l="0" t="0" r="0" b="0"/>
            <wp:docPr id="951631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1639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5AE044" w14:textId="77777777" w:rsidR="00034260" w:rsidRDefault="00034260" w:rsidP="00034260">
      <w:pPr>
        <w:pStyle w:val="Heading1"/>
        <w:sectPr w:rsidR="00034260" w:rsidSect="00527BA4">
          <w:pgSz w:w="11906" w:h="16838" w:code="9"/>
          <w:pgMar w:top="1440" w:right="1080" w:bottom="1440" w:left="1080" w:header="0" w:footer="720" w:gutter="0"/>
          <w:cols w:space="720"/>
          <w:titlePg/>
          <w:docGrid w:linePitch="360"/>
        </w:sectPr>
      </w:pPr>
    </w:p>
    <w:p w14:paraId="78295690" w14:textId="6C4171E3" w:rsidR="3EA6F571" w:rsidRDefault="01C8B628" w:rsidP="00034260">
      <w:pPr>
        <w:pStyle w:val="Heading1"/>
      </w:pPr>
      <w:r>
        <w:t>Modelo de Robustez</w:t>
      </w:r>
    </w:p>
    <w:p w14:paraId="0986C090" w14:textId="773DD41B" w:rsidR="3EA6F571" w:rsidRDefault="3EA6F571" w:rsidP="00034260">
      <w:pPr>
        <w:jc w:val="center"/>
      </w:pPr>
      <w:r>
        <w:rPr>
          <w:noProof/>
        </w:rPr>
        <w:drawing>
          <wp:inline distT="0" distB="0" distL="0" distR="0" wp14:anchorId="778364B4" wp14:editId="052E66D4">
            <wp:extent cx="8650527" cy="5651500"/>
            <wp:effectExtent l="0" t="0" r="0" b="0"/>
            <wp:docPr id="871176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7698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9373" cy="565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EA6F571" w:rsidSect="00034260">
      <w:pgSz w:w="16838" w:h="11906" w:orient="landscape" w:code="9"/>
      <w:pgMar w:top="1080" w:right="1440" w:bottom="1080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9FE41" w14:textId="77777777" w:rsidR="00111CBA" w:rsidRDefault="00111CBA">
      <w:r>
        <w:separator/>
      </w:r>
    </w:p>
  </w:endnote>
  <w:endnote w:type="continuationSeparator" w:id="0">
    <w:p w14:paraId="2E82F434" w14:textId="77777777" w:rsidR="00111CBA" w:rsidRDefault="00111CBA">
      <w:r>
        <w:continuationSeparator/>
      </w:r>
    </w:p>
  </w:endnote>
  <w:endnote w:type="continuationNotice" w:id="1">
    <w:p w14:paraId="41633AB1" w14:textId="77777777" w:rsidR="00111CBA" w:rsidRDefault="00111CB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0000000000000000000"/>
    <w:charset w:val="00"/>
    <w:family w:val="roman"/>
    <w:notTrueType/>
    <w:pitch w:val="default"/>
  </w:font>
  <w:font w:name="Meiryo">
    <w:altName w:val="メイリオ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A469" w14:textId="77777777" w:rsidR="009E1BFB" w:rsidRDefault="009E1B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99774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5FDDC12" w14:textId="507CBFD4" w:rsidR="009E1BFB" w:rsidRDefault="009E1BF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6B0C" w:rsidRPr="00E66B0C">
          <w:rPr>
            <w:b/>
            <w:bCs/>
            <w:noProof/>
          </w:rPr>
          <w:t>33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00DD9301" w14:textId="77777777" w:rsidR="009E1BFB" w:rsidRDefault="009E1B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7C90E" w14:textId="1F118D41" w:rsidR="009E1BFB" w:rsidRDefault="009E1BFB" w:rsidP="00041183">
    <w:pPr>
      <w:pStyle w:val="Footer"/>
      <w:pBdr>
        <w:top w:val="single" w:sz="4" w:space="1" w:color="D9D9D9" w:themeColor="background1" w:themeShade="D9"/>
      </w:pBdr>
      <w:jc w:val="left"/>
      <w:rPr>
        <w:b/>
        <w:bCs/>
      </w:rPr>
    </w:pPr>
  </w:p>
  <w:p w14:paraId="1671CCAE" w14:textId="77777777" w:rsidR="009E1BFB" w:rsidRDefault="009E1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9D8EF" w14:textId="77777777" w:rsidR="00111CBA" w:rsidRDefault="00111CBA">
      <w:r>
        <w:separator/>
      </w:r>
    </w:p>
  </w:footnote>
  <w:footnote w:type="continuationSeparator" w:id="0">
    <w:p w14:paraId="6F48B60A" w14:textId="77777777" w:rsidR="00111CBA" w:rsidRDefault="00111CBA">
      <w:r>
        <w:continuationSeparator/>
      </w:r>
    </w:p>
  </w:footnote>
  <w:footnote w:type="continuationNotice" w:id="1">
    <w:p w14:paraId="6A2E010C" w14:textId="77777777" w:rsidR="00111CBA" w:rsidRDefault="00111CB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73790" w14:textId="77777777" w:rsidR="009E1BFB" w:rsidRDefault="009E1B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6A8D5" w14:textId="77777777" w:rsidR="009E1BFB" w:rsidRDefault="009E1BFB" w:rsidP="008E696B">
    <w:pPr>
      <w:pStyle w:val="Header"/>
      <w:jc w:val="right"/>
      <w:rPr>
        <w:b/>
        <w:bCs/>
        <w:color w:val="D75C00" w:themeColor="accent5" w:themeShade="BF"/>
      </w:rPr>
    </w:pPr>
  </w:p>
  <w:p w14:paraId="685266AA" w14:textId="77777777" w:rsidR="009E1BFB" w:rsidRDefault="009E1BFB" w:rsidP="008E696B">
    <w:pPr>
      <w:pStyle w:val="Header"/>
      <w:jc w:val="right"/>
      <w:rPr>
        <w:b/>
        <w:bCs/>
        <w:color w:val="D75C00" w:themeColor="accent5" w:themeShade="BF"/>
      </w:rPr>
    </w:pPr>
  </w:p>
  <w:p w14:paraId="2E63A9B5" w14:textId="6F77F72D" w:rsidR="009E1BFB" w:rsidRPr="008E696B" w:rsidRDefault="009E1BFB" w:rsidP="008E696B">
    <w:pPr>
      <w:pStyle w:val="Header"/>
      <w:jc w:val="right"/>
      <w:rPr>
        <w:b/>
        <w:bCs/>
        <w:color w:val="D75C00" w:themeColor="accent5" w:themeShade="BF"/>
      </w:rPr>
    </w:pPr>
    <w:r w:rsidRPr="008E696B">
      <w:rPr>
        <w:b/>
        <w:bCs/>
        <w:color w:val="D75C00" w:themeColor="accent5" w:themeShade="BF"/>
      </w:rPr>
      <w:t>CTC DIGITAL</w:t>
    </w:r>
  </w:p>
  <w:p w14:paraId="2F4B9CB8" w14:textId="57348F7C" w:rsidR="009E1BFB" w:rsidRDefault="009E1BFB" w:rsidP="008E696B">
    <w:pPr>
      <w:pStyle w:val="Header"/>
      <w:jc w:val="right"/>
    </w:pPr>
    <w:r>
      <w:t>Sistema de Gestión Digital para el Centro de Transferencia Canina</w:t>
    </w:r>
  </w:p>
  <w:p w14:paraId="1B085668" w14:textId="77777777" w:rsidR="009E1BFB" w:rsidRDefault="009E1BFB" w:rsidP="008E696B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565BA" w14:textId="77777777" w:rsidR="009E1BFB" w:rsidRDefault="009E1B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710"/>
        </w:tabs>
        <w:ind w:left="171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00DE0EC4"/>
    <w:multiLevelType w:val="hybridMultilevel"/>
    <w:tmpl w:val="4B2C41F6"/>
    <w:lvl w:ilvl="0" w:tplc="05303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F41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C4A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03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40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AA8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DAA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2AD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C7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E2294E"/>
    <w:multiLevelType w:val="hybridMultilevel"/>
    <w:tmpl w:val="FFFFFFFF"/>
    <w:lvl w:ilvl="0" w:tplc="C7F20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EEE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5C6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C24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A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4E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AD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4A4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C27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E53D7E"/>
    <w:multiLevelType w:val="multilevel"/>
    <w:tmpl w:val="86A0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7FF3F"/>
    <w:multiLevelType w:val="hybridMultilevel"/>
    <w:tmpl w:val="4D7620FA"/>
    <w:lvl w:ilvl="0" w:tplc="5CC8D5C4">
      <w:start w:val="1"/>
      <w:numFmt w:val="decimal"/>
      <w:lvlText w:val="%1."/>
      <w:lvlJc w:val="left"/>
      <w:pPr>
        <w:ind w:left="720" w:hanging="360"/>
      </w:pPr>
    </w:lvl>
    <w:lvl w:ilvl="1" w:tplc="442A5F12">
      <w:start w:val="1"/>
      <w:numFmt w:val="lowerLetter"/>
      <w:lvlText w:val="%2."/>
      <w:lvlJc w:val="left"/>
      <w:pPr>
        <w:ind w:left="1440" w:hanging="360"/>
      </w:pPr>
    </w:lvl>
    <w:lvl w:ilvl="2" w:tplc="9DECF47E">
      <w:start w:val="1"/>
      <w:numFmt w:val="lowerRoman"/>
      <w:lvlText w:val="%3."/>
      <w:lvlJc w:val="right"/>
      <w:pPr>
        <w:ind w:left="2160" w:hanging="180"/>
      </w:pPr>
    </w:lvl>
    <w:lvl w:ilvl="3" w:tplc="2FB81C58">
      <w:start w:val="1"/>
      <w:numFmt w:val="decimal"/>
      <w:lvlText w:val="%4."/>
      <w:lvlJc w:val="left"/>
      <w:pPr>
        <w:ind w:left="2880" w:hanging="360"/>
      </w:pPr>
    </w:lvl>
    <w:lvl w:ilvl="4" w:tplc="A3CE8BF4">
      <w:start w:val="1"/>
      <w:numFmt w:val="lowerLetter"/>
      <w:lvlText w:val="%5."/>
      <w:lvlJc w:val="left"/>
      <w:pPr>
        <w:ind w:left="3600" w:hanging="360"/>
      </w:pPr>
    </w:lvl>
    <w:lvl w:ilvl="5" w:tplc="82383040">
      <w:start w:val="1"/>
      <w:numFmt w:val="lowerRoman"/>
      <w:lvlText w:val="%6."/>
      <w:lvlJc w:val="right"/>
      <w:pPr>
        <w:ind w:left="4320" w:hanging="180"/>
      </w:pPr>
    </w:lvl>
    <w:lvl w:ilvl="6" w:tplc="8984214C">
      <w:start w:val="1"/>
      <w:numFmt w:val="decimal"/>
      <w:lvlText w:val="%7."/>
      <w:lvlJc w:val="left"/>
      <w:pPr>
        <w:ind w:left="5040" w:hanging="360"/>
      </w:pPr>
    </w:lvl>
    <w:lvl w:ilvl="7" w:tplc="DAF0DD98">
      <w:start w:val="1"/>
      <w:numFmt w:val="lowerLetter"/>
      <w:lvlText w:val="%8."/>
      <w:lvlJc w:val="left"/>
      <w:pPr>
        <w:ind w:left="5760" w:hanging="360"/>
      </w:pPr>
    </w:lvl>
    <w:lvl w:ilvl="8" w:tplc="BBA6435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BB205"/>
    <w:multiLevelType w:val="hybridMultilevel"/>
    <w:tmpl w:val="FFFFFFFF"/>
    <w:lvl w:ilvl="0" w:tplc="5EC29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089E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FCE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1AF4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EE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700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C469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04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103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48E24"/>
    <w:multiLevelType w:val="hybridMultilevel"/>
    <w:tmpl w:val="FFFFFFFF"/>
    <w:lvl w:ilvl="0" w:tplc="B36A8E70">
      <w:start w:val="1"/>
      <w:numFmt w:val="decimal"/>
      <w:lvlText w:val="%1."/>
      <w:lvlJc w:val="left"/>
      <w:pPr>
        <w:ind w:left="720" w:hanging="360"/>
      </w:pPr>
    </w:lvl>
    <w:lvl w:ilvl="1" w:tplc="C84CB398">
      <w:start w:val="1"/>
      <w:numFmt w:val="lowerLetter"/>
      <w:lvlText w:val="%2."/>
      <w:lvlJc w:val="left"/>
      <w:pPr>
        <w:ind w:left="1440" w:hanging="360"/>
      </w:pPr>
    </w:lvl>
    <w:lvl w:ilvl="2" w:tplc="5F86F266">
      <w:start w:val="1"/>
      <w:numFmt w:val="lowerRoman"/>
      <w:lvlText w:val="%3."/>
      <w:lvlJc w:val="right"/>
      <w:pPr>
        <w:ind w:left="2160" w:hanging="180"/>
      </w:pPr>
    </w:lvl>
    <w:lvl w:ilvl="3" w:tplc="FA82D7F0">
      <w:start w:val="1"/>
      <w:numFmt w:val="decimal"/>
      <w:lvlText w:val="%4."/>
      <w:lvlJc w:val="left"/>
      <w:pPr>
        <w:ind w:left="2880" w:hanging="360"/>
      </w:pPr>
    </w:lvl>
    <w:lvl w:ilvl="4" w:tplc="CA1AD6D0">
      <w:start w:val="1"/>
      <w:numFmt w:val="lowerLetter"/>
      <w:lvlText w:val="%5."/>
      <w:lvlJc w:val="left"/>
      <w:pPr>
        <w:ind w:left="3600" w:hanging="360"/>
      </w:pPr>
    </w:lvl>
    <w:lvl w:ilvl="5" w:tplc="69D6A436">
      <w:start w:val="1"/>
      <w:numFmt w:val="lowerRoman"/>
      <w:lvlText w:val="%6."/>
      <w:lvlJc w:val="right"/>
      <w:pPr>
        <w:ind w:left="4320" w:hanging="180"/>
      </w:pPr>
    </w:lvl>
    <w:lvl w:ilvl="6" w:tplc="4C9C5F3A">
      <w:start w:val="1"/>
      <w:numFmt w:val="decimal"/>
      <w:lvlText w:val="%7."/>
      <w:lvlJc w:val="left"/>
      <w:pPr>
        <w:ind w:left="5040" w:hanging="360"/>
      </w:pPr>
    </w:lvl>
    <w:lvl w:ilvl="7" w:tplc="9D901048">
      <w:start w:val="1"/>
      <w:numFmt w:val="lowerLetter"/>
      <w:lvlText w:val="%8."/>
      <w:lvlJc w:val="left"/>
      <w:pPr>
        <w:ind w:left="5760" w:hanging="360"/>
      </w:pPr>
    </w:lvl>
    <w:lvl w:ilvl="8" w:tplc="F840572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651DF"/>
    <w:multiLevelType w:val="hybridMultilevel"/>
    <w:tmpl w:val="FFFFFFFF"/>
    <w:lvl w:ilvl="0" w:tplc="79F881DA">
      <w:start w:val="1"/>
      <w:numFmt w:val="decimal"/>
      <w:lvlText w:val="%1."/>
      <w:lvlJc w:val="left"/>
      <w:pPr>
        <w:ind w:left="360" w:hanging="360"/>
      </w:pPr>
    </w:lvl>
    <w:lvl w:ilvl="1" w:tplc="167CE336">
      <w:start w:val="1"/>
      <w:numFmt w:val="lowerLetter"/>
      <w:lvlText w:val="%2."/>
      <w:lvlJc w:val="left"/>
      <w:pPr>
        <w:ind w:left="1080" w:hanging="360"/>
      </w:pPr>
    </w:lvl>
    <w:lvl w:ilvl="2" w:tplc="1A5CBF74">
      <w:start w:val="1"/>
      <w:numFmt w:val="lowerRoman"/>
      <w:lvlText w:val="%3."/>
      <w:lvlJc w:val="right"/>
      <w:pPr>
        <w:ind w:left="1800" w:hanging="180"/>
      </w:pPr>
    </w:lvl>
    <w:lvl w:ilvl="3" w:tplc="64A8D8BE">
      <w:start w:val="1"/>
      <w:numFmt w:val="decimal"/>
      <w:lvlText w:val="%4."/>
      <w:lvlJc w:val="left"/>
      <w:pPr>
        <w:ind w:left="2520" w:hanging="360"/>
      </w:pPr>
    </w:lvl>
    <w:lvl w:ilvl="4" w:tplc="A3EE7D16">
      <w:start w:val="1"/>
      <w:numFmt w:val="lowerLetter"/>
      <w:lvlText w:val="%5."/>
      <w:lvlJc w:val="left"/>
      <w:pPr>
        <w:ind w:left="3240" w:hanging="360"/>
      </w:pPr>
    </w:lvl>
    <w:lvl w:ilvl="5" w:tplc="325AEC30">
      <w:start w:val="1"/>
      <w:numFmt w:val="lowerRoman"/>
      <w:lvlText w:val="%6."/>
      <w:lvlJc w:val="right"/>
      <w:pPr>
        <w:ind w:left="3960" w:hanging="180"/>
      </w:pPr>
    </w:lvl>
    <w:lvl w:ilvl="6" w:tplc="9D62349A">
      <w:start w:val="1"/>
      <w:numFmt w:val="decimal"/>
      <w:lvlText w:val="%7."/>
      <w:lvlJc w:val="left"/>
      <w:pPr>
        <w:ind w:left="4680" w:hanging="360"/>
      </w:pPr>
    </w:lvl>
    <w:lvl w:ilvl="7" w:tplc="447CAF52">
      <w:start w:val="1"/>
      <w:numFmt w:val="lowerLetter"/>
      <w:lvlText w:val="%8."/>
      <w:lvlJc w:val="left"/>
      <w:pPr>
        <w:ind w:left="5400" w:hanging="360"/>
      </w:pPr>
    </w:lvl>
    <w:lvl w:ilvl="8" w:tplc="66F086DA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08AEFE"/>
    <w:multiLevelType w:val="hybridMultilevel"/>
    <w:tmpl w:val="FFFFFFFF"/>
    <w:lvl w:ilvl="0" w:tplc="3ECA1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6B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724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729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6D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2A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AA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2CD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AF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0911F"/>
    <w:multiLevelType w:val="hybridMultilevel"/>
    <w:tmpl w:val="30D25B80"/>
    <w:lvl w:ilvl="0" w:tplc="CF3003E4">
      <w:start w:val="1"/>
      <w:numFmt w:val="decimal"/>
      <w:lvlText w:val="%1."/>
      <w:lvlJc w:val="left"/>
      <w:pPr>
        <w:ind w:left="720" w:hanging="360"/>
      </w:pPr>
    </w:lvl>
    <w:lvl w:ilvl="1" w:tplc="B5C4BA06">
      <w:start w:val="1"/>
      <w:numFmt w:val="lowerLetter"/>
      <w:lvlText w:val="%2."/>
      <w:lvlJc w:val="left"/>
      <w:pPr>
        <w:ind w:left="1440" w:hanging="360"/>
      </w:pPr>
    </w:lvl>
    <w:lvl w:ilvl="2" w:tplc="17208BE6">
      <w:start w:val="1"/>
      <w:numFmt w:val="lowerRoman"/>
      <w:lvlText w:val="%3."/>
      <w:lvlJc w:val="right"/>
      <w:pPr>
        <w:ind w:left="2160" w:hanging="180"/>
      </w:pPr>
    </w:lvl>
    <w:lvl w:ilvl="3" w:tplc="91E0E98C">
      <w:start w:val="1"/>
      <w:numFmt w:val="decimal"/>
      <w:lvlText w:val="%4."/>
      <w:lvlJc w:val="left"/>
      <w:pPr>
        <w:ind w:left="2880" w:hanging="360"/>
      </w:pPr>
    </w:lvl>
    <w:lvl w:ilvl="4" w:tplc="3E360B8E">
      <w:start w:val="1"/>
      <w:numFmt w:val="lowerLetter"/>
      <w:lvlText w:val="%5."/>
      <w:lvlJc w:val="left"/>
      <w:pPr>
        <w:ind w:left="3600" w:hanging="360"/>
      </w:pPr>
    </w:lvl>
    <w:lvl w:ilvl="5" w:tplc="BA1EBD52">
      <w:start w:val="1"/>
      <w:numFmt w:val="lowerRoman"/>
      <w:lvlText w:val="%6."/>
      <w:lvlJc w:val="right"/>
      <w:pPr>
        <w:ind w:left="4320" w:hanging="180"/>
      </w:pPr>
    </w:lvl>
    <w:lvl w:ilvl="6" w:tplc="7B5AC632">
      <w:start w:val="1"/>
      <w:numFmt w:val="decimal"/>
      <w:lvlText w:val="%7."/>
      <w:lvlJc w:val="left"/>
      <w:pPr>
        <w:ind w:left="5040" w:hanging="360"/>
      </w:pPr>
    </w:lvl>
    <w:lvl w:ilvl="7" w:tplc="E35E53AA">
      <w:start w:val="1"/>
      <w:numFmt w:val="lowerLetter"/>
      <w:lvlText w:val="%8."/>
      <w:lvlJc w:val="left"/>
      <w:pPr>
        <w:ind w:left="5760" w:hanging="360"/>
      </w:pPr>
    </w:lvl>
    <w:lvl w:ilvl="8" w:tplc="11F2CE2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02DD6"/>
    <w:multiLevelType w:val="hybridMultilevel"/>
    <w:tmpl w:val="FFFFFFFF"/>
    <w:lvl w:ilvl="0" w:tplc="BB7AB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0F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413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A5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567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8F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CF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A0D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D4C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CE259"/>
    <w:multiLevelType w:val="hybridMultilevel"/>
    <w:tmpl w:val="8988B3B0"/>
    <w:lvl w:ilvl="0" w:tplc="E2B28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49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C6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AD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0E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B8E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83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040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04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254F0"/>
    <w:multiLevelType w:val="multilevel"/>
    <w:tmpl w:val="7D4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FD073"/>
    <w:multiLevelType w:val="hybridMultilevel"/>
    <w:tmpl w:val="4A76E502"/>
    <w:lvl w:ilvl="0" w:tplc="12E41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023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FC7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88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C0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26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189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C64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2F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800223"/>
    <w:multiLevelType w:val="multilevel"/>
    <w:tmpl w:val="70B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1BBC8"/>
    <w:multiLevelType w:val="hybridMultilevel"/>
    <w:tmpl w:val="FFFFFFFF"/>
    <w:lvl w:ilvl="0" w:tplc="963265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3AE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948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8C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EF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F2B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8E9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8E0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2B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300DAD"/>
    <w:multiLevelType w:val="hybridMultilevel"/>
    <w:tmpl w:val="A2285474"/>
    <w:lvl w:ilvl="0" w:tplc="4B161E38">
      <w:start w:val="1"/>
      <w:numFmt w:val="decimal"/>
      <w:lvlText w:val="%1."/>
      <w:lvlJc w:val="left"/>
      <w:pPr>
        <w:ind w:left="720" w:hanging="360"/>
      </w:pPr>
    </w:lvl>
    <w:lvl w:ilvl="1" w:tplc="A2F667FE">
      <w:start w:val="1"/>
      <w:numFmt w:val="lowerLetter"/>
      <w:lvlText w:val="%2."/>
      <w:lvlJc w:val="left"/>
      <w:pPr>
        <w:ind w:left="1440" w:hanging="360"/>
      </w:pPr>
    </w:lvl>
    <w:lvl w:ilvl="2" w:tplc="0A50E4B4">
      <w:start w:val="1"/>
      <w:numFmt w:val="lowerRoman"/>
      <w:lvlText w:val="%3."/>
      <w:lvlJc w:val="right"/>
      <w:pPr>
        <w:ind w:left="2160" w:hanging="180"/>
      </w:pPr>
    </w:lvl>
    <w:lvl w:ilvl="3" w:tplc="52B44278">
      <w:start w:val="1"/>
      <w:numFmt w:val="decimal"/>
      <w:lvlText w:val="%4."/>
      <w:lvlJc w:val="left"/>
      <w:pPr>
        <w:ind w:left="2880" w:hanging="360"/>
      </w:pPr>
    </w:lvl>
    <w:lvl w:ilvl="4" w:tplc="46EC600C">
      <w:start w:val="1"/>
      <w:numFmt w:val="lowerLetter"/>
      <w:lvlText w:val="%5."/>
      <w:lvlJc w:val="left"/>
      <w:pPr>
        <w:ind w:left="3600" w:hanging="360"/>
      </w:pPr>
    </w:lvl>
    <w:lvl w:ilvl="5" w:tplc="1DE6833C">
      <w:start w:val="1"/>
      <w:numFmt w:val="lowerRoman"/>
      <w:lvlText w:val="%6."/>
      <w:lvlJc w:val="right"/>
      <w:pPr>
        <w:ind w:left="4320" w:hanging="180"/>
      </w:pPr>
    </w:lvl>
    <w:lvl w:ilvl="6" w:tplc="FC3403B8">
      <w:start w:val="1"/>
      <w:numFmt w:val="decimal"/>
      <w:lvlText w:val="%7."/>
      <w:lvlJc w:val="left"/>
      <w:pPr>
        <w:ind w:left="5040" w:hanging="360"/>
      </w:pPr>
    </w:lvl>
    <w:lvl w:ilvl="7" w:tplc="E496FC1A">
      <w:start w:val="1"/>
      <w:numFmt w:val="lowerLetter"/>
      <w:lvlText w:val="%8."/>
      <w:lvlJc w:val="left"/>
      <w:pPr>
        <w:ind w:left="5760" w:hanging="360"/>
      </w:pPr>
    </w:lvl>
    <w:lvl w:ilvl="8" w:tplc="02524BF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E85997"/>
    <w:multiLevelType w:val="hybridMultilevel"/>
    <w:tmpl w:val="DC346B56"/>
    <w:lvl w:ilvl="0" w:tplc="1D14D0D0">
      <w:start w:val="1"/>
      <w:numFmt w:val="decimal"/>
      <w:lvlText w:val="%1."/>
      <w:lvlJc w:val="left"/>
      <w:pPr>
        <w:ind w:left="720" w:hanging="360"/>
      </w:pPr>
    </w:lvl>
    <w:lvl w:ilvl="1" w:tplc="56C4044A">
      <w:start w:val="1"/>
      <w:numFmt w:val="lowerLetter"/>
      <w:lvlText w:val="%2."/>
      <w:lvlJc w:val="left"/>
      <w:pPr>
        <w:ind w:left="1440" w:hanging="360"/>
      </w:pPr>
    </w:lvl>
    <w:lvl w:ilvl="2" w:tplc="0674D464">
      <w:start w:val="1"/>
      <w:numFmt w:val="lowerRoman"/>
      <w:lvlText w:val="%3."/>
      <w:lvlJc w:val="right"/>
      <w:pPr>
        <w:ind w:left="2160" w:hanging="180"/>
      </w:pPr>
    </w:lvl>
    <w:lvl w:ilvl="3" w:tplc="82B26FF6">
      <w:start w:val="1"/>
      <w:numFmt w:val="decimal"/>
      <w:lvlText w:val="%4."/>
      <w:lvlJc w:val="left"/>
      <w:pPr>
        <w:ind w:left="2880" w:hanging="360"/>
      </w:pPr>
    </w:lvl>
    <w:lvl w:ilvl="4" w:tplc="B4BC249C">
      <w:start w:val="1"/>
      <w:numFmt w:val="lowerLetter"/>
      <w:lvlText w:val="%5."/>
      <w:lvlJc w:val="left"/>
      <w:pPr>
        <w:ind w:left="3600" w:hanging="360"/>
      </w:pPr>
    </w:lvl>
    <w:lvl w:ilvl="5" w:tplc="D89A12EE">
      <w:start w:val="1"/>
      <w:numFmt w:val="lowerRoman"/>
      <w:lvlText w:val="%6."/>
      <w:lvlJc w:val="right"/>
      <w:pPr>
        <w:ind w:left="4320" w:hanging="180"/>
      </w:pPr>
    </w:lvl>
    <w:lvl w:ilvl="6" w:tplc="B5B80BD2">
      <w:start w:val="1"/>
      <w:numFmt w:val="decimal"/>
      <w:lvlText w:val="%7."/>
      <w:lvlJc w:val="left"/>
      <w:pPr>
        <w:ind w:left="5040" w:hanging="360"/>
      </w:pPr>
    </w:lvl>
    <w:lvl w:ilvl="7" w:tplc="B64E7E80">
      <w:start w:val="1"/>
      <w:numFmt w:val="lowerLetter"/>
      <w:lvlText w:val="%8."/>
      <w:lvlJc w:val="left"/>
      <w:pPr>
        <w:ind w:left="5760" w:hanging="360"/>
      </w:pPr>
    </w:lvl>
    <w:lvl w:ilvl="8" w:tplc="649E960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AFF33"/>
    <w:multiLevelType w:val="hybridMultilevel"/>
    <w:tmpl w:val="E814F46C"/>
    <w:lvl w:ilvl="0" w:tplc="9F12F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D059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009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604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9E0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066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181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C9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784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AD482"/>
    <w:multiLevelType w:val="hybridMultilevel"/>
    <w:tmpl w:val="FFFFFFFF"/>
    <w:lvl w:ilvl="0" w:tplc="8B442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0EF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BC5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43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62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7CC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AF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05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2641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94264"/>
    <w:multiLevelType w:val="hybridMultilevel"/>
    <w:tmpl w:val="749874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C26D01"/>
    <w:multiLevelType w:val="multilevel"/>
    <w:tmpl w:val="20A6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9E1BB"/>
    <w:multiLevelType w:val="hybridMultilevel"/>
    <w:tmpl w:val="D130D930"/>
    <w:lvl w:ilvl="0" w:tplc="AF18A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48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4E1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EA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4D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720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82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7E4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8E3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F661A5"/>
    <w:multiLevelType w:val="hybridMultilevel"/>
    <w:tmpl w:val="99A4C0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752245">
    <w:abstractNumId w:val="27"/>
  </w:num>
  <w:num w:numId="2" w16cid:durableId="1558204495">
    <w:abstractNumId w:val="9"/>
  </w:num>
  <w:num w:numId="3" w16cid:durableId="1590459183">
    <w:abstractNumId w:val="23"/>
  </w:num>
  <w:num w:numId="4" w16cid:durableId="1711107626">
    <w:abstractNumId w:val="31"/>
  </w:num>
  <w:num w:numId="5" w16cid:durableId="1928035177">
    <w:abstractNumId w:val="12"/>
  </w:num>
  <w:num w:numId="6" w16cid:durableId="700328001">
    <w:abstractNumId w:val="17"/>
  </w:num>
  <w:num w:numId="7" w16cid:durableId="286930234">
    <w:abstractNumId w:val="24"/>
  </w:num>
  <w:num w:numId="8" w16cid:durableId="806580850">
    <w:abstractNumId w:val="25"/>
  </w:num>
  <w:num w:numId="9" w16cid:durableId="2055348200">
    <w:abstractNumId w:val="19"/>
  </w:num>
  <w:num w:numId="10" w16cid:durableId="895238013">
    <w:abstractNumId w:val="26"/>
  </w:num>
  <w:num w:numId="11" w16cid:durableId="1226989031">
    <w:abstractNumId w:val="21"/>
  </w:num>
  <w:num w:numId="12" w16cid:durableId="368574886">
    <w:abstractNumId w:val="18"/>
  </w:num>
  <w:num w:numId="13" w16cid:durableId="1888759056">
    <w:abstractNumId w:val="13"/>
  </w:num>
  <w:num w:numId="14" w16cid:durableId="1760371459">
    <w:abstractNumId w:val="16"/>
  </w:num>
  <w:num w:numId="15" w16cid:durableId="199125342">
    <w:abstractNumId w:val="7"/>
  </w:num>
  <w:num w:numId="16" w16cid:durableId="969627849">
    <w:abstractNumId w:val="6"/>
  </w:num>
  <w:num w:numId="17" w16cid:durableId="1977248986">
    <w:abstractNumId w:val="5"/>
  </w:num>
  <w:num w:numId="18" w16cid:durableId="368184245">
    <w:abstractNumId w:val="4"/>
  </w:num>
  <w:num w:numId="19" w16cid:durableId="1914125510">
    <w:abstractNumId w:val="8"/>
  </w:num>
  <w:num w:numId="20" w16cid:durableId="243611459">
    <w:abstractNumId w:val="3"/>
  </w:num>
  <w:num w:numId="21" w16cid:durableId="1986667311">
    <w:abstractNumId w:val="2"/>
  </w:num>
  <w:num w:numId="22" w16cid:durableId="578715147">
    <w:abstractNumId w:val="1"/>
  </w:num>
  <w:num w:numId="23" w16cid:durableId="1024282325">
    <w:abstractNumId w:val="0"/>
  </w:num>
  <w:num w:numId="24" w16cid:durableId="514227514">
    <w:abstractNumId w:val="29"/>
  </w:num>
  <w:num w:numId="25" w16cid:durableId="509177539">
    <w:abstractNumId w:val="28"/>
  </w:num>
  <w:num w:numId="26" w16cid:durableId="1985502958">
    <w:abstractNumId w:val="32"/>
  </w:num>
  <w:num w:numId="27" w16cid:durableId="221909452">
    <w:abstractNumId w:val="10"/>
  </w:num>
  <w:num w:numId="28" w16cid:durableId="1070813641">
    <w:abstractNumId w:val="15"/>
  </w:num>
  <w:num w:numId="29" w16cid:durableId="1885822741">
    <w:abstractNumId w:val="14"/>
  </w:num>
  <w:num w:numId="30" w16cid:durableId="1430393873">
    <w:abstractNumId w:val="22"/>
  </w:num>
  <w:num w:numId="31" w16cid:durableId="1495880099">
    <w:abstractNumId w:val="20"/>
  </w:num>
  <w:num w:numId="32" w16cid:durableId="2019887849">
    <w:abstractNumId w:val="30"/>
  </w:num>
  <w:num w:numId="33" w16cid:durableId="1262371009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F9C"/>
    <w:rsid w:val="00001178"/>
    <w:rsid w:val="00001C22"/>
    <w:rsid w:val="0000224C"/>
    <w:rsid w:val="000034DA"/>
    <w:rsid w:val="0000454C"/>
    <w:rsid w:val="00005BB9"/>
    <w:rsid w:val="00011255"/>
    <w:rsid w:val="00012D9F"/>
    <w:rsid w:val="00012FE2"/>
    <w:rsid w:val="0001390D"/>
    <w:rsid w:val="00013F48"/>
    <w:rsid w:val="000210A4"/>
    <w:rsid w:val="00022357"/>
    <w:rsid w:val="000231C1"/>
    <w:rsid w:val="00026A5A"/>
    <w:rsid w:val="000279C1"/>
    <w:rsid w:val="00030CF3"/>
    <w:rsid w:val="00034260"/>
    <w:rsid w:val="000349E4"/>
    <w:rsid w:val="000352DA"/>
    <w:rsid w:val="00041183"/>
    <w:rsid w:val="000412C8"/>
    <w:rsid w:val="00041588"/>
    <w:rsid w:val="000422D8"/>
    <w:rsid w:val="0004288F"/>
    <w:rsid w:val="00044717"/>
    <w:rsid w:val="000466E0"/>
    <w:rsid w:val="00046EB6"/>
    <w:rsid w:val="0005371D"/>
    <w:rsid w:val="00053E2A"/>
    <w:rsid w:val="00053F83"/>
    <w:rsid w:val="000542D9"/>
    <w:rsid w:val="00055FD4"/>
    <w:rsid w:val="00056666"/>
    <w:rsid w:val="00056A41"/>
    <w:rsid w:val="00056D3E"/>
    <w:rsid w:val="0005720A"/>
    <w:rsid w:val="000609C3"/>
    <w:rsid w:val="0006117F"/>
    <w:rsid w:val="000611B5"/>
    <w:rsid w:val="0006336A"/>
    <w:rsid w:val="00064314"/>
    <w:rsid w:val="00067096"/>
    <w:rsid w:val="00067CB2"/>
    <w:rsid w:val="00071A5F"/>
    <w:rsid w:val="00072585"/>
    <w:rsid w:val="0007293E"/>
    <w:rsid w:val="00073E26"/>
    <w:rsid w:val="00074150"/>
    <w:rsid w:val="00075390"/>
    <w:rsid w:val="00075E04"/>
    <w:rsid w:val="000804DF"/>
    <w:rsid w:val="0008155A"/>
    <w:rsid w:val="00081D0A"/>
    <w:rsid w:val="00081D4D"/>
    <w:rsid w:val="00082B92"/>
    <w:rsid w:val="00085D7C"/>
    <w:rsid w:val="000865EF"/>
    <w:rsid w:val="000874F8"/>
    <w:rsid w:val="00090F53"/>
    <w:rsid w:val="00091915"/>
    <w:rsid w:val="00093124"/>
    <w:rsid w:val="00093F27"/>
    <w:rsid w:val="00095B24"/>
    <w:rsid w:val="000976A2"/>
    <w:rsid w:val="000A0C95"/>
    <w:rsid w:val="000A17B0"/>
    <w:rsid w:val="000A2B69"/>
    <w:rsid w:val="000A3328"/>
    <w:rsid w:val="000A51EF"/>
    <w:rsid w:val="000A6B67"/>
    <w:rsid w:val="000B103F"/>
    <w:rsid w:val="000B3083"/>
    <w:rsid w:val="000B3D1F"/>
    <w:rsid w:val="000B416B"/>
    <w:rsid w:val="000B55BA"/>
    <w:rsid w:val="000C5439"/>
    <w:rsid w:val="000C72CC"/>
    <w:rsid w:val="000D096F"/>
    <w:rsid w:val="000D1B9D"/>
    <w:rsid w:val="000D248C"/>
    <w:rsid w:val="000D2871"/>
    <w:rsid w:val="000D2D6C"/>
    <w:rsid w:val="000D3270"/>
    <w:rsid w:val="000D468E"/>
    <w:rsid w:val="000D6DAF"/>
    <w:rsid w:val="000D718E"/>
    <w:rsid w:val="000D753B"/>
    <w:rsid w:val="000D76C3"/>
    <w:rsid w:val="000E24EB"/>
    <w:rsid w:val="000F0BC1"/>
    <w:rsid w:val="000F1A05"/>
    <w:rsid w:val="000F21A5"/>
    <w:rsid w:val="000F488A"/>
    <w:rsid w:val="000F4B23"/>
    <w:rsid w:val="000F6DA0"/>
    <w:rsid w:val="000F7684"/>
    <w:rsid w:val="000F7B63"/>
    <w:rsid w:val="00100429"/>
    <w:rsid w:val="001057BF"/>
    <w:rsid w:val="00107DDB"/>
    <w:rsid w:val="0011049D"/>
    <w:rsid w:val="00110A0A"/>
    <w:rsid w:val="00110A34"/>
    <w:rsid w:val="00111A80"/>
    <w:rsid w:val="00111CBA"/>
    <w:rsid w:val="0011275E"/>
    <w:rsid w:val="001127FB"/>
    <w:rsid w:val="0011512C"/>
    <w:rsid w:val="00115C7A"/>
    <w:rsid w:val="00116450"/>
    <w:rsid w:val="0011694A"/>
    <w:rsid w:val="00122B73"/>
    <w:rsid w:val="00124FBF"/>
    <w:rsid w:val="001259DB"/>
    <w:rsid w:val="001273B0"/>
    <w:rsid w:val="0013229A"/>
    <w:rsid w:val="00132FC9"/>
    <w:rsid w:val="0013310F"/>
    <w:rsid w:val="00133169"/>
    <w:rsid w:val="00133B17"/>
    <w:rsid w:val="00134C2C"/>
    <w:rsid w:val="00135B82"/>
    <w:rsid w:val="00135D2D"/>
    <w:rsid w:val="00137527"/>
    <w:rsid w:val="001406C3"/>
    <w:rsid w:val="00140F67"/>
    <w:rsid w:val="00141ACE"/>
    <w:rsid w:val="00143A97"/>
    <w:rsid w:val="0014450B"/>
    <w:rsid w:val="0014473C"/>
    <w:rsid w:val="001453E4"/>
    <w:rsid w:val="00145B25"/>
    <w:rsid w:val="00146C23"/>
    <w:rsid w:val="00150B0C"/>
    <w:rsid w:val="00151E11"/>
    <w:rsid w:val="00155B8A"/>
    <w:rsid w:val="0016453F"/>
    <w:rsid w:val="00166066"/>
    <w:rsid w:val="0016670C"/>
    <w:rsid w:val="0017024A"/>
    <w:rsid w:val="00180E23"/>
    <w:rsid w:val="00182785"/>
    <w:rsid w:val="0018362E"/>
    <w:rsid w:val="00184799"/>
    <w:rsid w:val="00185407"/>
    <w:rsid w:val="0019093B"/>
    <w:rsid w:val="00190B69"/>
    <w:rsid w:val="00192060"/>
    <w:rsid w:val="001922AD"/>
    <w:rsid w:val="0019528A"/>
    <w:rsid w:val="0019575F"/>
    <w:rsid w:val="0019583C"/>
    <w:rsid w:val="00196A04"/>
    <w:rsid w:val="00196BE1"/>
    <w:rsid w:val="00197144"/>
    <w:rsid w:val="001976DE"/>
    <w:rsid w:val="001A08A6"/>
    <w:rsid w:val="001A1077"/>
    <w:rsid w:val="001A1D7C"/>
    <w:rsid w:val="001A261B"/>
    <w:rsid w:val="001A2F79"/>
    <w:rsid w:val="001A4F29"/>
    <w:rsid w:val="001A52D7"/>
    <w:rsid w:val="001A54BE"/>
    <w:rsid w:val="001A7A42"/>
    <w:rsid w:val="001B0C10"/>
    <w:rsid w:val="001B2087"/>
    <w:rsid w:val="001B2A46"/>
    <w:rsid w:val="001B3821"/>
    <w:rsid w:val="001B3E86"/>
    <w:rsid w:val="001B46BB"/>
    <w:rsid w:val="001B6190"/>
    <w:rsid w:val="001B62EE"/>
    <w:rsid w:val="001B7885"/>
    <w:rsid w:val="001C0C4D"/>
    <w:rsid w:val="001C12D7"/>
    <w:rsid w:val="001C3022"/>
    <w:rsid w:val="001C37DB"/>
    <w:rsid w:val="001C548A"/>
    <w:rsid w:val="001C6780"/>
    <w:rsid w:val="001D0D13"/>
    <w:rsid w:val="001D0D75"/>
    <w:rsid w:val="001D17CC"/>
    <w:rsid w:val="001D5DA4"/>
    <w:rsid w:val="001D679C"/>
    <w:rsid w:val="001E0331"/>
    <w:rsid w:val="001E0A5F"/>
    <w:rsid w:val="001E30F6"/>
    <w:rsid w:val="001E3942"/>
    <w:rsid w:val="001F0C35"/>
    <w:rsid w:val="001F1EBD"/>
    <w:rsid w:val="001F483B"/>
    <w:rsid w:val="001F4896"/>
    <w:rsid w:val="001F613B"/>
    <w:rsid w:val="001F6E8B"/>
    <w:rsid w:val="001F7358"/>
    <w:rsid w:val="001F7781"/>
    <w:rsid w:val="00200C5F"/>
    <w:rsid w:val="00201202"/>
    <w:rsid w:val="002014A5"/>
    <w:rsid w:val="00206561"/>
    <w:rsid w:val="00210112"/>
    <w:rsid w:val="002135A0"/>
    <w:rsid w:val="0021368B"/>
    <w:rsid w:val="002137CB"/>
    <w:rsid w:val="00214015"/>
    <w:rsid w:val="002160D6"/>
    <w:rsid w:val="002259CB"/>
    <w:rsid w:val="002348A0"/>
    <w:rsid w:val="00240ACD"/>
    <w:rsid w:val="00247F81"/>
    <w:rsid w:val="00251306"/>
    <w:rsid w:val="002528C3"/>
    <w:rsid w:val="00252917"/>
    <w:rsid w:val="002530FA"/>
    <w:rsid w:val="00255BC9"/>
    <w:rsid w:val="00255CDF"/>
    <w:rsid w:val="002611BD"/>
    <w:rsid w:val="00261934"/>
    <w:rsid w:val="0026284B"/>
    <w:rsid w:val="00267DA1"/>
    <w:rsid w:val="00267FA2"/>
    <w:rsid w:val="0027204B"/>
    <w:rsid w:val="0027207C"/>
    <w:rsid w:val="00275150"/>
    <w:rsid w:val="002764FF"/>
    <w:rsid w:val="0027685D"/>
    <w:rsid w:val="00282E03"/>
    <w:rsid w:val="0028447E"/>
    <w:rsid w:val="00285007"/>
    <w:rsid w:val="00286054"/>
    <w:rsid w:val="00286AE3"/>
    <w:rsid w:val="00287A6D"/>
    <w:rsid w:val="00290FB1"/>
    <w:rsid w:val="002950DC"/>
    <w:rsid w:val="00296EF3"/>
    <w:rsid w:val="002A1C8A"/>
    <w:rsid w:val="002A2B44"/>
    <w:rsid w:val="002A3C95"/>
    <w:rsid w:val="002A3FCB"/>
    <w:rsid w:val="002A40E3"/>
    <w:rsid w:val="002A45F8"/>
    <w:rsid w:val="002A4651"/>
    <w:rsid w:val="002A49E7"/>
    <w:rsid w:val="002A53C3"/>
    <w:rsid w:val="002B04DE"/>
    <w:rsid w:val="002B07B9"/>
    <w:rsid w:val="002C2050"/>
    <w:rsid w:val="002C38B1"/>
    <w:rsid w:val="002C3B2C"/>
    <w:rsid w:val="002C3D17"/>
    <w:rsid w:val="002C4DF8"/>
    <w:rsid w:val="002C7606"/>
    <w:rsid w:val="002D11E5"/>
    <w:rsid w:val="002D21DB"/>
    <w:rsid w:val="002D3701"/>
    <w:rsid w:val="002D4E6B"/>
    <w:rsid w:val="002D4EAA"/>
    <w:rsid w:val="002D5E1D"/>
    <w:rsid w:val="002D5EFD"/>
    <w:rsid w:val="002D72DD"/>
    <w:rsid w:val="002E02CB"/>
    <w:rsid w:val="002E3CF9"/>
    <w:rsid w:val="002E4861"/>
    <w:rsid w:val="002E51DD"/>
    <w:rsid w:val="002E614B"/>
    <w:rsid w:val="002F0188"/>
    <w:rsid w:val="002F1F38"/>
    <w:rsid w:val="002F4C38"/>
    <w:rsid w:val="002F70CB"/>
    <w:rsid w:val="00304311"/>
    <w:rsid w:val="00305F41"/>
    <w:rsid w:val="00307080"/>
    <w:rsid w:val="003077FC"/>
    <w:rsid w:val="00316B8A"/>
    <w:rsid w:val="003175CF"/>
    <w:rsid w:val="0031785B"/>
    <w:rsid w:val="003239B5"/>
    <w:rsid w:val="00325715"/>
    <w:rsid w:val="0032729F"/>
    <w:rsid w:val="003275B1"/>
    <w:rsid w:val="00333498"/>
    <w:rsid w:val="00334688"/>
    <w:rsid w:val="00335E5D"/>
    <w:rsid w:val="00337064"/>
    <w:rsid w:val="0033733C"/>
    <w:rsid w:val="00341201"/>
    <w:rsid w:val="00344F7B"/>
    <w:rsid w:val="003478A9"/>
    <w:rsid w:val="00347C03"/>
    <w:rsid w:val="003573FE"/>
    <w:rsid w:val="0036070D"/>
    <w:rsid w:val="00364136"/>
    <w:rsid w:val="00366FC8"/>
    <w:rsid w:val="003703A0"/>
    <w:rsid w:val="003723A5"/>
    <w:rsid w:val="003740EE"/>
    <w:rsid w:val="00375C07"/>
    <w:rsid w:val="00376E37"/>
    <w:rsid w:val="003808BF"/>
    <w:rsid w:val="00381BAA"/>
    <w:rsid w:val="00381F9C"/>
    <w:rsid w:val="003871FA"/>
    <w:rsid w:val="00391241"/>
    <w:rsid w:val="003A0E84"/>
    <w:rsid w:val="003A38B5"/>
    <w:rsid w:val="003A5148"/>
    <w:rsid w:val="003A5B90"/>
    <w:rsid w:val="003B0897"/>
    <w:rsid w:val="003B547A"/>
    <w:rsid w:val="003B5FCE"/>
    <w:rsid w:val="003B6D5E"/>
    <w:rsid w:val="003C0367"/>
    <w:rsid w:val="003C03DF"/>
    <w:rsid w:val="003C05CE"/>
    <w:rsid w:val="003C1F43"/>
    <w:rsid w:val="003C2330"/>
    <w:rsid w:val="003C4660"/>
    <w:rsid w:val="003C6486"/>
    <w:rsid w:val="003D095C"/>
    <w:rsid w:val="003D09F0"/>
    <w:rsid w:val="003E02A2"/>
    <w:rsid w:val="003E07A2"/>
    <w:rsid w:val="003E2A77"/>
    <w:rsid w:val="003E3055"/>
    <w:rsid w:val="003E592B"/>
    <w:rsid w:val="003E5F98"/>
    <w:rsid w:val="003F1B57"/>
    <w:rsid w:val="003F2A55"/>
    <w:rsid w:val="003F338F"/>
    <w:rsid w:val="003F7827"/>
    <w:rsid w:val="003F7EAB"/>
    <w:rsid w:val="00401D08"/>
    <w:rsid w:val="00401F2F"/>
    <w:rsid w:val="00402E7E"/>
    <w:rsid w:val="00402F33"/>
    <w:rsid w:val="004035E0"/>
    <w:rsid w:val="004050A7"/>
    <w:rsid w:val="00406680"/>
    <w:rsid w:val="00406F71"/>
    <w:rsid w:val="00410FE4"/>
    <w:rsid w:val="0041416A"/>
    <w:rsid w:val="00416222"/>
    <w:rsid w:val="004166F6"/>
    <w:rsid w:val="0041747A"/>
    <w:rsid w:val="0042081A"/>
    <w:rsid w:val="004212CB"/>
    <w:rsid w:val="004214F6"/>
    <w:rsid w:val="00421B0E"/>
    <w:rsid w:val="00422CCA"/>
    <w:rsid w:val="00422F90"/>
    <w:rsid w:val="00424F9F"/>
    <w:rsid w:val="00426043"/>
    <w:rsid w:val="004277F6"/>
    <w:rsid w:val="0043029E"/>
    <w:rsid w:val="00435446"/>
    <w:rsid w:val="0043629D"/>
    <w:rsid w:val="00436890"/>
    <w:rsid w:val="0043703C"/>
    <w:rsid w:val="00440E8C"/>
    <w:rsid w:val="00443320"/>
    <w:rsid w:val="00447773"/>
    <w:rsid w:val="00450A53"/>
    <w:rsid w:val="004526B1"/>
    <w:rsid w:val="00457289"/>
    <w:rsid w:val="00461A37"/>
    <w:rsid w:val="004627CC"/>
    <w:rsid w:val="00463233"/>
    <w:rsid w:val="0046426F"/>
    <w:rsid w:val="0046693A"/>
    <w:rsid w:val="00466C22"/>
    <w:rsid w:val="00471A47"/>
    <w:rsid w:val="00471E23"/>
    <w:rsid w:val="00474517"/>
    <w:rsid w:val="00474BB3"/>
    <w:rsid w:val="00474DF8"/>
    <w:rsid w:val="00476525"/>
    <w:rsid w:val="004773E5"/>
    <w:rsid w:val="00477741"/>
    <w:rsid w:val="00480269"/>
    <w:rsid w:val="00480C96"/>
    <w:rsid w:val="00483741"/>
    <w:rsid w:val="00484545"/>
    <w:rsid w:val="00485225"/>
    <w:rsid w:val="00485D84"/>
    <w:rsid w:val="00487517"/>
    <w:rsid w:val="00487E58"/>
    <w:rsid w:val="004909B9"/>
    <w:rsid w:val="00493AE1"/>
    <w:rsid w:val="00495D0F"/>
    <w:rsid w:val="00496314"/>
    <w:rsid w:val="00497B16"/>
    <w:rsid w:val="00497D59"/>
    <w:rsid w:val="004A0785"/>
    <w:rsid w:val="004A1847"/>
    <w:rsid w:val="004A45C6"/>
    <w:rsid w:val="004A541F"/>
    <w:rsid w:val="004A779A"/>
    <w:rsid w:val="004A7CC7"/>
    <w:rsid w:val="004B035C"/>
    <w:rsid w:val="004B3A36"/>
    <w:rsid w:val="004B45CC"/>
    <w:rsid w:val="004B7CC4"/>
    <w:rsid w:val="004C0FC8"/>
    <w:rsid w:val="004C1E29"/>
    <w:rsid w:val="004C1F47"/>
    <w:rsid w:val="004C24A7"/>
    <w:rsid w:val="004C2DD5"/>
    <w:rsid w:val="004C4863"/>
    <w:rsid w:val="004C68AB"/>
    <w:rsid w:val="004D096A"/>
    <w:rsid w:val="004D27A5"/>
    <w:rsid w:val="004D3912"/>
    <w:rsid w:val="004D45DC"/>
    <w:rsid w:val="004D4EDC"/>
    <w:rsid w:val="004D50D3"/>
    <w:rsid w:val="004D5988"/>
    <w:rsid w:val="004E04D8"/>
    <w:rsid w:val="004E1501"/>
    <w:rsid w:val="004E40B1"/>
    <w:rsid w:val="004E519E"/>
    <w:rsid w:val="004E5EBB"/>
    <w:rsid w:val="004F07FF"/>
    <w:rsid w:val="004F1E61"/>
    <w:rsid w:val="004F435D"/>
    <w:rsid w:val="004F4532"/>
    <w:rsid w:val="004F4698"/>
    <w:rsid w:val="004F622E"/>
    <w:rsid w:val="004F661C"/>
    <w:rsid w:val="004F6BAE"/>
    <w:rsid w:val="00501771"/>
    <w:rsid w:val="00501B40"/>
    <w:rsid w:val="005024D7"/>
    <w:rsid w:val="00506483"/>
    <w:rsid w:val="00506542"/>
    <w:rsid w:val="00512149"/>
    <w:rsid w:val="00513446"/>
    <w:rsid w:val="00514BFE"/>
    <w:rsid w:val="005153CA"/>
    <w:rsid w:val="00516C58"/>
    <w:rsid w:val="00520829"/>
    <w:rsid w:val="00523661"/>
    <w:rsid w:val="00523BE2"/>
    <w:rsid w:val="0052461B"/>
    <w:rsid w:val="00524E38"/>
    <w:rsid w:val="00527BA4"/>
    <w:rsid w:val="00527BAE"/>
    <w:rsid w:val="005326AD"/>
    <w:rsid w:val="00533B85"/>
    <w:rsid w:val="00534043"/>
    <w:rsid w:val="0053635C"/>
    <w:rsid w:val="00540BBF"/>
    <w:rsid w:val="00542036"/>
    <w:rsid w:val="00543F2E"/>
    <w:rsid w:val="005450E8"/>
    <w:rsid w:val="005501A0"/>
    <w:rsid w:val="005503D0"/>
    <w:rsid w:val="00550D7F"/>
    <w:rsid w:val="0055111C"/>
    <w:rsid w:val="00551B75"/>
    <w:rsid w:val="005537F4"/>
    <w:rsid w:val="00553AC5"/>
    <w:rsid w:val="00554421"/>
    <w:rsid w:val="00554728"/>
    <w:rsid w:val="0055540C"/>
    <w:rsid w:val="00555755"/>
    <w:rsid w:val="005568C5"/>
    <w:rsid w:val="00557ADA"/>
    <w:rsid w:val="005606B2"/>
    <w:rsid w:val="005614CE"/>
    <w:rsid w:val="005758D7"/>
    <w:rsid w:val="00577215"/>
    <w:rsid w:val="0057725F"/>
    <w:rsid w:val="00577EFC"/>
    <w:rsid w:val="00581853"/>
    <w:rsid w:val="005819E5"/>
    <w:rsid w:val="0058206D"/>
    <w:rsid w:val="00582366"/>
    <w:rsid w:val="00584E19"/>
    <w:rsid w:val="0058536D"/>
    <w:rsid w:val="005863EC"/>
    <w:rsid w:val="00586B0D"/>
    <w:rsid w:val="005917E6"/>
    <w:rsid w:val="00591AB5"/>
    <w:rsid w:val="00593342"/>
    <w:rsid w:val="00595014"/>
    <w:rsid w:val="005956EF"/>
    <w:rsid w:val="00597EAC"/>
    <w:rsid w:val="005A2F6B"/>
    <w:rsid w:val="005A5E42"/>
    <w:rsid w:val="005A63C8"/>
    <w:rsid w:val="005A7E2B"/>
    <w:rsid w:val="005B2E1C"/>
    <w:rsid w:val="005B37B6"/>
    <w:rsid w:val="005B53EE"/>
    <w:rsid w:val="005B761A"/>
    <w:rsid w:val="005C3053"/>
    <w:rsid w:val="005C4F4C"/>
    <w:rsid w:val="005C5CCD"/>
    <w:rsid w:val="005C7727"/>
    <w:rsid w:val="005D2056"/>
    <w:rsid w:val="005D271F"/>
    <w:rsid w:val="005D2B14"/>
    <w:rsid w:val="005D707F"/>
    <w:rsid w:val="005E031E"/>
    <w:rsid w:val="005E0691"/>
    <w:rsid w:val="005E2682"/>
    <w:rsid w:val="005E304A"/>
    <w:rsid w:val="005E35E8"/>
    <w:rsid w:val="005E5100"/>
    <w:rsid w:val="005E5B7C"/>
    <w:rsid w:val="005E7434"/>
    <w:rsid w:val="005F4D32"/>
    <w:rsid w:val="005F6CB9"/>
    <w:rsid w:val="005F6EC5"/>
    <w:rsid w:val="006050E1"/>
    <w:rsid w:val="00607951"/>
    <w:rsid w:val="006134D0"/>
    <w:rsid w:val="006150B0"/>
    <w:rsid w:val="006160A2"/>
    <w:rsid w:val="006204E8"/>
    <w:rsid w:val="00620B61"/>
    <w:rsid w:val="00620C5E"/>
    <w:rsid w:val="00624148"/>
    <w:rsid w:val="00627ADB"/>
    <w:rsid w:val="00631608"/>
    <w:rsid w:val="00635010"/>
    <w:rsid w:val="006351B4"/>
    <w:rsid w:val="00635577"/>
    <w:rsid w:val="00636322"/>
    <w:rsid w:val="006370DA"/>
    <w:rsid w:val="00637B33"/>
    <w:rsid w:val="006410C3"/>
    <w:rsid w:val="00641BAD"/>
    <w:rsid w:val="00643EC4"/>
    <w:rsid w:val="00644915"/>
    <w:rsid w:val="0064535E"/>
    <w:rsid w:val="00645E92"/>
    <w:rsid w:val="00645EDD"/>
    <w:rsid w:val="00646D9C"/>
    <w:rsid w:val="00647A3E"/>
    <w:rsid w:val="00650267"/>
    <w:rsid w:val="0065028F"/>
    <w:rsid w:val="00650FBD"/>
    <w:rsid w:val="00655F6F"/>
    <w:rsid w:val="006628C6"/>
    <w:rsid w:val="00662A54"/>
    <w:rsid w:val="00663E95"/>
    <w:rsid w:val="00664995"/>
    <w:rsid w:val="00667E44"/>
    <w:rsid w:val="00667F3C"/>
    <w:rsid w:val="00671A03"/>
    <w:rsid w:val="0067264F"/>
    <w:rsid w:val="0067301D"/>
    <w:rsid w:val="0067302C"/>
    <w:rsid w:val="0067449E"/>
    <w:rsid w:val="006815EA"/>
    <w:rsid w:val="006815EF"/>
    <w:rsid w:val="00681786"/>
    <w:rsid w:val="00681979"/>
    <w:rsid w:val="00684306"/>
    <w:rsid w:val="00684D2E"/>
    <w:rsid w:val="00685263"/>
    <w:rsid w:val="006855D5"/>
    <w:rsid w:val="006873D3"/>
    <w:rsid w:val="00687DDD"/>
    <w:rsid w:val="00693839"/>
    <w:rsid w:val="00694629"/>
    <w:rsid w:val="00694678"/>
    <w:rsid w:val="00695D91"/>
    <w:rsid w:val="006966AA"/>
    <w:rsid w:val="006A23FD"/>
    <w:rsid w:val="006A48AE"/>
    <w:rsid w:val="006A5451"/>
    <w:rsid w:val="006A7AC4"/>
    <w:rsid w:val="006A7C3C"/>
    <w:rsid w:val="006B345E"/>
    <w:rsid w:val="006B3D9D"/>
    <w:rsid w:val="006B4086"/>
    <w:rsid w:val="006C3E34"/>
    <w:rsid w:val="006C644F"/>
    <w:rsid w:val="006C783C"/>
    <w:rsid w:val="006C7FFD"/>
    <w:rsid w:val="006D04B1"/>
    <w:rsid w:val="006D0CD8"/>
    <w:rsid w:val="006D33DD"/>
    <w:rsid w:val="006D3DC6"/>
    <w:rsid w:val="006D4CA0"/>
    <w:rsid w:val="006D6644"/>
    <w:rsid w:val="006D705E"/>
    <w:rsid w:val="006E0089"/>
    <w:rsid w:val="006E0504"/>
    <w:rsid w:val="006E410B"/>
    <w:rsid w:val="006E4694"/>
    <w:rsid w:val="006E5059"/>
    <w:rsid w:val="006E7242"/>
    <w:rsid w:val="006E7A11"/>
    <w:rsid w:val="006F0187"/>
    <w:rsid w:val="006F0D16"/>
    <w:rsid w:val="006F3B9E"/>
    <w:rsid w:val="006F5122"/>
    <w:rsid w:val="006F59A4"/>
    <w:rsid w:val="006F6BC2"/>
    <w:rsid w:val="006F7607"/>
    <w:rsid w:val="007014D6"/>
    <w:rsid w:val="00701794"/>
    <w:rsid w:val="00703F95"/>
    <w:rsid w:val="007049E2"/>
    <w:rsid w:val="0070703C"/>
    <w:rsid w:val="007079DA"/>
    <w:rsid w:val="00711772"/>
    <w:rsid w:val="00712EBE"/>
    <w:rsid w:val="0071470B"/>
    <w:rsid w:val="00715E84"/>
    <w:rsid w:val="007162CA"/>
    <w:rsid w:val="00716B61"/>
    <w:rsid w:val="007173EB"/>
    <w:rsid w:val="007209FE"/>
    <w:rsid w:val="0072587E"/>
    <w:rsid w:val="00731B9F"/>
    <w:rsid w:val="00731BF9"/>
    <w:rsid w:val="00732AD5"/>
    <w:rsid w:val="00734B18"/>
    <w:rsid w:val="007359C9"/>
    <w:rsid w:val="00736928"/>
    <w:rsid w:val="007370A9"/>
    <w:rsid w:val="0073778F"/>
    <w:rsid w:val="00740319"/>
    <w:rsid w:val="00740500"/>
    <w:rsid w:val="007423CD"/>
    <w:rsid w:val="0074286A"/>
    <w:rsid w:val="00742947"/>
    <w:rsid w:val="00745A41"/>
    <w:rsid w:val="00750384"/>
    <w:rsid w:val="00751AEC"/>
    <w:rsid w:val="00752574"/>
    <w:rsid w:val="0075419C"/>
    <w:rsid w:val="007548AE"/>
    <w:rsid w:val="00754D52"/>
    <w:rsid w:val="00755446"/>
    <w:rsid w:val="007563AE"/>
    <w:rsid w:val="007605CA"/>
    <w:rsid w:val="007638A6"/>
    <w:rsid w:val="00763F52"/>
    <w:rsid w:val="00765598"/>
    <w:rsid w:val="00765D9E"/>
    <w:rsid w:val="007702C6"/>
    <w:rsid w:val="00772E3C"/>
    <w:rsid w:val="00774146"/>
    <w:rsid w:val="007751FD"/>
    <w:rsid w:val="00776A30"/>
    <w:rsid w:val="0078288E"/>
    <w:rsid w:val="007828C3"/>
    <w:rsid w:val="00786D8E"/>
    <w:rsid w:val="00787704"/>
    <w:rsid w:val="0079513E"/>
    <w:rsid w:val="007956C4"/>
    <w:rsid w:val="007963F3"/>
    <w:rsid w:val="00797F60"/>
    <w:rsid w:val="007A1DEA"/>
    <w:rsid w:val="007A236D"/>
    <w:rsid w:val="007A262C"/>
    <w:rsid w:val="007A32C4"/>
    <w:rsid w:val="007A332C"/>
    <w:rsid w:val="007A41CF"/>
    <w:rsid w:val="007A47EB"/>
    <w:rsid w:val="007A5104"/>
    <w:rsid w:val="007A5BBE"/>
    <w:rsid w:val="007B23C1"/>
    <w:rsid w:val="007B3F2B"/>
    <w:rsid w:val="007B502C"/>
    <w:rsid w:val="007B507E"/>
    <w:rsid w:val="007B5D7C"/>
    <w:rsid w:val="007C2EF1"/>
    <w:rsid w:val="007D1E8F"/>
    <w:rsid w:val="007D283B"/>
    <w:rsid w:val="007D7FE5"/>
    <w:rsid w:val="007E0262"/>
    <w:rsid w:val="007E3F0C"/>
    <w:rsid w:val="007E4125"/>
    <w:rsid w:val="007E7960"/>
    <w:rsid w:val="007F1C84"/>
    <w:rsid w:val="007F368E"/>
    <w:rsid w:val="00802CF7"/>
    <w:rsid w:val="008044CC"/>
    <w:rsid w:val="00804FCA"/>
    <w:rsid w:val="008057A8"/>
    <w:rsid w:val="00806B1F"/>
    <w:rsid w:val="00810B78"/>
    <w:rsid w:val="00811452"/>
    <w:rsid w:val="008132BB"/>
    <w:rsid w:val="00813C92"/>
    <w:rsid w:val="008144DE"/>
    <w:rsid w:val="00814572"/>
    <w:rsid w:val="00817739"/>
    <w:rsid w:val="0082063D"/>
    <w:rsid w:val="00821A69"/>
    <w:rsid w:val="00821B37"/>
    <w:rsid w:val="008229E8"/>
    <w:rsid w:val="00822EA3"/>
    <w:rsid w:val="00823535"/>
    <w:rsid w:val="00823556"/>
    <w:rsid w:val="008313CE"/>
    <w:rsid w:val="00832903"/>
    <w:rsid w:val="0083421A"/>
    <w:rsid w:val="008361F1"/>
    <w:rsid w:val="0083758C"/>
    <w:rsid w:val="0084166A"/>
    <w:rsid w:val="00847C7E"/>
    <w:rsid w:val="0085012F"/>
    <w:rsid w:val="008527EC"/>
    <w:rsid w:val="00853A86"/>
    <w:rsid w:val="00854B7A"/>
    <w:rsid w:val="00855EB0"/>
    <w:rsid w:val="0086109E"/>
    <w:rsid w:val="0086131C"/>
    <w:rsid w:val="008613E1"/>
    <w:rsid w:val="00861B6E"/>
    <w:rsid w:val="00862A2D"/>
    <w:rsid w:val="00864A8F"/>
    <w:rsid w:val="00866AD9"/>
    <w:rsid w:val="00867140"/>
    <w:rsid w:val="00867B3E"/>
    <w:rsid w:val="008703EA"/>
    <w:rsid w:val="0087296F"/>
    <w:rsid w:val="00872FD1"/>
    <w:rsid w:val="00873B79"/>
    <w:rsid w:val="0087444D"/>
    <w:rsid w:val="008746A9"/>
    <w:rsid w:val="00875BA6"/>
    <w:rsid w:val="00876655"/>
    <w:rsid w:val="00876E69"/>
    <w:rsid w:val="00876F04"/>
    <w:rsid w:val="008779E8"/>
    <w:rsid w:val="00881699"/>
    <w:rsid w:val="0088267B"/>
    <w:rsid w:val="00882E0D"/>
    <w:rsid w:val="00883FFD"/>
    <w:rsid w:val="008840BE"/>
    <w:rsid w:val="00884429"/>
    <w:rsid w:val="00885B37"/>
    <w:rsid w:val="00886045"/>
    <w:rsid w:val="00891204"/>
    <w:rsid w:val="008915A1"/>
    <w:rsid w:val="00895650"/>
    <w:rsid w:val="00896305"/>
    <w:rsid w:val="008977BD"/>
    <w:rsid w:val="008A60E2"/>
    <w:rsid w:val="008A767C"/>
    <w:rsid w:val="008A7CB2"/>
    <w:rsid w:val="008B5997"/>
    <w:rsid w:val="008C0001"/>
    <w:rsid w:val="008C01B1"/>
    <w:rsid w:val="008C242D"/>
    <w:rsid w:val="008C46E9"/>
    <w:rsid w:val="008C546B"/>
    <w:rsid w:val="008C58EE"/>
    <w:rsid w:val="008C590A"/>
    <w:rsid w:val="008C6398"/>
    <w:rsid w:val="008D30FB"/>
    <w:rsid w:val="008D4AE7"/>
    <w:rsid w:val="008D4F40"/>
    <w:rsid w:val="008D5255"/>
    <w:rsid w:val="008E083A"/>
    <w:rsid w:val="008E1349"/>
    <w:rsid w:val="008E21EA"/>
    <w:rsid w:val="008E25BA"/>
    <w:rsid w:val="008E3BF4"/>
    <w:rsid w:val="008E4380"/>
    <w:rsid w:val="008E696B"/>
    <w:rsid w:val="008F032A"/>
    <w:rsid w:val="008F4AA8"/>
    <w:rsid w:val="008F79A2"/>
    <w:rsid w:val="009007D4"/>
    <w:rsid w:val="00906D5A"/>
    <w:rsid w:val="00907EA5"/>
    <w:rsid w:val="009104D4"/>
    <w:rsid w:val="00913A1F"/>
    <w:rsid w:val="00915482"/>
    <w:rsid w:val="00917954"/>
    <w:rsid w:val="00922AAD"/>
    <w:rsid w:val="0092330E"/>
    <w:rsid w:val="0092418F"/>
    <w:rsid w:val="0092466F"/>
    <w:rsid w:val="009301AF"/>
    <w:rsid w:val="009339C7"/>
    <w:rsid w:val="009339CD"/>
    <w:rsid w:val="009359AD"/>
    <w:rsid w:val="00937D04"/>
    <w:rsid w:val="00937DC6"/>
    <w:rsid w:val="00942012"/>
    <w:rsid w:val="0094487C"/>
    <w:rsid w:val="009456CC"/>
    <w:rsid w:val="00947CAE"/>
    <w:rsid w:val="009546DB"/>
    <w:rsid w:val="009579FE"/>
    <w:rsid w:val="00957A37"/>
    <w:rsid w:val="00961CCE"/>
    <w:rsid w:val="00965A6F"/>
    <w:rsid w:val="00965D54"/>
    <w:rsid w:val="009676E5"/>
    <w:rsid w:val="00967982"/>
    <w:rsid w:val="00967B20"/>
    <w:rsid w:val="00970C51"/>
    <w:rsid w:val="00975512"/>
    <w:rsid w:val="00976ABB"/>
    <w:rsid w:val="009821B0"/>
    <w:rsid w:val="00985C99"/>
    <w:rsid w:val="009861FC"/>
    <w:rsid w:val="00990052"/>
    <w:rsid w:val="009907BA"/>
    <w:rsid w:val="00990CED"/>
    <w:rsid w:val="00992B1F"/>
    <w:rsid w:val="009960F7"/>
    <w:rsid w:val="00996A10"/>
    <w:rsid w:val="009A0590"/>
    <w:rsid w:val="009A1326"/>
    <w:rsid w:val="009A216D"/>
    <w:rsid w:val="009A3005"/>
    <w:rsid w:val="009A4FF8"/>
    <w:rsid w:val="009A514B"/>
    <w:rsid w:val="009A52C8"/>
    <w:rsid w:val="009A56C3"/>
    <w:rsid w:val="009A742B"/>
    <w:rsid w:val="009B1DB9"/>
    <w:rsid w:val="009B4693"/>
    <w:rsid w:val="009B5064"/>
    <w:rsid w:val="009B5BAD"/>
    <w:rsid w:val="009B6380"/>
    <w:rsid w:val="009C0712"/>
    <w:rsid w:val="009C384D"/>
    <w:rsid w:val="009C5AC8"/>
    <w:rsid w:val="009C6BD9"/>
    <w:rsid w:val="009D0433"/>
    <w:rsid w:val="009D6FE2"/>
    <w:rsid w:val="009E0714"/>
    <w:rsid w:val="009E15E1"/>
    <w:rsid w:val="009E1BFB"/>
    <w:rsid w:val="009E3E0E"/>
    <w:rsid w:val="009E5678"/>
    <w:rsid w:val="009E6538"/>
    <w:rsid w:val="009E725A"/>
    <w:rsid w:val="009F029B"/>
    <w:rsid w:val="009F2D65"/>
    <w:rsid w:val="009F4A42"/>
    <w:rsid w:val="009F6000"/>
    <w:rsid w:val="009F604F"/>
    <w:rsid w:val="00A06660"/>
    <w:rsid w:val="00A0746C"/>
    <w:rsid w:val="00A07C9A"/>
    <w:rsid w:val="00A10F5A"/>
    <w:rsid w:val="00A12843"/>
    <w:rsid w:val="00A20D6B"/>
    <w:rsid w:val="00A21DF5"/>
    <w:rsid w:val="00A2244E"/>
    <w:rsid w:val="00A25151"/>
    <w:rsid w:val="00A26028"/>
    <w:rsid w:val="00A26311"/>
    <w:rsid w:val="00A31786"/>
    <w:rsid w:val="00A31B5A"/>
    <w:rsid w:val="00A34C4E"/>
    <w:rsid w:val="00A35CE2"/>
    <w:rsid w:val="00A365B5"/>
    <w:rsid w:val="00A41DAF"/>
    <w:rsid w:val="00A424A0"/>
    <w:rsid w:val="00A51834"/>
    <w:rsid w:val="00A52A00"/>
    <w:rsid w:val="00A5387E"/>
    <w:rsid w:val="00A53A86"/>
    <w:rsid w:val="00A54427"/>
    <w:rsid w:val="00A54B58"/>
    <w:rsid w:val="00A576FB"/>
    <w:rsid w:val="00A64DBC"/>
    <w:rsid w:val="00A657F0"/>
    <w:rsid w:val="00A70341"/>
    <w:rsid w:val="00A70829"/>
    <w:rsid w:val="00A74DDA"/>
    <w:rsid w:val="00A77FC8"/>
    <w:rsid w:val="00A82CCA"/>
    <w:rsid w:val="00A8337E"/>
    <w:rsid w:val="00A84617"/>
    <w:rsid w:val="00A84A1E"/>
    <w:rsid w:val="00A84EB9"/>
    <w:rsid w:val="00A85463"/>
    <w:rsid w:val="00A8711F"/>
    <w:rsid w:val="00A93CCD"/>
    <w:rsid w:val="00A94903"/>
    <w:rsid w:val="00A9551C"/>
    <w:rsid w:val="00A95AEB"/>
    <w:rsid w:val="00A97D80"/>
    <w:rsid w:val="00AA0F9D"/>
    <w:rsid w:val="00AA4D7E"/>
    <w:rsid w:val="00AA4EF5"/>
    <w:rsid w:val="00AA77D0"/>
    <w:rsid w:val="00AB2F1D"/>
    <w:rsid w:val="00AB3240"/>
    <w:rsid w:val="00AB3E35"/>
    <w:rsid w:val="00AB657F"/>
    <w:rsid w:val="00AB699E"/>
    <w:rsid w:val="00AC01BA"/>
    <w:rsid w:val="00AC40D8"/>
    <w:rsid w:val="00AC560D"/>
    <w:rsid w:val="00AD1DD1"/>
    <w:rsid w:val="00AD4437"/>
    <w:rsid w:val="00AD4FA9"/>
    <w:rsid w:val="00AD6118"/>
    <w:rsid w:val="00AD7CF7"/>
    <w:rsid w:val="00AE3A3E"/>
    <w:rsid w:val="00AE5E85"/>
    <w:rsid w:val="00AF5289"/>
    <w:rsid w:val="00AF7642"/>
    <w:rsid w:val="00AF7E7B"/>
    <w:rsid w:val="00B00D61"/>
    <w:rsid w:val="00B04252"/>
    <w:rsid w:val="00B04AB8"/>
    <w:rsid w:val="00B05342"/>
    <w:rsid w:val="00B102BF"/>
    <w:rsid w:val="00B11B45"/>
    <w:rsid w:val="00B11C08"/>
    <w:rsid w:val="00B14A22"/>
    <w:rsid w:val="00B1575B"/>
    <w:rsid w:val="00B15CD9"/>
    <w:rsid w:val="00B1638C"/>
    <w:rsid w:val="00B16C93"/>
    <w:rsid w:val="00B24093"/>
    <w:rsid w:val="00B242A3"/>
    <w:rsid w:val="00B25A61"/>
    <w:rsid w:val="00B30585"/>
    <w:rsid w:val="00B30A38"/>
    <w:rsid w:val="00B32425"/>
    <w:rsid w:val="00B3265C"/>
    <w:rsid w:val="00B34AAB"/>
    <w:rsid w:val="00B35C52"/>
    <w:rsid w:val="00B41BAB"/>
    <w:rsid w:val="00B4476D"/>
    <w:rsid w:val="00B50EE1"/>
    <w:rsid w:val="00B517C9"/>
    <w:rsid w:val="00B51AD7"/>
    <w:rsid w:val="00B547E6"/>
    <w:rsid w:val="00B55CBC"/>
    <w:rsid w:val="00B60433"/>
    <w:rsid w:val="00B61475"/>
    <w:rsid w:val="00B6271E"/>
    <w:rsid w:val="00B71C4B"/>
    <w:rsid w:val="00B7207F"/>
    <w:rsid w:val="00B73A3E"/>
    <w:rsid w:val="00B743BF"/>
    <w:rsid w:val="00B74703"/>
    <w:rsid w:val="00B75BD4"/>
    <w:rsid w:val="00B767CC"/>
    <w:rsid w:val="00B76BA7"/>
    <w:rsid w:val="00B77768"/>
    <w:rsid w:val="00B8445F"/>
    <w:rsid w:val="00B85F7F"/>
    <w:rsid w:val="00B860E4"/>
    <w:rsid w:val="00B86100"/>
    <w:rsid w:val="00B87305"/>
    <w:rsid w:val="00B927C5"/>
    <w:rsid w:val="00B9422E"/>
    <w:rsid w:val="00B94E04"/>
    <w:rsid w:val="00B95C83"/>
    <w:rsid w:val="00B95E0C"/>
    <w:rsid w:val="00B96852"/>
    <w:rsid w:val="00B971B1"/>
    <w:rsid w:val="00B97417"/>
    <w:rsid w:val="00BA265B"/>
    <w:rsid w:val="00BA2C03"/>
    <w:rsid w:val="00BA7DCA"/>
    <w:rsid w:val="00BB0A5C"/>
    <w:rsid w:val="00BB0E05"/>
    <w:rsid w:val="00BB3EB9"/>
    <w:rsid w:val="00BB4431"/>
    <w:rsid w:val="00BB4C7A"/>
    <w:rsid w:val="00BB7DFC"/>
    <w:rsid w:val="00BC03DE"/>
    <w:rsid w:val="00BC0B7D"/>
    <w:rsid w:val="00BC4F9B"/>
    <w:rsid w:val="00BC5D43"/>
    <w:rsid w:val="00BC7721"/>
    <w:rsid w:val="00BC7805"/>
    <w:rsid w:val="00BD0EF0"/>
    <w:rsid w:val="00BD18C3"/>
    <w:rsid w:val="00BD1C56"/>
    <w:rsid w:val="00BD25FC"/>
    <w:rsid w:val="00BD2CC1"/>
    <w:rsid w:val="00BE1EC0"/>
    <w:rsid w:val="00BE2016"/>
    <w:rsid w:val="00BE2308"/>
    <w:rsid w:val="00BE40DA"/>
    <w:rsid w:val="00BE492E"/>
    <w:rsid w:val="00BF01F1"/>
    <w:rsid w:val="00BF06E8"/>
    <w:rsid w:val="00BF28DC"/>
    <w:rsid w:val="00BF4573"/>
    <w:rsid w:val="00BF4680"/>
    <w:rsid w:val="00BF6BA3"/>
    <w:rsid w:val="00C021A3"/>
    <w:rsid w:val="00C03682"/>
    <w:rsid w:val="00C037B0"/>
    <w:rsid w:val="00C04B20"/>
    <w:rsid w:val="00C12AE4"/>
    <w:rsid w:val="00C139A1"/>
    <w:rsid w:val="00C145EB"/>
    <w:rsid w:val="00C1489F"/>
    <w:rsid w:val="00C148AD"/>
    <w:rsid w:val="00C15EA2"/>
    <w:rsid w:val="00C20085"/>
    <w:rsid w:val="00C230ED"/>
    <w:rsid w:val="00C24721"/>
    <w:rsid w:val="00C255A6"/>
    <w:rsid w:val="00C26071"/>
    <w:rsid w:val="00C27DFC"/>
    <w:rsid w:val="00C32B4C"/>
    <w:rsid w:val="00C343E2"/>
    <w:rsid w:val="00C34D81"/>
    <w:rsid w:val="00C34E35"/>
    <w:rsid w:val="00C3577B"/>
    <w:rsid w:val="00C41E6E"/>
    <w:rsid w:val="00C41EB6"/>
    <w:rsid w:val="00C427BA"/>
    <w:rsid w:val="00C43D7A"/>
    <w:rsid w:val="00C44224"/>
    <w:rsid w:val="00C45B2E"/>
    <w:rsid w:val="00C47D8E"/>
    <w:rsid w:val="00C523C9"/>
    <w:rsid w:val="00C54681"/>
    <w:rsid w:val="00C605A8"/>
    <w:rsid w:val="00C624FE"/>
    <w:rsid w:val="00C6317F"/>
    <w:rsid w:val="00C634BD"/>
    <w:rsid w:val="00C65921"/>
    <w:rsid w:val="00C66380"/>
    <w:rsid w:val="00C6643C"/>
    <w:rsid w:val="00C717C2"/>
    <w:rsid w:val="00C7191F"/>
    <w:rsid w:val="00C733FE"/>
    <w:rsid w:val="00C7447B"/>
    <w:rsid w:val="00C74F59"/>
    <w:rsid w:val="00C77231"/>
    <w:rsid w:val="00C77A25"/>
    <w:rsid w:val="00C80A2B"/>
    <w:rsid w:val="00C81495"/>
    <w:rsid w:val="00C81712"/>
    <w:rsid w:val="00C82EC1"/>
    <w:rsid w:val="00C84879"/>
    <w:rsid w:val="00C853DF"/>
    <w:rsid w:val="00C85DA7"/>
    <w:rsid w:val="00C9008F"/>
    <w:rsid w:val="00C911CE"/>
    <w:rsid w:val="00C949E9"/>
    <w:rsid w:val="00C95225"/>
    <w:rsid w:val="00C95572"/>
    <w:rsid w:val="00C96994"/>
    <w:rsid w:val="00CA2144"/>
    <w:rsid w:val="00CA27B2"/>
    <w:rsid w:val="00CA30E2"/>
    <w:rsid w:val="00CA3242"/>
    <w:rsid w:val="00CA45FE"/>
    <w:rsid w:val="00CA4A4E"/>
    <w:rsid w:val="00CA4D76"/>
    <w:rsid w:val="00CA5B00"/>
    <w:rsid w:val="00CB0C09"/>
    <w:rsid w:val="00CB15A0"/>
    <w:rsid w:val="00CB2A0C"/>
    <w:rsid w:val="00CB3CD8"/>
    <w:rsid w:val="00CB6DF2"/>
    <w:rsid w:val="00CB77A7"/>
    <w:rsid w:val="00CC04F4"/>
    <w:rsid w:val="00CC0BC1"/>
    <w:rsid w:val="00CC2C13"/>
    <w:rsid w:val="00CC35F9"/>
    <w:rsid w:val="00CC76F0"/>
    <w:rsid w:val="00CC79FF"/>
    <w:rsid w:val="00CD52C6"/>
    <w:rsid w:val="00CD7474"/>
    <w:rsid w:val="00CE0485"/>
    <w:rsid w:val="00CE1857"/>
    <w:rsid w:val="00CE1CA8"/>
    <w:rsid w:val="00CE3325"/>
    <w:rsid w:val="00CE3DD1"/>
    <w:rsid w:val="00CE41FE"/>
    <w:rsid w:val="00CE4332"/>
    <w:rsid w:val="00CE550E"/>
    <w:rsid w:val="00CE7FB3"/>
    <w:rsid w:val="00CF03C2"/>
    <w:rsid w:val="00CF075E"/>
    <w:rsid w:val="00CF3118"/>
    <w:rsid w:val="00CF4BFF"/>
    <w:rsid w:val="00CF4D82"/>
    <w:rsid w:val="00D004A7"/>
    <w:rsid w:val="00D01513"/>
    <w:rsid w:val="00D02184"/>
    <w:rsid w:val="00D023BB"/>
    <w:rsid w:val="00D02994"/>
    <w:rsid w:val="00D05376"/>
    <w:rsid w:val="00D055AF"/>
    <w:rsid w:val="00D07E4A"/>
    <w:rsid w:val="00D115DF"/>
    <w:rsid w:val="00D1169F"/>
    <w:rsid w:val="00D11BA3"/>
    <w:rsid w:val="00D14A3D"/>
    <w:rsid w:val="00D14B05"/>
    <w:rsid w:val="00D162D7"/>
    <w:rsid w:val="00D167FE"/>
    <w:rsid w:val="00D2209B"/>
    <w:rsid w:val="00D23007"/>
    <w:rsid w:val="00D253C5"/>
    <w:rsid w:val="00D3374C"/>
    <w:rsid w:val="00D350A6"/>
    <w:rsid w:val="00D369B4"/>
    <w:rsid w:val="00D37A44"/>
    <w:rsid w:val="00D37AED"/>
    <w:rsid w:val="00D37E04"/>
    <w:rsid w:val="00D37E0C"/>
    <w:rsid w:val="00D41A76"/>
    <w:rsid w:val="00D42EAC"/>
    <w:rsid w:val="00D464F9"/>
    <w:rsid w:val="00D4734D"/>
    <w:rsid w:val="00D47F27"/>
    <w:rsid w:val="00D50889"/>
    <w:rsid w:val="00D543D7"/>
    <w:rsid w:val="00D54626"/>
    <w:rsid w:val="00D54A3E"/>
    <w:rsid w:val="00D55D60"/>
    <w:rsid w:val="00D568F1"/>
    <w:rsid w:val="00D60B77"/>
    <w:rsid w:val="00D60C40"/>
    <w:rsid w:val="00D618A6"/>
    <w:rsid w:val="00D67359"/>
    <w:rsid w:val="00D67B70"/>
    <w:rsid w:val="00D67BDB"/>
    <w:rsid w:val="00D713E8"/>
    <w:rsid w:val="00D71AA6"/>
    <w:rsid w:val="00D73FE7"/>
    <w:rsid w:val="00D74B47"/>
    <w:rsid w:val="00D74D22"/>
    <w:rsid w:val="00D76022"/>
    <w:rsid w:val="00D771E1"/>
    <w:rsid w:val="00D83A73"/>
    <w:rsid w:val="00D84A7D"/>
    <w:rsid w:val="00D85B1B"/>
    <w:rsid w:val="00D87DF7"/>
    <w:rsid w:val="00D939C9"/>
    <w:rsid w:val="00D97649"/>
    <w:rsid w:val="00D97972"/>
    <w:rsid w:val="00DA21A1"/>
    <w:rsid w:val="00DA2241"/>
    <w:rsid w:val="00DA322A"/>
    <w:rsid w:val="00DA4272"/>
    <w:rsid w:val="00DA44AC"/>
    <w:rsid w:val="00DA5085"/>
    <w:rsid w:val="00DA56DF"/>
    <w:rsid w:val="00DB010A"/>
    <w:rsid w:val="00DB2FF7"/>
    <w:rsid w:val="00DB4183"/>
    <w:rsid w:val="00DB65D5"/>
    <w:rsid w:val="00DB6FEE"/>
    <w:rsid w:val="00DB701C"/>
    <w:rsid w:val="00DB7304"/>
    <w:rsid w:val="00DC0965"/>
    <w:rsid w:val="00DC1BC4"/>
    <w:rsid w:val="00DC3706"/>
    <w:rsid w:val="00DC383A"/>
    <w:rsid w:val="00DC38E4"/>
    <w:rsid w:val="00DC4059"/>
    <w:rsid w:val="00DC6848"/>
    <w:rsid w:val="00DC7B52"/>
    <w:rsid w:val="00DD2D67"/>
    <w:rsid w:val="00DD5013"/>
    <w:rsid w:val="00DD5BB6"/>
    <w:rsid w:val="00DD79EA"/>
    <w:rsid w:val="00DE0003"/>
    <w:rsid w:val="00DE0FBC"/>
    <w:rsid w:val="00DE15B5"/>
    <w:rsid w:val="00DE5290"/>
    <w:rsid w:val="00DE58F7"/>
    <w:rsid w:val="00DE6057"/>
    <w:rsid w:val="00DE6808"/>
    <w:rsid w:val="00DE7D7F"/>
    <w:rsid w:val="00DE7DDC"/>
    <w:rsid w:val="00DF194C"/>
    <w:rsid w:val="00DF4ACD"/>
    <w:rsid w:val="00DF4CF8"/>
    <w:rsid w:val="00DF5AB7"/>
    <w:rsid w:val="00DF6BF5"/>
    <w:rsid w:val="00DF79A7"/>
    <w:rsid w:val="00DF7B64"/>
    <w:rsid w:val="00E0320D"/>
    <w:rsid w:val="00E03F2E"/>
    <w:rsid w:val="00E044EF"/>
    <w:rsid w:val="00E04778"/>
    <w:rsid w:val="00E062DE"/>
    <w:rsid w:val="00E06522"/>
    <w:rsid w:val="00E07A12"/>
    <w:rsid w:val="00E07C6A"/>
    <w:rsid w:val="00E10BD4"/>
    <w:rsid w:val="00E126C6"/>
    <w:rsid w:val="00E12D2B"/>
    <w:rsid w:val="00E1440B"/>
    <w:rsid w:val="00E14F46"/>
    <w:rsid w:val="00E15F46"/>
    <w:rsid w:val="00E16189"/>
    <w:rsid w:val="00E16505"/>
    <w:rsid w:val="00E17016"/>
    <w:rsid w:val="00E17F4F"/>
    <w:rsid w:val="00E21172"/>
    <w:rsid w:val="00E21DF9"/>
    <w:rsid w:val="00E222F9"/>
    <w:rsid w:val="00E236A9"/>
    <w:rsid w:val="00E23A58"/>
    <w:rsid w:val="00E2635E"/>
    <w:rsid w:val="00E30C35"/>
    <w:rsid w:val="00E3307C"/>
    <w:rsid w:val="00E33256"/>
    <w:rsid w:val="00E33EF8"/>
    <w:rsid w:val="00E372D2"/>
    <w:rsid w:val="00E379AF"/>
    <w:rsid w:val="00E379FD"/>
    <w:rsid w:val="00E37EAA"/>
    <w:rsid w:val="00E407A7"/>
    <w:rsid w:val="00E41869"/>
    <w:rsid w:val="00E44140"/>
    <w:rsid w:val="00E44272"/>
    <w:rsid w:val="00E442EB"/>
    <w:rsid w:val="00E47A04"/>
    <w:rsid w:val="00E540FF"/>
    <w:rsid w:val="00E54BCB"/>
    <w:rsid w:val="00E60A93"/>
    <w:rsid w:val="00E660F7"/>
    <w:rsid w:val="00E66546"/>
    <w:rsid w:val="00E66B0C"/>
    <w:rsid w:val="00E67948"/>
    <w:rsid w:val="00E71001"/>
    <w:rsid w:val="00E72FFD"/>
    <w:rsid w:val="00E74040"/>
    <w:rsid w:val="00E7644C"/>
    <w:rsid w:val="00E77C92"/>
    <w:rsid w:val="00E80889"/>
    <w:rsid w:val="00E81125"/>
    <w:rsid w:val="00E8176F"/>
    <w:rsid w:val="00E82FA6"/>
    <w:rsid w:val="00E845F8"/>
    <w:rsid w:val="00E84E39"/>
    <w:rsid w:val="00E8585A"/>
    <w:rsid w:val="00E8661D"/>
    <w:rsid w:val="00E9024D"/>
    <w:rsid w:val="00E91E98"/>
    <w:rsid w:val="00E92ACA"/>
    <w:rsid w:val="00E938EF"/>
    <w:rsid w:val="00E948CA"/>
    <w:rsid w:val="00E95062"/>
    <w:rsid w:val="00EA2753"/>
    <w:rsid w:val="00EA2894"/>
    <w:rsid w:val="00EA3DB3"/>
    <w:rsid w:val="00EA4D40"/>
    <w:rsid w:val="00EA5627"/>
    <w:rsid w:val="00EA5A86"/>
    <w:rsid w:val="00EA5EFD"/>
    <w:rsid w:val="00EA634D"/>
    <w:rsid w:val="00EA643D"/>
    <w:rsid w:val="00EB03C7"/>
    <w:rsid w:val="00EB1CE9"/>
    <w:rsid w:val="00EB4963"/>
    <w:rsid w:val="00EC0E54"/>
    <w:rsid w:val="00EC155F"/>
    <w:rsid w:val="00EC2520"/>
    <w:rsid w:val="00EC2D78"/>
    <w:rsid w:val="00EC478A"/>
    <w:rsid w:val="00EC5226"/>
    <w:rsid w:val="00EC7907"/>
    <w:rsid w:val="00ED324E"/>
    <w:rsid w:val="00ED3D21"/>
    <w:rsid w:val="00ED5072"/>
    <w:rsid w:val="00ED55E0"/>
    <w:rsid w:val="00ED5BEF"/>
    <w:rsid w:val="00ED6822"/>
    <w:rsid w:val="00ED68B0"/>
    <w:rsid w:val="00ED784F"/>
    <w:rsid w:val="00EE1782"/>
    <w:rsid w:val="00EE2584"/>
    <w:rsid w:val="00EE27FE"/>
    <w:rsid w:val="00EE62CA"/>
    <w:rsid w:val="00EE7CE9"/>
    <w:rsid w:val="00EF35E0"/>
    <w:rsid w:val="00EF4A3E"/>
    <w:rsid w:val="00EF6668"/>
    <w:rsid w:val="00F03ABA"/>
    <w:rsid w:val="00F11E93"/>
    <w:rsid w:val="00F1200F"/>
    <w:rsid w:val="00F12626"/>
    <w:rsid w:val="00F13DB0"/>
    <w:rsid w:val="00F13E21"/>
    <w:rsid w:val="00F14D58"/>
    <w:rsid w:val="00F15D0C"/>
    <w:rsid w:val="00F20976"/>
    <w:rsid w:val="00F20BB0"/>
    <w:rsid w:val="00F214A9"/>
    <w:rsid w:val="00F220FA"/>
    <w:rsid w:val="00F236CF"/>
    <w:rsid w:val="00F24A4B"/>
    <w:rsid w:val="00F254AE"/>
    <w:rsid w:val="00F257BC"/>
    <w:rsid w:val="00F25DA2"/>
    <w:rsid w:val="00F26D3F"/>
    <w:rsid w:val="00F26DAA"/>
    <w:rsid w:val="00F30CFD"/>
    <w:rsid w:val="00F360A0"/>
    <w:rsid w:val="00F3707D"/>
    <w:rsid w:val="00F41E5A"/>
    <w:rsid w:val="00F44D4F"/>
    <w:rsid w:val="00F45043"/>
    <w:rsid w:val="00F45227"/>
    <w:rsid w:val="00F456E0"/>
    <w:rsid w:val="00F47317"/>
    <w:rsid w:val="00F47DFA"/>
    <w:rsid w:val="00F5054F"/>
    <w:rsid w:val="00F55909"/>
    <w:rsid w:val="00F56DA9"/>
    <w:rsid w:val="00F630C9"/>
    <w:rsid w:val="00F66F9C"/>
    <w:rsid w:val="00F702B6"/>
    <w:rsid w:val="00F7083B"/>
    <w:rsid w:val="00F72ED5"/>
    <w:rsid w:val="00F7428F"/>
    <w:rsid w:val="00F76A2E"/>
    <w:rsid w:val="00F80633"/>
    <w:rsid w:val="00F806A5"/>
    <w:rsid w:val="00F82DBA"/>
    <w:rsid w:val="00F83C2E"/>
    <w:rsid w:val="00F858C6"/>
    <w:rsid w:val="00F9136A"/>
    <w:rsid w:val="00F925B9"/>
    <w:rsid w:val="00F97E02"/>
    <w:rsid w:val="00FA0468"/>
    <w:rsid w:val="00FA0533"/>
    <w:rsid w:val="00FA0E43"/>
    <w:rsid w:val="00FA28FC"/>
    <w:rsid w:val="00FA382F"/>
    <w:rsid w:val="00FA436E"/>
    <w:rsid w:val="00FA64EC"/>
    <w:rsid w:val="00FA7BCC"/>
    <w:rsid w:val="00FB04B1"/>
    <w:rsid w:val="00FB143A"/>
    <w:rsid w:val="00FB569F"/>
    <w:rsid w:val="00FB5A29"/>
    <w:rsid w:val="00FB6347"/>
    <w:rsid w:val="00FB6D72"/>
    <w:rsid w:val="00FC0088"/>
    <w:rsid w:val="00FC122B"/>
    <w:rsid w:val="00FC3088"/>
    <w:rsid w:val="00FC3E6A"/>
    <w:rsid w:val="00FC4734"/>
    <w:rsid w:val="00FC602E"/>
    <w:rsid w:val="00FC6ABB"/>
    <w:rsid w:val="00FC6CF9"/>
    <w:rsid w:val="00FC73BE"/>
    <w:rsid w:val="00FC7724"/>
    <w:rsid w:val="00FC7E42"/>
    <w:rsid w:val="00FC7FB7"/>
    <w:rsid w:val="00FD66A8"/>
    <w:rsid w:val="00FE1884"/>
    <w:rsid w:val="00FE1912"/>
    <w:rsid w:val="00FE1D5B"/>
    <w:rsid w:val="00FE4220"/>
    <w:rsid w:val="00FE576D"/>
    <w:rsid w:val="00FE6B9B"/>
    <w:rsid w:val="00FE7746"/>
    <w:rsid w:val="00FF01A6"/>
    <w:rsid w:val="00FF2DFC"/>
    <w:rsid w:val="00FF3746"/>
    <w:rsid w:val="00FF574F"/>
    <w:rsid w:val="00FF6303"/>
    <w:rsid w:val="013B4BA2"/>
    <w:rsid w:val="017C5B4C"/>
    <w:rsid w:val="01C8B628"/>
    <w:rsid w:val="01CEF4EA"/>
    <w:rsid w:val="01D32FC2"/>
    <w:rsid w:val="024D50C9"/>
    <w:rsid w:val="03B53FFA"/>
    <w:rsid w:val="03D6DC55"/>
    <w:rsid w:val="0410C03E"/>
    <w:rsid w:val="043C5A41"/>
    <w:rsid w:val="046E829B"/>
    <w:rsid w:val="04F25DA0"/>
    <w:rsid w:val="04F66B25"/>
    <w:rsid w:val="06C87AF8"/>
    <w:rsid w:val="076EA14B"/>
    <w:rsid w:val="078C05E5"/>
    <w:rsid w:val="07B10C69"/>
    <w:rsid w:val="07F75630"/>
    <w:rsid w:val="08480ED5"/>
    <w:rsid w:val="087C26F8"/>
    <w:rsid w:val="08AF2E20"/>
    <w:rsid w:val="08D5ED8B"/>
    <w:rsid w:val="095550F5"/>
    <w:rsid w:val="0A1E03ED"/>
    <w:rsid w:val="0A815761"/>
    <w:rsid w:val="0AA1C152"/>
    <w:rsid w:val="0B165EAB"/>
    <w:rsid w:val="0B2E5EF8"/>
    <w:rsid w:val="0B396C12"/>
    <w:rsid w:val="0B543C5E"/>
    <w:rsid w:val="0B6B84F1"/>
    <w:rsid w:val="0B6E02C5"/>
    <w:rsid w:val="0BC3CC9F"/>
    <w:rsid w:val="0C00D4BE"/>
    <w:rsid w:val="0C22CE6D"/>
    <w:rsid w:val="0C5BDEE5"/>
    <w:rsid w:val="0C6382CA"/>
    <w:rsid w:val="0C80775D"/>
    <w:rsid w:val="0CB3515E"/>
    <w:rsid w:val="0CE5CC6B"/>
    <w:rsid w:val="0D70D9EB"/>
    <w:rsid w:val="0E311685"/>
    <w:rsid w:val="0E55BE7A"/>
    <w:rsid w:val="0EF8C4EC"/>
    <w:rsid w:val="0F084B60"/>
    <w:rsid w:val="0F39D100"/>
    <w:rsid w:val="0F9E259D"/>
    <w:rsid w:val="0FB6D6AC"/>
    <w:rsid w:val="0FF0AF48"/>
    <w:rsid w:val="104C15F4"/>
    <w:rsid w:val="11090485"/>
    <w:rsid w:val="1127B92B"/>
    <w:rsid w:val="113238FF"/>
    <w:rsid w:val="117A4A36"/>
    <w:rsid w:val="11E08BB2"/>
    <w:rsid w:val="13039737"/>
    <w:rsid w:val="13CB53CC"/>
    <w:rsid w:val="145EA7AB"/>
    <w:rsid w:val="148EAB46"/>
    <w:rsid w:val="1516397D"/>
    <w:rsid w:val="15316A13"/>
    <w:rsid w:val="16BDCB07"/>
    <w:rsid w:val="17CB54B7"/>
    <w:rsid w:val="184139C6"/>
    <w:rsid w:val="188A9710"/>
    <w:rsid w:val="189DF494"/>
    <w:rsid w:val="191A983C"/>
    <w:rsid w:val="193E69E2"/>
    <w:rsid w:val="1947CF8B"/>
    <w:rsid w:val="194F0999"/>
    <w:rsid w:val="1992F350"/>
    <w:rsid w:val="1993816A"/>
    <w:rsid w:val="19FA7A3C"/>
    <w:rsid w:val="1A03DA05"/>
    <w:rsid w:val="1A221973"/>
    <w:rsid w:val="1B450CA6"/>
    <w:rsid w:val="1B4BFEBE"/>
    <w:rsid w:val="1B57BFA0"/>
    <w:rsid w:val="1BB0B0B0"/>
    <w:rsid w:val="1C69816D"/>
    <w:rsid w:val="1CD36641"/>
    <w:rsid w:val="1CD53001"/>
    <w:rsid w:val="1E070B35"/>
    <w:rsid w:val="1E397707"/>
    <w:rsid w:val="1E7A6DBD"/>
    <w:rsid w:val="1EB217E5"/>
    <w:rsid w:val="1EE9078D"/>
    <w:rsid w:val="1F37D8C4"/>
    <w:rsid w:val="1F3B1F15"/>
    <w:rsid w:val="1F420411"/>
    <w:rsid w:val="1F5084ED"/>
    <w:rsid w:val="1FAB7C2D"/>
    <w:rsid w:val="200B8272"/>
    <w:rsid w:val="2185D39C"/>
    <w:rsid w:val="21DC1884"/>
    <w:rsid w:val="21F62A53"/>
    <w:rsid w:val="229BFAF9"/>
    <w:rsid w:val="22C8C6BC"/>
    <w:rsid w:val="23201568"/>
    <w:rsid w:val="23AC093E"/>
    <w:rsid w:val="2409171E"/>
    <w:rsid w:val="2511C38E"/>
    <w:rsid w:val="253D701D"/>
    <w:rsid w:val="2547FE73"/>
    <w:rsid w:val="256D7E87"/>
    <w:rsid w:val="257C7DEA"/>
    <w:rsid w:val="25BA5313"/>
    <w:rsid w:val="25FBD97A"/>
    <w:rsid w:val="25FC8136"/>
    <w:rsid w:val="2610B7FA"/>
    <w:rsid w:val="2672302E"/>
    <w:rsid w:val="2683A11B"/>
    <w:rsid w:val="273FE2BB"/>
    <w:rsid w:val="27CB6D87"/>
    <w:rsid w:val="27D07395"/>
    <w:rsid w:val="28555ED0"/>
    <w:rsid w:val="2855C60D"/>
    <w:rsid w:val="285833EA"/>
    <w:rsid w:val="28772F3C"/>
    <w:rsid w:val="2942CCD6"/>
    <w:rsid w:val="29807C15"/>
    <w:rsid w:val="29FDCBCA"/>
    <w:rsid w:val="2A0DA3A7"/>
    <w:rsid w:val="2A276B51"/>
    <w:rsid w:val="2A36A8C7"/>
    <w:rsid w:val="2A991172"/>
    <w:rsid w:val="2AD22CE4"/>
    <w:rsid w:val="2BB63B29"/>
    <w:rsid w:val="2C091BE6"/>
    <w:rsid w:val="2C238DEB"/>
    <w:rsid w:val="2C2FC589"/>
    <w:rsid w:val="2C9F98EE"/>
    <w:rsid w:val="2CE1EED8"/>
    <w:rsid w:val="2D43D4DF"/>
    <w:rsid w:val="2D591BC7"/>
    <w:rsid w:val="2DA1B3A5"/>
    <w:rsid w:val="2DAE22E1"/>
    <w:rsid w:val="2DCC3901"/>
    <w:rsid w:val="2E2C80BD"/>
    <w:rsid w:val="2ECD1628"/>
    <w:rsid w:val="2F4391B6"/>
    <w:rsid w:val="2F629085"/>
    <w:rsid w:val="2FCD3F69"/>
    <w:rsid w:val="2FD04C05"/>
    <w:rsid w:val="2FE08869"/>
    <w:rsid w:val="3031273F"/>
    <w:rsid w:val="306190D9"/>
    <w:rsid w:val="30D7A406"/>
    <w:rsid w:val="30E74CCC"/>
    <w:rsid w:val="312EE744"/>
    <w:rsid w:val="3192775F"/>
    <w:rsid w:val="3238D4BC"/>
    <w:rsid w:val="32E1CA9B"/>
    <w:rsid w:val="32E4940B"/>
    <w:rsid w:val="332CF435"/>
    <w:rsid w:val="33E9FB56"/>
    <w:rsid w:val="34762DEC"/>
    <w:rsid w:val="355A6F0F"/>
    <w:rsid w:val="355D9C5D"/>
    <w:rsid w:val="356193AE"/>
    <w:rsid w:val="35D5C1E5"/>
    <w:rsid w:val="35EEC5E8"/>
    <w:rsid w:val="367FFEBC"/>
    <w:rsid w:val="3736105A"/>
    <w:rsid w:val="37E2F9DF"/>
    <w:rsid w:val="380D6EC2"/>
    <w:rsid w:val="381AA760"/>
    <w:rsid w:val="38669FD7"/>
    <w:rsid w:val="38892DC2"/>
    <w:rsid w:val="38ECB86C"/>
    <w:rsid w:val="39B179D4"/>
    <w:rsid w:val="39D01D4C"/>
    <w:rsid w:val="3B06894B"/>
    <w:rsid w:val="3BB81683"/>
    <w:rsid w:val="3BBD05F0"/>
    <w:rsid w:val="3C7F24C7"/>
    <w:rsid w:val="3CAA8BC8"/>
    <w:rsid w:val="3CFA8B00"/>
    <w:rsid w:val="3E7C72D4"/>
    <w:rsid w:val="3E89F2D7"/>
    <w:rsid w:val="3EA5E4A8"/>
    <w:rsid w:val="3EA6F571"/>
    <w:rsid w:val="3EC28AE1"/>
    <w:rsid w:val="3EC3E242"/>
    <w:rsid w:val="3F1B0123"/>
    <w:rsid w:val="3F4CAE6F"/>
    <w:rsid w:val="3FB7E25A"/>
    <w:rsid w:val="40263FFA"/>
    <w:rsid w:val="4092B273"/>
    <w:rsid w:val="4133A862"/>
    <w:rsid w:val="414FEE38"/>
    <w:rsid w:val="415DFA79"/>
    <w:rsid w:val="417CAB20"/>
    <w:rsid w:val="419CCE12"/>
    <w:rsid w:val="41BEC805"/>
    <w:rsid w:val="4212F96F"/>
    <w:rsid w:val="4266D314"/>
    <w:rsid w:val="426C8477"/>
    <w:rsid w:val="427E26F7"/>
    <w:rsid w:val="42A12EF0"/>
    <w:rsid w:val="42AF7718"/>
    <w:rsid w:val="436E3C0B"/>
    <w:rsid w:val="438E90D6"/>
    <w:rsid w:val="43A3D792"/>
    <w:rsid w:val="43F7C4E7"/>
    <w:rsid w:val="441B60D7"/>
    <w:rsid w:val="447AA0E8"/>
    <w:rsid w:val="44A75D74"/>
    <w:rsid w:val="44EB78D8"/>
    <w:rsid w:val="450E9670"/>
    <w:rsid w:val="4537D668"/>
    <w:rsid w:val="455A2DE7"/>
    <w:rsid w:val="45656AF0"/>
    <w:rsid w:val="45C80B9D"/>
    <w:rsid w:val="45D4E277"/>
    <w:rsid w:val="45F59ADD"/>
    <w:rsid w:val="46656EC3"/>
    <w:rsid w:val="46B26081"/>
    <w:rsid w:val="46CAFEB5"/>
    <w:rsid w:val="47CC5F86"/>
    <w:rsid w:val="483F5C00"/>
    <w:rsid w:val="48A86D73"/>
    <w:rsid w:val="48BA777A"/>
    <w:rsid w:val="48F2B5E6"/>
    <w:rsid w:val="49303FBA"/>
    <w:rsid w:val="498022D4"/>
    <w:rsid w:val="49B2DECA"/>
    <w:rsid w:val="4AB8D7A0"/>
    <w:rsid w:val="4BD49CA4"/>
    <w:rsid w:val="4D606520"/>
    <w:rsid w:val="4DAF60BC"/>
    <w:rsid w:val="4E500463"/>
    <w:rsid w:val="4EA2939A"/>
    <w:rsid w:val="4ED1D131"/>
    <w:rsid w:val="4EF0A45A"/>
    <w:rsid w:val="4F0FE501"/>
    <w:rsid w:val="4F22A1DB"/>
    <w:rsid w:val="4FB65165"/>
    <w:rsid w:val="5055E860"/>
    <w:rsid w:val="50741F39"/>
    <w:rsid w:val="5079DABE"/>
    <w:rsid w:val="50DA4DB9"/>
    <w:rsid w:val="5108C20A"/>
    <w:rsid w:val="516CAC4C"/>
    <w:rsid w:val="51C3CD36"/>
    <w:rsid w:val="51E49FF7"/>
    <w:rsid w:val="52042CC8"/>
    <w:rsid w:val="52DF4CE2"/>
    <w:rsid w:val="534033EA"/>
    <w:rsid w:val="5434B298"/>
    <w:rsid w:val="543ABCB5"/>
    <w:rsid w:val="545706A3"/>
    <w:rsid w:val="548D9C7A"/>
    <w:rsid w:val="54B09CE2"/>
    <w:rsid w:val="5557B513"/>
    <w:rsid w:val="556A117A"/>
    <w:rsid w:val="5634DDD1"/>
    <w:rsid w:val="573BCF6F"/>
    <w:rsid w:val="57A55965"/>
    <w:rsid w:val="57CB5037"/>
    <w:rsid w:val="57D40F9B"/>
    <w:rsid w:val="58D200BE"/>
    <w:rsid w:val="59018A98"/>
    <w:rsid w:val="59C35390"/>
    <w:rsid w:val="59C77F59"/>
    <w:rsid w:val="59FDB488"/>
    <w:rsid w:val="5A36CE0B"/>
    <w:rsid w:val="5A3BAE20"/>
    <w:rsid w:val="5A7F0442"/>
    <w:rsid w:val="5ADBD63C"/>
    <w:rsid w:val="5B41A28F"/>
    <w:rsid w:val="5B57F780"/>
    <w:rsid w:val="5B8933F1"/>
    <w:rsid w:val="5B934523"/>
    <w:rsid w:val="5BF11C13"/>
    <w:rsid w:val="5C0E9496"/>
    <w:rsid w:val="5C190DFE"/>
    <w:rsid w:val="5C46E47F"/>
    <w:rsid w:val="5C49BE6D"/>
    <w:rsid w:val="5C59C79A"/>
    <w:rsid w:val="5C88311C"/>
    <w:rsid w:val="5D5CF3FA"/>
    <w:rsid w:val="5D9EED8A"/>
    <w:rsid w:val="5E0A86CD"/>
    <w:rsid w:val="5E18C09E"/>
    <w:rsid w:val="5E518DA7"/>
    <w:rsid w:val="5EA5281D"/>
    <w:rsid w:val="5EF9531A"/>
    <w:rsid w:val="5FB13E7D"/>
    <w:rsid w:val="5FF83C45"/>
    <w:rsid w:val="60875DA0"/>
    <w:rsid w:val="60A85697"/>
    <w:rsid w:val="60D80BEC"/>
    <w:rsid w:val="60D8C2BC"/>
    <w:rsid w:val="60E221B3"/>
    <w:rsid w:val="61044765"/>
    <w:rsid w:val="61322A6D"/>
    <w:rsid w:val="61A1F64A"/>
    <w:rsid w:val="61D701EC"/>
    <w:rsid w:val="61EA0F50"/>
    <w:rsid w:val="62330BE4"/>
    <w:rsid w:val="62968A78"/>
    <w:rsid w:val="62A70F0A"/>
    <w:rsid w:val="62A9CE53"/>
    <w:rsid w:val="62AEF334"/>
    <w:rsid w:val="62B87D7D"/>
    <w:rsid w:val="62D27577"/>
    <w:rsid w:val="63A8BC66"/>
    <w:rsid w:val="643CA8A2"/>
    <w:rsid w:val="64403BE7"/>
    <w:rsid w:val="644ACF82"/>
    <w:rsid w:val="64CB4685"/>
    <w:rsid w:val="64EAC0B6"/>
    <w:rsid w:val="6508CDDF"/>
    <w:rsid w:val="6551C0FA"/>
    <w:rsid w:val="6555D7C1"/>
    <w:rsid w:val="6611CA0A"/>
    <w:rsid w:val="662180EF"/>
    <w:rsid w:val="6627F9E3"/>
    <w:rsid w:val="66937CE7"/>
    <w:rsid w:val="670C3CC3"/>
    <w:rsid w:val="6721EFD8"/>
    <w:rsid w:val="67518659"/>
    <w:rsid w:val="676FF3C3"/>
    <w:rsid w:val="679683EE"/>
    <w:rsid w:val="67D086A4"/>
    <w:rsid w:val="67FCBCC7"/>
    <w:rsid w:val="6855602F"/>
    <w:rsid w:val="69353B58"/>
    <w:rsid w:val="6954DB44"/>
    <w:rsid w:val="695922F4"/>
    <w:rsid w:val="69A217BB"/>
    <w:rsid w:val="69ED8585"/>
    <w:rsid w:val="6A74E922"/>
    <w:rsid w:val="6A9AE005"/>
    <w:rsid w:val="6AD050A9"/>
    <w:rsid w:val="6B06F858"/>
    <w:rsid w:val="6BC47337"/>
    <w:rsid w:val="6D1A3287"/>
    <w:rsid w:val="6D76AD5C"/>
    <w:rsid w:val="6D97F775"/>
    <w:rsid w:val="6E192F25"/>
    <w:rsid w:val="6E89408D"/>
    <w:rsid w:val="6E98C320"/>
    <w:rsid w:val="6E9D49C2"/>
    <w:rsid w:val="6FB01DDA"/>
    <w:rsid w:val="6FFA0495"/>
    <w:rsid w:val="703FFDB3"/>
    <w:rsid w:val="704B76F6"/>
    <w:rsid w:val="70775B2F"/>
    <w:rsid w:val="70849278"/>
    <w:rsid w:val="708E17F8"/>
    <w:rsid w:val="70AA9A20"/>
    <w:rsid w:val="71321F83"/>
    <w:rsid w:val="713C430A"/>
    <w:rsid w:val="716003B4"/>
    <w:rsid w:val="7177DC87"/>
    <w:rsid w:val="71B3B357"/>
    <w:rsid w:val="72AF7D30"/>
    <w:rsid w:val="738CD3FA"/>
    <w:rsid w:val="73B187B9"/>
    <w:rsid w:val="73C46DD0"/>
    <w:rsid w:val="74BCAA24"/>
    <w:rsid w:val="74F56BF9"/>
    <w:rsid w:val="750C0AF2"/>
    <w:rsid w:val="750EBED9"/>
    <w:rsid w:val="75876E96"/>
    <w:rsid w:val="758DAA56"/>
    <w:rsid w:val="759C2A3D"/>
    <w:rsid w:val="75C1F80D"/>
    <w:rsid w:val="75D2E9C4"/>
    <w:rsid w:val="76149AEE"/>
    <w:rsid w:val="76574455"/>
    <w:rsid w:val="76617C52"/>
    <w:rsid w:val="7707FE49"/>
    <w:rsid w:val="77642568"/>
    <w:rsid w:val="77914D45"/>
    <w:rsid w:val="77A67CD7"/>
    <w:rsid w:val="77BC67E2"/>
    <w:rsid w:val="77BFD1E8"/>
    <w:rsid w:val="7809DF39"/>
    <w:rsid w:val="785327A7"/>
    <w:rsid w:val="787774F5"/>
    <w:rsid w:val="7890270A"/>
    <w:rsid w:val="78CEEED6"/>
    <w:rsid w:val="78F30AF1"/>
    <w:rsid w:val="792834C6"/>
    <w:rsid w:val="79CF4F45"/>
    <w:rsid w:val="79E8AE06"/>
    <w:rsid w:val="79FB1D5A"/>
    <w:rsid w:val="7A15AEA6"/>
    <w:rsid w:val="7A34F98E"/>
    <w:rsid w:val="7AA28E44"/>
    <w:rsid w:val="7ABF6E91"/>
    <w:rsid w:val="7B64C114"/>
    <w:rsid w:val="7B660EAB"/>
    <w:rsid w:val="7B977999"/>
    <w:rsid w:val="7C40BDCF"/>
    <w:rsid w:val="7C445382"/>
    <w:rsid w:val="7C73D785"/>
    <w:rsid w:val="7C952994"/>
    <w:rsid w:val="7CD5D25C"/>
    <w:rsid w:val="7CFB6D78"/>
    <w:rsid w:val="7D1293D9"/>
    <w:rsid w:val="7D29DDC6"/>
    <w:rsid w:val="7E3EAAF5"/>
    <w:rsid w:val="7E730711"/>
    <w:rsid w:val="7EDB578C"/>
    <w:rsid w:val="7F1ADB57"/>
    <w:rsid w:val="7F1F4C99"/>
    <w:rsid w:val="7F263B85"/>
    <w:rsid w:val="7F3E1F3D"/>
    <w:rsid w:val="7FFC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EDA37C"/>
  <w15:chartTrackingRefBased/>
  <w15:docId w15:val="{1297F0E2-D3E2-4CCC-B0C8-55BAB7C7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D91"/>
    <w:pPr>
      <w:spacing w:before="120" w:after="120"/>
    </w:pPr>
    <w:rPr>
      <w:rFonts w:ascii="Aptos Display" w:hAnsi="Aptos Display"/>
      <w:color w:val="262626" w:themeColor="text1" w:themeTint="D9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183"/>
    <w:pPr>
      <w:spacing w:before="240"/>
      <w:ind w:left="288"/>
      <w:outlineLvl w:val="0"/>
    </w:pPr>
    <w:rPr>
      <w:rFonts w:asciiTheme="majorHAnsi" w:eastAsiaTheme="majorEastAsia" w:hAnsiTheme="majorHAnsi" w:cs="Times New Roman (Headings CS)"/>
      <w:b/>
      <w:smallCaps/>
      <w:color w:val="23735D" w:themeColor="accent4" w:themeShade="80"/>
      <w:spacing w:val="20"/>
      <w:sz w:val="32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02F69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21306A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02F6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Marcadordeposicindelfondo">
    <w:name w:val="Marcador de posición del fondo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EA5A86"/>
    <w:rPr>
      <w:rFonts w:asciiTheme="majorHAnsi" w:hAnsiTheme="majorHAnsi"/>
      <w:color w:val="212745" w:themeColor="text2"/>
      <w:szCs w:val="21"/>
    </w:rPr>
  </w:style>
  <w:style w:type="paragraph" w:styleId="Title">
    <w:name w:val="Title"/>
    <w:basedOn w:val="Normal"/>
    <w:uiPriority w:val="1"/>
    <w:qFormat/>
    <w:rsid w:val="00381F9C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noFill/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24"/>
      </w:numPr>
      <w:spacing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4627CC"/>
    <w:pPr>
      <w:shd w:val="clear" w:color="auto" w:fill="DEF4FC" w:themeFill="accent2" w:themeFillTint="33"/>
      <w:spacing w:before="240"/>
    </w:pPr>
    <w:rPr>
      <w:rFonts w:eastAsiaTheme="majorEastAsia" w:cs="Times New Roman (Headings CS)"/>
      <w:b/>
      <w:color w:val="212745" w:themeColor="text2"/>
      <w:spacing w:val="20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21306A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A5A86"/>
    <w:rPr>
      <w:rFonts w:asciiTheme="majorHAnsi" w:hAnsiTheme="majorHAnsi"/>
      <w:color w:val="212745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21306A" w:themeColor="accent1" w:themeShade="80" w:shadow="1"/>
        <w:left w:val="single" w:sz="2" w:space="10" w:color="21306A" w:themeColor="accent1" w:themeShade="80" w:shadow="1"/>
        <w:bottom w:val="single" w:sz="2" w:space="10" w:color="21306A" w:themeColor="accent1" w:themeShade="80" w:shadow="1"/>
        <w:right w:val="single" w:sz="2" w:space="10" w:color="21306A" w:themeColor="accent1" w:themeShade="80" w:shadow="1"/>
      </w:pBdr>
      <w:ind w:left="1152" w:right="1152"/>
    </w:pPr>
    <w:rPr>
      <w:i/>
      <w:iCs/>
      <w:color w:val="21306A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0F4" w:themeFill="accent1" w:themeFillTint="33"/>
    </w:tcPr>
    <w:tblStylePr w:type="firstRow">
      <w:rPr>
        <w:b/>
        <w:bCs/>
      </w:rPr>
      <w:tblPr/>
      <w:tcPr>
        <w:shd w:val="clear" w:color="auto" w:fill="B8C1E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1E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1479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1479E" w:themeFill="accent1" w:themeFillShade="BF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4FC" w:themeFill="accent2" w:themeFillTint="33"/>
    </w:tcPr>
    <w:tblStylePr w:type="firstRow">
      <w:rPr>
        <w:b/>
        <w:bCs/>
      </w:rPr>
      <w:tblPr/>
      <w:tcPr>
        <w:shd w:val="clear" w:color="auto" w:fill="BEEAF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EEAF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1B1E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1B1EA" w:themeFill="accent2" w:themeFillShade="BF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</w:rPr>
      <w:tblPr/>
      <w:tcPr>
        <w:shd w:val="clear" w:color="auto" w:fill="DBF6B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F6B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D21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D219" w:themeFill="accent3" w:themeFillShade="BF"/>
      </w:tcPr>
    </w:tblStylePr>
    <w:tblStylePr w:type="band1Vert">
      <w:tblPr/>
      <w:tcPr>
        <w:shd w:val="clear" w:color="auto" w:fill="D2F4A8" w:themeFill="accent3" w:themeFillTint="7F"/>
      </w:tcPr>
    </w:tblStylePr>
    <w:tblStylePr w:type="band1Horz">
      <w:tblPr/>
      <w:tcPr>
        <w:shd w:val="clear" w:color="auto" w:fill="D2F4A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5EE" w:themeFill="accent4" w:themeFillTint="33"/>
    </w:tcPr>
    <w:tblStylePr w:type="firstRow">
      <w:rPr>
        <w:b/>
        <w:bCs/>
      </w:rPr>
      <w:tblPr/>
      <w:tcPr>
        <w:shd w:val="clear" w:color="auto" w:fill="BEEB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EEB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4AB8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4AB8A" w:themeFill="accent4" w:themeFillShade="BF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D2" w:themeFill="accent5" w:themeFillTint="33"/>
    </w:tcPr>
    <w:tblStylePr w:type="firstRow">
      <w:rPr>
        <w:b/>
        <w:bCs/>
      </w:rPr>
      <w:tblPr/>
      <w:tcPr>
        <w:shd w:val="clear" w:color="auto" w:fill="FFCCA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A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75C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75C00" w:themeFill="accent5" w:themeFillShade="BF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8D3" w:themeFill="accent6" w:themeFillTint="33"/>
    </w:tcPr>
    <w:tblStylePr w:type="firstRow">
      <w:rPr>
        <w:b/>
        <w:bCs/>
      </w:rPr>
      <w:tblPr/>
      <w:tcPr>
        <w:shd w:val="clear" w:color="auto" w:fill="F9B2A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2A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2260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2260C" w:themeFill="accent6" w:themeFillShade="BF"/>
      </w:tcPr>
    </w:tblStylePr>
    <w:tblStylePr w:type="band1Vert">
      <w:tblPr/>
      <w:tcPr>
        <w:shd w:val="clear" w:color="auto" w:fill="F89F91" w:themeFill="accent6" w:themeFillTint="7F"/>
      </w:tcPr>
    </w:tblStylePr>
    <w:tblStylePr w:type="band1Horz">
      <w:tblPr/>
      <w:tcPr>
        <w:shd w:val="clear" w:color="auto" w:fill="F89F91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B7EE" w:themeFill="accent2" w:themeFillShade="CC"/>
      </w:tcPr>
    </w:tblStylePr>
    <w:tblStylePr w:type="lastRow">
      <w:rPr>
        <w:b/>
        <w:bCs/>
        <w:color w:val="1FB7E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F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B7EE" w:themeFill="accent2" w:themeFillShade="CC"/>
      </w:tcPr>
    </w:tblStylePr>
    <w:tblStylePr w:type="lastRow">
      <w:rPr>
        <w:b/>
        <w:bCs/>
        <w:color w:val="1FB7E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9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B7EE" w:themeFill="accent2" w:themeFillShade="CC"/>
      </w:tcPr>
    </w:tblStylePr>
    <w:tblStylePr w:type="lastRow">
      <w:rPr>
        <w:b/>
        <w:bCs/>
        <w:color w:val="1FB7E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FD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B794" w:themeFill="accent4" w:themeFillShade="CC"/>
      </w:tcPr>
    </w:tblStylePr>
    <w:tblStylePr w:type="lastRow">
      <w:rPr>
        <w:b/>
        <w:bCs/>
        <w:color w:val="37B79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A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E11B" w:themeFill="accent3" w:themeFillShade="CC"/>
      </w:tcPr>
    </w:tblStylePr>
    <w:tblStylePr w:type="lastRow">
      <w:rPr>
        <w:b/>
        <w:bCs/>
        <w:color w:val="89E11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280D" w:themeFill="accent6" w:themeFillShade="CC"/>
      </w:tcPr>
    </w:tblStylePr>
    <w:tblStylePr w:type="lastRow">
      <w:rPr>
        <w:b/>
        <w:bCs/>
        <w:color w:val="D0280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ECE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6200" w:themeFill="accent5" w:themeFillShade="CC"/>
      </w:tcPr>
    </w:tblStylePr>
    <w:tblStylePr w:type="lastRow">
      <w:rPr>
        <w:b/>
        <w:bCs/>
        <w:color w:val="E662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ECCF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ECCF3" w:themeColor="accent2"/>
        <w:left w:val="single" w:sz="4" w:space="0" w:color="4E67C8" w:themeColor="accent1"/>
        <w:bottom w:val="single" w:sz="4" w:space="0" w:color="4E67C8" w:themeColor="accent1"/>
        <w:right w:val="single" w:sz="4" w:space="0" w:color="4E67C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F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39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397F" w:themeColor="accent1" w:themeShade="99"/>
          <w:insideV w:val="nil"/>
        </w:tcBorders>
        <w:shd w:val="clear" w:color="auto" w:fill="2739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397F" w:themeFill="accent1" w:themeFillShade="99"/>
      </w:tcPr>
    </w:tblStylePr>
    <w:tblStylePr w:type="band1Vert">
      <w:tblPr/>
      <w:tcPr>
        <w:shd w:val="clear" w:color="auto" w:fill="B8C1E9" w:themeFill="accent1" w:themeFillTint="66"/>
      </w:tcPr>
    </w:tblStylePr>
    <w:tblStylePr w:type="band1Horz">
      <w:tblPr/>
      <w:tcPr>
        <w:shd w:val="clear" w:color="auto" w:fill="A6B3E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ECCF3" w:themeColor="accent2"/>
        <w:left w:val="single" w:sz="4" w:space="0" w:color="5ECCF3" w:themeColor="accent2"/>
        <w:bottom w:val="single" w:sz="4" w:space="0" w:color="5ECCF3" w:themeColor="accent2"/>
        <w:right w:val="single" w:sz="4" w:space="0" w:color="5ECCF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8EB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8EBB" w:themeColor="accent2" w:themeShade="99"/>
          <w:insideV w:val="nil"/>
        </w:tcBorders>
        <w:shd w:val="clear" w:color="auto" w:fill="0E8EB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8EBB" w:themeFill="accent2" w:themeFillShade="99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AEE5F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DCEAF" w:themeColor="accent4"/>
        <w:left w:val="single" w:sz="4" w:space="0" w:color="A7EA52" w:themeColor="accent3"/>
        <w:bottom w:val="single" w:sz="4" w:space="0" w:color="A7EA52" w:themeColor="accent3"/>
        <w:right w:val="single" w:sz="4" w:space="0" w:color="A7EA5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D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DCE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A81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7A814" w:themeColor="accent3" w:themeShade="99"/>
          <w:insideV w:val="nil"/>
        </w:tcBorders>
        <w:shd w:val="clear" w:color="auto" w:fill="67A81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A814" w:themeFill="accent3" w:themeFillShade="99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2F4A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7EA52" w:themeColor="accent3"/>
        <w:left w:val="single" w:sz="4" w:space="0" w:color="5DCEAF" w:themeColor="accent4"/>
        <w:bottom w:val="single" w:sz="4" w:space="0" w:color="5DCEAF" w:themeColor="accent4"/>
        <w:right w:val="single" w:sz="4" w:space="0" w:color="5DCEA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A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7EA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896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896F" w:themeColor="accent4" w:themeShade="99"/>
          <w:insideV w:val="nil"/>
        </w:tcBorders>
        <w:shd w:val="clear" w:color="auto" w:fill="29896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96F" w:themeFill="accent4" w:themeFillShade="99"/>
      </w:tcPr>
    </w:tblStylePr>
    <w:tblStylePr w:type="band1Vert">
      <w:tblPr/>
      <w:tcPr>
        <w:shd w:val="clear" w:color="auto" w:fill="BEEBDE" w:themeFill="accent4" w:themeFillTint="66"/>
      </w:tcPr>
    </w:tblStylePr>
    <w:tblStylePr w:type="band1Horz">
      <w:tblPr/>
      <w:tcPr>
        <w:shd w:val="clear" w:color="auto" w:fill="AEE6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14124" w:themeColor="accent6"/>
        <w:left w:val="single" w:sz="4" w:space="0" w:color="FF8021" w:themeColor="accent5"/>
        <w:bottom w:val="single" w:sz="4" w:space="0" w:color="FF8021" w:themeColor="accent5"/>
        <w:right w:val="single" w:sz="4" w:space="0" w:color="FF802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41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49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4900" w:themeColor="accent5" w:themeShade="99"/>
          <w:insideV w:val="nil"/>
        </w:tcBorders>
        <w:shd w:val="clear" w:color="auto" w:fill="AC49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4900" w:themeFill="accent5" w:themeFillShade="99"/>
      </w:tcPr>
    </w:tblStylePr>
    <w:tblStylePr w:type="band1Vert">
      <w:tblPr/>
      <w:tcPr>
        <w:shd w:val="clear" w:color="auto" w:fill="FFCCA6" w:themeFill="accent5" w:themeFillTint="66"/>
      </w:tcPr>
    </w:tblStylePr>
    <w:tblStylePr w:type="band1Horz">
      <w:tblPr/>
      <w:tcPr>
        <w:shd w:val="clear" w:color="auto" w:fill="FFBF9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8021" w:themeColor="accent5"/>
        <w:left w:val="single" w:sz="4" w:space="0" w:color="F14124" w:themeColor="accent6"/>
        <w:bottom w:val="single" w:sz="4" w:space="0" w:color="F14124" w:themeColor="accent6"/>
        <w:right w:val="single" w:sz="4" w:space="0" w:color="F1412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C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0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1E0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1E0A" w:themeColor="accent6" w:themeShade="99"/>
          <w:insideV w:val="nil"/>
        </w:tcBorders>
        <w:shd w:val="clear" w:color="auto" w:fill="9C1E0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1E0A" w:themeFill="accent6" w:themeFillShade="99"/>
      </w:tcPr>
    </w:tblStylePr>
    <w:tblStylePr w:type="band1Vert">
      <w:tblPr/>
      <w:tcPr>
        <w:shd w:val="clear" w:color="auto" w:fill="F9B2A7" w:themeFill="accent6" w:themeFillTint="66"/>
      </w:tcPr>
    </w:tblStylePr>
    <w:tblStylePr w:type="band1Horz">
      <w:tblPr/>
      <w:tcPr>
        <w:shd w:val="clear" w:color="auto" w:fill="F89F9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E67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2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479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ECCF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759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B1E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B1E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1E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1E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7EA5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8C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D21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D21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D21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D21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DCE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725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AB8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AB8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80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3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5C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141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190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2260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2260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260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260C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212745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212745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59A8D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8C1E9" w:themeColor="accent1" w:themeTint="66"/>
        <w:left w:val="single" w:sz="4" w:space="0" w:color="B8C1E9" w:themeColor="accent1" w:themeTint="66"/>
        <w:bottom w:val="single" w:sz="4" w:space="0" w:color="B8C1E9" w:themeColor="accent1" w:themeTint="66"/>
        <w:right w:val="single" w:sz="4" w:space="0" w:color="B8C1E9" w:themeColor="accent1" w:themeTint="66"/>
        <w:insideH w:val="single" w:sz="4" w:space="0" w:color="B8C1E9" w:themeColor="accent1" w:themeTint="66"/>
        <w:insideV w:val="single" w:sz="4" w:space="0" w:color="B8C1E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4A3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A3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EEAFA" w:themeColor="accent2" w:themeTint="66"/>
        <w:left w:val="single" w:sz="4" w:space="0" w:color="BEEAFA" w:themeColor="accent2" w:themeTint="66"/>
        <w:bottom w:val="single" w:sz="4" w:space="0" w:color="BEEAFA" w:themeColor="accent2" w:themeTint="66"/>
        <w:right w:val="single" w:sz="4" w:space="0" w:color="BEEAFA" w:themeColor="accent2" w:themeTint="66"/>
        <w:insideH w:val="single" w:sz="4" w:space="0" w:color="BEEAFA" w:themeColor="accent2" w:themeTint="66"/>
        <w:insideV w:val="single" w:sz="4" w:space="0" w:color="BEEAF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EE0F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EE0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BF6B9" w:themeColor="accent3" w:themeTint="66"/>
        <w:left w:val="single" w:sz="4" w:space="0" w:color="DBF6B9" w:themeColor="accent3" w:themeTint="66"/>
        <w:bottom w:val="single" w:sz="4" w:space="0" w:color="DBF6B9" w:themeColor="accent3" w:themeTint="66"/>
        <w:right w:val="single" w:sz="4" w:space="0" w:color="DBF6B9" w:themeColor="accent3" w:themeTint="66"/>
        <w:insideH w:val="single" w:sz="4" w:space="0" w:color="DBF6B9" w:themeColor="accent3" w:themeTint="66"/>
        <w:insideV w:val="single" w:sz="4" w:space="0" w:color="DBF6B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F29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F29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EEBDE" w:themeColor="accent4" w:themeTint="66"/>
        <w:left w:val="single" w:sz="4" w:space="0" w:color="BEEBDE" w:themeColor="accent4" w:themeTint="66"/>
        <w:bottom w:val="single" w:sz="4" w:space="0" w:color="BEEBDE" w:themeColor="accent4" w:themeTint="66"/>
        <w:right w:val="single" w:sz="4" w:space="0" w:color="BEEBDE" w:themeColor="accent4" w:themeTint="66"/>
        <w:insideH w:val="single" w:sz="4" w:space="0" w:color="BEEBDE" w:themeColor="accent4" w:themeTint="66"/>
        <w:insideV w:val="single" w:sz="4" w:space="0" w:color="BEEBD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DE1C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E1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FCCA6" w:themeColor="accent5" w:themeTint="66"/>
        <w:left w:val="single" w:sz="4" w:space="0" w:color="FFCCA6" w:themeColor="accent5" w:themeTint="66"/>
        <w:bottom w:val="single" w:sz="4" w:space="0" w:color="FFCCA6" w:themeColor="accent5" w:themeTint="66"/>
        <w:right w:val="single" w:sz="4" w:space="0" w:color="FFCCA6" w:themeColor="accent5" w:themeTint="66"/>
        <w:insideH w:val="single" w:sz="4" w:space="0" w:color="FFCCA6" w:themeColor="accent5" w:themeTint="66"/>
        <w:insideV w:val="single" w:sz="4" w:space="0" w:color="FFCCA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7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7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9B2A7" w:themeColor="accent6" w:themeTint="66"/>
        <w:left w:val="single" w:sz="4" w:space="0" w:color="F9B2A7" w:themeColor="accent6" w:themeTint="66"/>
        <w:bottom w:val="single" w:sz="4" w:space="0" w:color="F9B2A7" w:themeColor="accent6" w:themeTint="66"/>
        <w:right w:val="single" w:sz="4" w:space="0" w:color="F9B2A7" w:themeColor="accent6" w:themeTint="66"/>
        <w:insideH w:val="single" w:sz="4" w:space="0" w:color="F9B2A7" w:themeColor="accent6" w:themeTint="66"/>
        <w:insideV w:val="single" w:sz="4" w:space="0" w:color="F9B2A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68C7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8C7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4A3DE" w:themeColor="accent1" w:themeTint="99"/>
        <w:bottom w:val="single" w:sz="2" w:space="0" w:color="94A3DE" w:themeColor="accent1" w:themeTint="99"/>
        <w:insideH w:val="single" w:sz="2" w:space="0" w:color="94A3DE" w:themeColor="accent1" w:themeTint="99"/>
        <w:insideV w:val="single" w:sz="2" w:space="0" w:color="94A3D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A3D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A3D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EE0F7" w:themeColor="accent2" w:themeTint="99"/>
        <w:bottom w:val="single" w:sz="2" w:space="0" w:color="9EE0F7" w:themeColor="accent2" w:themeTint="99"/>
        <w:insideH w:val="single" w:sz="2" w:space="0" w:color="9EE0F7" w:themeColor="accent2" w:themeTint="99"/>
        <w:insideV w:val="single" w:sz="2" w:space="0" w:color="9EE0F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EE0F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EE0F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9F296" w:themeColor="accent3" w:themeTint="99"/>
        <w:bottom w:val="single" w:sz="2" w:space="0" w:color="C9F296" w:themeColor="accent3" w:themeTint="99"/>
        <w:insideH w:val="single" w:sz="2" w:space="0" w:color="C9F296" w:themeColor="accent3" w:themeTint="99"/>
        <w:insideV w:val="single" w:sz="2" w:space="0" w:color="C9F29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F29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F29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DE1CF" w:themeColor="accent4" w:themeTint="99"/>
        <w:bottom w:val="single" w:sz="2" w:space="0" w:color="9DE1CF" w:themeColor="accent4" w:themeTint="99"/>
        <w:insideH w:val="single" w:sz="2" w:space="0" w:color="9DE1CF" w:themeColor="accent4" w:themeTint="99"/>
        <w:insideV w:val="single" w:sz="2" w:space="0" w:color="9DE1C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DE1C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DE1C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FB279" w:themeColor="accent5" w:themeTint="99"/>
        <w:bottom w:val="single" w:sz="2" w:space="0" w:color="FFB279" w:themeColor="accent5" w:themeTint="99"/>
        <w:insideH w:val="single" w:sz="2" w:space="0" w:color="FFB279" w:themeColor="accent5" w:themeTint="99"/>
        <w:insideV w:val="single" w:sz="2" w:space="0" w:color="FFB27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7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7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68C7B" w:themeColor="accent6" w:themeTint="99"/>
        <w:bottom w:val="single" w:sz="2" w:space="0" w:color="F68C7B" w:themeColor="accent6" w:themeTint="99"/>
        <w:insideH w:val="single" w:sz="2" w:space="0" w:color="F68C7B" w:themeColor="accent6" w:themeTint="99"/>
        <w:insideV w:val="single" w:sz="2" w:space="0" w:color="F68C7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8C7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8C7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  <w:insideV w:val="single" w:sz="4" w:space="0" w:color="94A3D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  <w:tblStylePr w:type="neCell">
      <w:tblPr/>
      <w:tcPr>
        <w:tcBorders>
          <w:bottom w:val="single" w:sz="4" w:space="0" w:color="94A3DE" w:themeColor="accent1" w:themeTint="99"/>
        </w:tcBorders>
      </w:tcPr>
    </w:tblStylePr>
    <w:tblStylePr w:type="nwCell">
      <w:tblPr/>
      <w:tcPr>
        <w:tcBorders>
          <w:bottom w:val="single" w:sz="4" w:space="0" w:color="94A3DE" w:themeColor="accent1" w:themeTint="99"/>
        </w:tcBorders>
      </w:tcPr>
    </w:tblStylePr>
    <w:tblStylePr w:type="seCell">
      <w:tblPr/>
      <w:tcPr>
        <w:tcBorders>
          <w:top w:val="single" w:sz="4" w:space="0" w:color="94A3DE" w:themeColor="accent1" w:themeTint="99"/>
        </w:tcBorders>
      </w:tcPr>
    </w:tblStylePr>
    <w:tblStylePr w:type="swCell">
      <w:tblPr/>
      <w:tcPr>
        <w:tcBorders>
          <w:top w:val="single" w:sz="4" w:space="0" w:color="94A3DE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  <w:tblStylePr w:type="neCell">
      <w:tblPr/>
      <w:tcPr>
        <w:tcBorders>
          <w:bottom w:val="single" w:sz="4" w:space="0" w:color="9EE0F7" w:themeColor="accent2" w:themeTint="99"/>
        </w:tcBorders>
      </w:tcPr>
    </w:tblStylePr>
    <w:tblStylePr w:type="nwCell">
      <w:tblPr/>
      <w:tcPr>
        <w:tcBorders>
          <w:bottom w:val="single" w:sz="4" w:space="0" w:color="9EE0F7" w:themeColor="accent2" w:themeTint="99"/>
        </w:tcBorders>
      </w:tcPr>
    </w:tblStylePr>
    <w:tblStylePr w:type="seCell">
      <w:tblPr/>
      <w:tcPr>
        <w:tcBorders>
          <w:top w:val="single" w:sz="4" w:space="0" w:color="9EE0F7" w:themeColor="accent2" w:themeTint="99"/>
        </w:tcBorders>
      </w:tcPr>
    </w:tblStylePr>
    <w:tblStylePr w:type="swCell">
      <w:tblPr/>
      <w:tcPr>
        <w:tcBorders>
          <w:top w:val="single" w:sz="4" w:space="0" w:color="9EE0F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9F296" w:themeColor="accent3" w:themeTint="99"/>
        <w:left w:val="single" w:sz="4" w:space="0" w:color="C9F296" w:themeColor="accent3" w:themeTint="99"/>
        <w:bottom w:val="single" w:sz="4" w:space="0" w:color="C9F296" w:themeColor="accent3" w:themeTint="99"/>
        <w:right w:val="single" w:sz="4" w:space="0" w:color="C9F296" w:themeColor="accent3" w:themeTint="99"/>
        <w:insideH w:val="single" w:sz="4" w:space="0" w:color="C9F296" w:themeColor="accent3" w:themeTint="99"/>
        <w:insideV w:val="single" w:sz="4" w:space="0" w:color="C9F29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  <w:tblStylePr w:type="neCell">
      <w:tblPr/>
      <w:tcPr>
        <w:tcBorders>
          <w:bottom w:val="single" w:sz="4" w:space="0" w:color="C9F296" w:themeColor="accent3" w:themeTint="99"/>
        </w:tcBorders>
      </w:tcPr>
    </w:tblStylePr>
    <w:tblStylePr w:type="nwCell">
      <w:tblPr/>
      <w:tcPr>
        <w:tcBorders>
          <w:bottom w:val="single" w:sz="4" w:space="0" w:color="C9F296" w:themeColor="accent3" w:themeTint="99"/>
        </w:tcBorders>
      </w:tcPr>
    </w:tblStylePr>
    <w:tblStylePr w:type="seCell">
      <w:tblPr/>
      <w:tcPr>
        <w:tcBorders>
          <w:top w:val="single" w:sz="4" w:space="0" w:color="C9F296" w:themeColor="accent3" w:themeTint="99"/>
        </w:tcBorders>
      </w:tcPr>
    </w:tblStylePr>
    <w:tblStylePr w:type="swCell">
      <w:tblPr/>
      <w:tcPr>
        <w:tcBorders>
          <w:top w:val="single" w:sz="4" w:space="0" w:color="C9F29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  <w:insideV w:val="single" w:sz="4" w:space="0" w:color="9DE1C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  <w:tblStylePr w:type="neCell">
      <w:tblPr/>
      <w:tcPr>
        <w:tcBorders>
          <w:bottom w:val="single" w:sz="4" w:space="0" w:color="9DE1CF" w:themeColor="accent4" w:themeTint="99"/>
        </w:tcBorders>
      </w:tcPr>
    </w:tblStylePr>
    <w:tblStylePr w:type="nwCell">
      <w:tblPr/>
      <w:tcPr>
        <w:tcBorders>
          <w:bottom w:val="single" w:sz="4" w:space="0" w:color="9DE1CF" w:themeColor="accent4" w:themeTint="99"/>
        </w:tcBorders>
      </w:tcPr>
    </w:tblStylePr>
    <w:tblStylePr w:type="seCell">
      <w:tblPr/>
      <w:tcPr>
        <w:tcBorders>
          <w:top w:val="single" w:sz="4" w:space="0" w:color="9DE1CF" w:themeColor="accent4" w:themeTint="99"/>
        </w:tcBorders>
      </w:tcPr>
    </w:tblStylePr>
    <w:tblStylePr w:type="swCell">
      <w:tblPr/>
      <w:tcPr>
        <w:tcBorders>
          <w:top w:val="single" w:sz="4" w:space="0" w:color="9DE1C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  <w:insideV w:val="single" w:sz="4" w:space="0" w:color="FFB27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  <w:tblStylePr w:type="neCell">
      <w:tblPr/>
      <w:tcPr>
        <w:tcBorders>
          <w:bottom w:val="single" w:sz="4" w:space="0" w:color="FFB279" w:themeColor="accent5" w:themeTint="99"/>
        </w:tcBorders>
      </w:tcPr>
    </w:tblStylePr>
    <w:tblStylePr w:type="nwCell">
      <w:tblPr/>
      <w:tcPr>
        <w:tcBorders>
          <w:bottom w:val="single" w:sz="4" w:space="0" w:color="FFB279" w:themeColor="accent5" w:themeTint="99"/>
        </w:tcBorders>
      </w:tcPr>
    </w:tblStylePr>
    <w:tblStylePr w:type="seCell">
      <w:tblPr/>
      <w:tcPr>
        <w:tcBorders>
          <w:top w:val="single" w:sz="4" w:space="0" w:color="FFB279" w:themeColor="accent5" w:themeTint="99"/>
        </w:tcBorders>
      </w:tcPr>
    </w:tblStylePr>
    <w:tblStylePr w:type="swCell">
      <w:tblPr/>
      <w:tcPr>
        <w:tcBorders>
          <w:top w:val="single" w:sz="4" w:space="0" w:color="FFB27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  <w:insideV w:val="single" w:sz="4" w:space="0" w:color="F68C7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  <w:tblStylePr w:type="neCell">
      <w:tblPr/>
      <w:tcPr>
        <w:tcBorders>
          <w:bottom w:val="single" w:sz="4" w:space="0" w:color="F68C7B" w:themeColor="accent6" w:themeTint="99"/>
        </w:tcBorders>
      </w:tcPr>
    </w:tblStylePr>
    <w:tblStylePr w:type="nwCell">
      <w:tblPr/>
      <w:tcPr>
        <w:tcBorders>
          <w:bottom w:val="single" w:sz="4" w:space="0" w:color="F68C7B" w:themeColor="accent6" w:themeTint="99"/>
        </w:tcBorders>
      </w:tcPr>
    </w:tblStylePr>
    <w:tblStylePr w:type="seCell">
      <w:tblPr/>
      <w:tcPr>
        <w:tcBorders>
          <w:top w:val="single" w:sz="4" w:space="0" w:color="F68C7B" w:themeColor="accent6" w:themeTint="99"/>
        </w:tcBorders>
      </w:tcPr>
    </w:tblStylePr>
    <w:tblStylePr w:type="swCell">
      <w:tblPr/>
      <w:tcPr>
        <w:tcBorders>
          <w:top w:val="single" w:sz="4" w:space="0" w:color="F68C7B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  <w:insideV w:val="single" w:sz="4" w:space="0" w:color="94A3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67C8" w:themeColor="accent1"/>
          <w:left w:val="single" w:sz="4" w:space="0" w:color="4E67C8" w:themeColor="accent1"/>
          <w:bottom w:val="single" w:sz="4" w:space="0" w:color="4E67C8" w:themeColor="accent1"/>
          <w:right w:val="single" w:sz="4" w:space="0" w:color="4E67C8" w:themeColor="accent1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</w:rPr>
      <w:tblPr/>
      <w:tcPr>
        <w:tcBorders>
          <w:top w:val="double" w:sz="4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ECCF3" w:themeColor="accent2"/>
          <w:left w:val="single" w:sz="4" w:space="0" w:color="5ECCF3" w:themeColor="accent2"/>
          <w:bottom w:val="single" w:sz="4" w:space="0" w:color="5ECCF3" w:themeColor="accent2"/>
          <w:right w:val="single" w:sz="4" w:space="0" w:color="5ECCF3" w:themeColor="accent2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</w:rPr>
      <w:tblPr/>
      <w:tcPr>
        <w:tcBorders>
          <w:top w:val="double" w:sz="4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9F296" w:themeColor="accent3" w:themeTint="99"/>
        <w:left w:val="single" w:sz="4" w:space="0" w:color="C9F296" w:themeColor="accent3" w:themeTint="99"/>
        <w:bottom w:val="single" w:sz="4" w:space="0" w:color="C9F296" w:themeColor="accent3" w:themeTint="99"/>
        <w:right w:val="single" w:sz="4" w:space="0" w:color="C9F296" w:themeColor="accent3" w:themeTint="99"/>
        <w:insideH w:val="single" w:sz="4" w:space="0" w:color="C9F296" w:themeColor="accent3" w:themeTint="99"/>
        <w:insideV w:val="single" w:sz="4" w:space="0" w:color="C9F29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EA52" w:themeColor="accent3"/>
          <w:left w:val="single" w:sz="4" w:space="0" w:color="A7EA52" w:themeColor="accent3"/>
          <w:bottom w:val="single" w:sz="4" w:space="0" w:color="A7EA52" w:themeColor="accent3"/>
          <w:right w:val="single" w:sz="4" w:space="0" w:color="A7EA52" w:themeColor="accent3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</w:rPr>
      <w:tblPr/>
      <w:tcPr>
        <w:tcBorders>
          <w:top w:val="double" w:sz="4" w:space="0" w:color="A7E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  <w:insideV w:val="single" w:sz="4" w:space="0" w:color="9DE1C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CEAF" w:themeColor="accent4"/>
          <w:left w:val="single" w:sz="4" w:space="0" w:color="5DCEAF" w:themeColor="accent4"/>
          <w:bottom w:val="single" w:sz="4" w:space="0" w:color="5DCEAF" w:themeColor="accent4"/>
          <w:right w:val="single" w:sz="4" w:space="0" w:color="5DCEAF" w:themeColor="accent4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</w:rPr>
      <w:tblPr/>
      <w:tcPr>
        <w:tcBorders>
          <w:top w:val="double" w:sz="4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  <w:insideV w:val="single" w:sz="4" w:space="0" w:color="FFB27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021" w:themeColor="accent5"/>
          <w:left w:val="single" w:sz="4" w:space="0" w:color="FF8021" w:themeColor="accent5"/>
          <w:bottom w:val="single" w:sz="4" w:space="0" w:color="FF8021" w:themeColor="accent5"/>
          <w:right w:val="single" w:sz="4" w:space="0" w:color="FF8021" w:themeColor="accent5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</w:rPr>
      <w:tblPr/>
      <w:tcPr>
        <w:tcBorders>
          <w:top w:val="double" w:sz="4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  <w:insideV w:val="single" w:sz="4" w:space="0" w:color="F68C7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4124" w:themeColor="accent6"/>
          <w:left w:val="single" w:sz="4" w:space="0" w:color="F14124" w:themeColor="accent6"/>
          <w:bottom w:val="single" w:sz="4" w:space="0" w:color="F14124" w:themeColor="accent6"/>
          <w:right w:val="single" w:sz="4" w:space="0" w:color="F14124" w:themeColor="accent6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</w:rPr>
      <w:tblPr/>
      <w:tcPr>
        <w:tcBorders>
          <w:top w:val="double" w:sz="4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0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67C8" w:themeFill="accent1"/>
      </w:tcPr>
    </w:tblStylePr>
    <w:tblStylePr w:type="band1Vert">
      <w:tblPr/>
      <w:tcPr>
        <w:shd w:val="clear" w:color="auto" w:fill="B8C1E9" w:themeFill="accent1" w:themeFillTint="66"/>
      </w:tcPr>
    </w:tblStylePr>
    <w:tblStylePr w:type="band1Horz">
      <w:tblPr/>
      <w:tcPr>
        <w:shd w:val="clear" w:color="auto" w:fill="B8C1E9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4F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ECCF3" w:themeFill="accent2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BEEAF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BF6B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5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DCEAF" w:themeFill="accent4"/>
      </w:tcPr>
    </w:tblStylePr>
    <w:tblStylePr w:type="band1Vert">
      <w:tblPr/>
      <w:tcPr>
        <w:shd w:val="clear" w:color="auto" w:fill="BEEBDE" w:themeFill="accent4" w:themeFillTint="66"/>
      </w:tcPr>
    </w:tblStylePr>
    <w:tblStylePr w:type="band1Horz">
      <w:tblPr/>
      <w:tcPr>
        <w:shd w:val="clear" w:color="auto" w:fill="BEEBD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D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021" w:themeFill="accent5"/>
      </w:tcPr>
    </w:tblStylePr>
    <w:tblStylePr w:type="band1Vert">
      <w:tblPr/>
      <w:tcPr>
        <w:shd w:val="clear" w:color="auto" w:fill="FFCCA6" w:themeFill="accent5" w:themeFillTint="66"/>
      </w:tcPr>
    </w:tblStylePr>
    <w:tblStylePr w:type="band1Horz">
      <w:tblPr/>
      <w:tcPr>
        <w:shd w:val="clear" w:color="auto" w:fill="FFCCA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8D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4124" w:themeFill="accent6"/>
      </w:tcPr>
    </w:tblStylePr>
    <w:tblStylePr w:type="band1Vert">
      <w:tblPr/>
      <w:tcPr>
        <w:shd w:val="clear" w:color="auto" w:fill="F9B2A7" w:themeFill="accent6" w:themeFillTint="66"/>
      </w:tcPr>
    </w:tblStylePr>
    <w:tblStylePr w:type="band1Horz">
      <w:tblPr/>
      <w:tcPr>
        <w:shd w:val="clear" w:color="auto" w:fill="F9B2A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31479E" w:themeColor="accent1" w:themeShade="BF"/>
    </w:r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  <w:insideV w:val="single" w:sz="4" w:space="0" w:color="94A3D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4A3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A3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11B1EA" w:themeColor="accent2" w:themeShade="BF"/>
    </w:r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EE0F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EE0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80D219" w:themeColor="accent3" w:themeShade="BF"/>
    </w:rPr>
    <w:tblPr>
      <w:tblStyleRowBandSize w:val="1"/>
      <w:tblStyleColBandSize w:val="1"/>
      <w:tblBorders>
        <w:top w:val="single" w:sz="4" w:space="0" w:color="C9F296" w:themeColor="accent3" w:themeTint="99"/>
        <w:left w:val="single" w:sz="4" w:space="0" w:color="C9F296" w:themeColor="accent3" w:themeTint="99"/>
        <w:bottom w:val="single" w:sz="4" w:space="0" w:color="C9F296" w:themeColor="accent3" w:themeTint="99"/>
        <w:right w:val="single" w:sz="4" w:space="0" w:color="C9F296" w:themeColor="accent3" w:themeTint="99"/>
        <w:insideH w:val="single" w:sz="4" w:space="0" w:color="C9F296" w:themeColor="accent3" w:themeTint="99"/>
        <w:insideV w:val="single" w:sz="4" w:space="0" w:color="C9F29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F29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F29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34AB8A" w:themeColor="accent4" w:themeShade="BF"/>
    </w:r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  <w:insideV w:val="single" w:sz="4" w:space="0" w:color="9DE1C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DE1C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DE1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D75C00" w:themeColor="accent5" w:themeShade="BF"/>
    </w:r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  <w:insideV w:val="single" w:sz="4" w:space="0" w:color="FFB27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7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7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C2260C" w:themeColor="accent6" w:themeShade="BF"/>
    </w:r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  <w:insideV w:val="single" w:sz="4" w:space="0" w:color="F68C7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68C7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8C7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31479E" w:themeColor="accent1" w:themeShade="BF"/>
    </w:r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  <w:insideV w:val="single" w:sz="4" w:space="0" w:color="94A3D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  <w:tblStylePr w:type="neCell">
      <w:tblPr/>
      <w:tcPr>
        <w:tcBorders>
          <w:bottom w:val="single" w:sz="4" w:space="0" w:color="94A3DE" w:themeColor="accent1" w:themeTint="99"/>
        </w:tcBorders>
      </w:tcPr>
    </w:tblStylePr>
    <w:tblStylePr w:type="nwCell">
      <w:tblPr/>
      <w:tcPr>
        <w:tcBorders>
          <w:bottom w:val="single" w:sz="4" w:space="0" w:color="94A3DE" w:themeColor="accent1" w:themeTint="99"/>
        </w:tcBorders>
      </w:tcPr>
    </w:tblStylePr>
    <w:tblStylePr w:type="seCell">
      <w:tblPr/>
      <w:tcPr>
        <w:tcBorders>
          <w:top w:val="single" w:sz="4" w:space="0" w:color="94A3DE" w:themeColor="accent1" w:themeTint="99"/>
        </w:tcBorders>
      </w:tcPr>
    </w:tblStylePr>
    <w:tblStylePr w:type="swCell">
      <w:tblPr/>
      <w:tcPr>
        <w:tcBorders>
          <w:top w:val="single" w:sz="4" w:space="0" w:color="94A3DE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11B1EA" w:themeColor="accent2" w:themeShade="BF"/>
    </w:r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  <w:tblStylePr w:type="neCell">
      <w:tblPr/>
      <w:tcPr>
        <w:tcBorders>
          <w:bottom w:val="single" w:sz="4" w:space="0" w:color="9EE0F7" w:themeColor="accent2" w:themeTint="99"/>
        </w:tcBorders>
      </w:tcPr>
    </w:tblStylePr>
    <w:tblStylePr w:type="nwCell">
      <w:tblPr/>
      <w:tcPr>
        <w:tcBorders>
          <w:bottom w:val="single" w:sz="4" w:space="0" w:color="9EE0F7" w:themeColor="accent2" w:themeTint="99"/>
        </w:tcBorders>
      </w:tcPr>
    </w:tblStylePr>
    <w:tblStylePr w:type="seCell">
      <w:tblPr/>
      <w:tcPr>
        <w:tcBorders>
          <w:top w:val="single" w:sz="4" w:space="0" w:color="9EE0F7" w:themeColor="accent2" w:themeTint="99"/>
        </w:tcBorders>
      </w:tcPr>
    </w:tblStylePr>
    <w:tblStylePr w:type="swCell">
      <w:tblPr/>
      <w:tcPr>
        <w:tcBorders>
          <w:top w:val="single" w:sz="4" w:space="0" w:color="9EE0F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80D219" w:themeColor="accent3" w:themeShade="BF"/>
    </w:rPr>
    <w:tblPr>
      <w:tblStyleRowBandSize w:val="1"/>
      <w:tblStyleColBandSize w:val="1"/>
      <w:tblBorders>
        <w:top w:val="single" w:sz="4" w:space="0" w:color="C9F296" w:themeColor="accent3" w:themeTint="99"/>
        <w:left w:val="single" w:sz="4" w:space="0" w:color="C9F296" w:themeColor="accent3" w:themeTint="99"/>
        <w:bottom w:val="single" w:sz="4" w:space="0" w:color="C9F296" w:themeColor="accent3" w:themeTint="99"/>
        <w:right w:val="single" w:sz="4" w:space="0" w:color="C9F296" w:themeColor="accent3" w:themeTint="99"/>
        <w:insideH w:val="single" w:sz="4" w:space="0" w:color="C9F296" w:themeColor="accent3" w:themeTint="99"/>
        <w:insideV w:val="single" w:sz="4" w:space="0" w:color="C9F29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  <w:tblStylePr w:type="neCell">
      <w:tblPr/>
      <w:tcPr>
        <w:tcBorders>
          <w:bottom w:val="single" w:sz="4" w:space="0" w:color="C9F296" w:themeColor="accent3" w:themeTint="99"/>
        </w:tcBorders>
      </w:tcPr>
    </w:tblStylePr>
    <w:tblStylePr w:type="nwCell">
      <w:tblPr/>
      <w:tcPr>
        <w:tcBorders>
          <w:bottom w:val="single" w:sz="4" w:space="0" w:color="C9F296" w:themeColor="accent3" w:themeTint="99"/>
        </w:tcBorders>
      </w:tcPr>
    </w:tblStylePr>
    <w:tblStylePr w:type="seCell">
      <w:tblPr/>
      <w:tcPr>
        <w:tcBorders>
          <w:top w:val="single" w:sz="4" w:space="0" w:color="C9F296" w:themeColor="accent3" w:themeTint="99"/>
        </w:tcBorders>
      </w:tcPr>
    </w:tblStylePr>
    <w:tblStylePr w:type="swCell">
      <w:tblPr/>
      <w:tcPr>
        <w:tcBorders>
          <w:top w:val="single" w:sz="4" w:space="0" w:color="C9F29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34AB8A" w:themeColor="accent4" w:themeShade="BF"/>
    </w:r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  <w:insideV w:val="single" w:sz="4" w:space="0" w:color="9DE1C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  <w:tblStylePr w:type="neCell">
      <w:tblPr/>
      <w:tcPr>
        <w:tcBorders>
          <w:bottom w:val="single" w:sz="4" w:space="0" w:color="9DE1CF" w:themeColor="accent4" w:themeTint="99"/>
        </w:tcBorders>
      </w:tcPr>
    </w:tblStylePr>
    <w:tblStylePr w:type="nwCell">
      <w:tblPr/>
      <w:tcPr>
        <w:tcBorders>
          <w:bottom w:val="single" w:sz="4" w:space="0" w:color="9DE1CF" w:themeColor="accent4" w:themeTint="99"/>
        </w:tcBorders>
      </w:tcPr>
    </w:tblStylePr>
    <w:tblStylePr w:type="seCell">
      <w:tblPr/>
      <w:tcPr>
        <w:tcBorders>
          <w:top w:val="single" w:sz="4" w:space="0" w:color="9DE1CF" w:themeColor="accent4" w:themeTint="99"/>
        </w:tcBorders>
      </w:tcPr>
    </w:tblStylePr>
    <w:tblStylePr w:type="swCell">
      <w:tblPr/>
      <w:tcPr>
        <w:tcBorders>
          <w:top w:val="single" w:sz="4" w:space="0" w:color="9DE1C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D75C00" w:themeColor="accent5" w:themeShade="BF"/>
    </w:r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  <w:insideV w:val="single" w:sz="4" w:space="0" w:color="FFB27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  <w:tblStylePr w:type="neCell">
      <w:tblPr/>
      <w:tcPr>
        <w:tcBorders>
          <w:bottom w:val="single" w:sz="4" w:space="0" w:color="FFB279" w:themeColor="accent5" w:themeTint="99"/>
        </w:tcBorders>
      </w:tcPr>
    </w:tblStylePr>
    <w:tblStylePr w:type="nwCell">
      <w:tblPr/>
      <w:tcPr>
        <w:tcBorders>
          <w:bottom w:val="single" w:sz="4" w:space="0" w:color="FFB279" w:themeColor="accent5" w:themeTint="99"/>
        </w:tcBorders>
      </w:tcPr>
    </w:tblStylePr>
    <w:tblStylePr w:type="seCell">
      <w:tblPr/>
      <w:tcPr>
        <w:tcBorders>
          <w:top w:val="single" w:sz="4" w:space="0" w:color="FFB279" w:themeColor="accent5" w:themeTint="99"/>
        </w:tcBorders>
      </w:tcPr>
    </w:tblStylePr>
    <w:tblStylePr w:type="swCell">
      <w:tblPr/>
      <w:tcPr>
        <w:tcBorders>
          <w:top w:val="single" w:sz="4" w:space="0" w:color="FFB27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C2260C" w:themeColor="accent6" w:themeShade="BF"/>
    </w:r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  <w:insideV w:val="single" w:sz="4" w:space="0" w:color="F68C7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  <w:tblStylePr w:type="neCell">
      <w:tblPr/>
      <w:tcPr>
        <w:tcBorders>
          <w:bottom w:val="single" w:sz="4" w:space="0" w:color="F68C7B" w:themeColor="accent6" w:themeTint="99"/>
        </w:tcBorders>
      </w:tcPr>
    </w:tblStylePr>
    <w:tblStylePr w:type="nwCell">
      <w:tblPr/>
      <w:tcPr>
        <w:tcBorders>
          <w:bottom w:val="single" w:sz="4" w:space="0" w:color="F68C7B" w:themeColor="accent6" w:themeTint="99"/>
        </w:tcBorders>
      </w:tcPr>
    </w:tblStylePr>
    <w:tblStylePr w:type="seCell">
      <w:tblPr/>
      <w:tcPr>
        <w:tcBorders>
          <w:top w:val="single" w:sz="4" w:space="0" w:color="F68C7B" w:themeColor="accent6" w:themeTint="99"/>
        </w:tcBorders>
      </w:tcPr>
    </w:tblStylePr>
    <w:tblStylePr w:type="swCell">
      <w:tblPr/>
      <w:tcPr>
        <w:tcBorders>
          <w:top w:val="single" w:sz="4" w:space="0" w:color="F68C7B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212745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02F6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02F6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56C7AA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21306A" w:themeColor="accent1" w:themeShade="80"/>
        <w:bottom w:val="single" w:sz="4" w:space="10" w:color="21306A" w:themeColor="accent1" w:themeShade="80"/>
      </w:pBdr>
      <w:spacing w:before="360" w:after="360"/>
      <w:jc w:val="center"/>
    </w:pPr>
    <w:rPr>
      <w:i/>
      <w:iCs/>
      <w:color w:val="21306A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21306A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21306A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  <w:insideH w:val="single" w:sz="8" w:space="0" w:color="4E67C8" w:themeColor="accent1"/>
        <w:insideV w:val="single" w:sz="8" w:space="0" w:color="4E67C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18" w:space="0" w:color="4E67C8" w:themeColor="accent1"/>
          <w:right w:val="single" w:sz="8" w:space="0" w:color="4E67C8" w:themeColor="accent1"/>
          <w:insideH w:val="nil"/>
          <w:insideV w:val="single" w:sz="8" w:space="0" w:color="4E67C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  <w:insideH w:val="nil"/>
          <w:insideV w:val="single" w:sz="8" w:space="0" w:color="4E67C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  <w:tblStylePr w:type="band1Vert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  <w:insideV w:val="single" w:sz="8" w:space="0" w:color="4E67C8" w:themeColor="accent1"/>
        </w:tcBorders>
        <w:shd w:val="clear" w:color="auto" w:fill="D3D9F1" w:themeFill="accent1" w:themeFillTint="3F"/>
      </w:tcPr>
    </w:tblStylePr>
    <w:tblStylePr w:type="band2Horz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  <w:insideV w:val="single" w:sz="8" w:space="0" w:color="4E67C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  <w:insideH w:val="single" w:sz="8" w:space="0" w:color="5ECCF3" w:themeColor="accent2"/>
        <w:insideV w:val="single" w:sz="8" w:space="0" w:color="5ECCF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18" w:space="0" w:color="5ECCF3" w:themeColor="accent2"/>
          <w:right w:val="single" w:sz="8" w:space="0" w:color="5ECCF3" w:themeColor="accent2"/>
          <w:insideH w:val="nil"/>
          <w:insideV w:val="single" w:sz="8" w:space="0" w:color="5ECCF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  <w:insideH w:val="nil"/>
          <w:insideV w:val="single" w:sz="8" w:space="0" w:color="5ECCF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  <w:tblStylePr w:type="band1Vert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  <w:shd w:val="clear" w:color="auto" w:fill="D6F2FC" w:themeFill="accent2" w:themeFillTint="3F"/>
      </w:tcPr>
    </w:tblStylePr>
    <w:tblStylePr w:type="band1Horz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  <w:insideV w:val="single" w:sz="8" w:space="0" w:color="5ECCF3" w:themeColor="accent2"/>
        </w:tcBorders>
        <w:shd w:val="clear" w:color="auto" w:fill="D6F2FC" w:themeFill="accent2" w:themeFillTint="3F"/>
      </w:tcPr>
    </w:tblStylePr>
    <w:tblStylePr w:type="band2Horz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  <w:insideV w:val="single" w:sz="8" w:space="0" w:color="5ECCF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  <w:insideH w:val="single" w:sz="8" w:space="0" w:color="A7EA52" w:themeColor="accent3"/>
        <w:insideV w:val="single" w:sz="8" w:space="0" w:color="A7EA5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18" w:space="0" w:color="A7EA52" w:themeColor="accent3"/>
          <w:right w:val="single" w:sz="8" w:space="0" w:color="A7EA52" w:themeColor="accent3"/>
          <w:insideH w:val="nil"/>
          <w:insideV w:val="single" w:sz="8" w:space="0" w:color="A7EA5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  <w:insideH w:val="nil"/>
          <w:insideV w:val="single" w:sz="8" w:space="0" w:color="A7EA5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  <w:tblStylePr w:type="band1Vert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  <w:insideV w:val="single" w:sz="8" w:space="0" w:color="A7EA52" w:themeColor="accent3"/>
        </w:tcBorders>
        <w:shd w:val="clear" w:color="auto" w:fill="E9F9D4" w:themeFill="accent3" w:themeFillTint="3F"/>
      </w:tcPr>
    </w:tblStylePr>
    <w:tblStylePr w:type="band2Horz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  <w:insideV w:val="single" w:sz="8" w:space="0" w:color="A7EA5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  <w:insideH w:val="single" w:sz="8" w:space="0" w:color="5DCEAF" w:themeColor="accent4"/>
        <w:insideV w:val="single" w:sz="8" w:space="0" w:color="5DCEA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18" w:space="0" w:color="5DCEAF" w:themeColor="accent4"/>
          <w:right w:val="single" w:sz="8" w:space="0" w:color="5DCEAF" w:themeColor="accent4"/>
          <w:insideH w:val="nil"/>
          <w:insideV w:val="single" w:sz="8" w:space="0" w:color="5DCEA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  <w:insideH w:val="nil"/>
          <w:insideV w:val="single" w:sz="8" w:space="0" w:color="5DCEA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  <w:tblStylePr w:type="band1Vert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  <w:shd w:val="clear" w:color="auto" w:fill="D6F3EB" w:themeFill="accent4" w:themeFillTint="3F"/>
      </w:tcPr>
    </w:tblStylePr>
    <w:tblStylePr w:type="band1Horz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  <w:insideV w:val="single" w:sz="8" w:space="0" w:color="5DCEAF" w:themeColor="accent4"/>
        </w:tcBorders>
        <w:shd w:val="clear" w:color="auto" w:fill="D6F3EB" w:themeFill="accent4" w:themeFillTint="3F"/>
      </w:tcPr>
    </w:tblStylePr>
    <w:tblStylePr w:type="band2Horz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  <w:insideV w:val="single" w:sz="8" w:space="0" w:color="5DCEA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  <w:insideH w:val="single" w:sz="8" w:space="0" w:color="FF8021" w:themeColor="accent5"/>
        <w:insideV w:val="single" w:sz="8" w:space="0" w:color="FF802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18" w:space="0" w:color="FF8021" w:themeColor="accent5"/>
          <w:right w:val="single" w:sz="8" w:space="0" w:color="FF8021" w:themeColor="accent5"/>
          <w:insideH w:val="nil"/>
          <w:insideV w:val="single" w:sz="8" w:space="0" w:color="FF802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  <w:insideH w:val="nil"/>
          <w:insideV w:val="single" w:sz="8" w:space="0" w:color="FF802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  <w:tblStylePr w:type="band1Vert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  <w:insideV w:val="single" w:sz="8" w:space="0" w:color="FF8021" w:themeColor="accent5"/>
        </w:tcBorders>
        <w:shd w:val="clear" w:color="auto" w:fill="FFDFC8" w:themeFill="accent5" w:themeFillTint="3F"/>
      </w:tcPr>
    </w:tblStylePr>
    <w:tblStylePr w:type="band2Horz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  <w:insideV w:val="single" w:sz="8" w:space="0" w:color="FF802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  <w:insideH w:val="single" w:sz="8" w:space="0" w:color="F14124" w:themeColor="accent6"/>
        <w:insideV w:val="single" w:sz="8" w:space="0" w:color="F1412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18" w:space="0" w:color="F14124" w:themeColor="accent6"/>
          <w:right w:val="single" w:sz="8" w:space="0" w:color="F14124" w:themeColor="accent6"/>
          <w:insideH w:val="nil"/>
          <w:insideV w:val="single" w:sz="8" w:space="0" w:color="F1412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  <w:insideH w:val="nil"/>
          <w:insideV w:val="single" w:sz="8" w:space="0" w:color="F1412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  <w:tblStylePr w:type="band1Vert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  <w:shd w:val="clear" w:color="auto" w:fill="FBCFC8" w:themeFill="accent6" w:themeFillTint="3F"/>
      </w:tcPr>
    </w:tblStylePr>
    <w:tblStylePr w:type="band1Horz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  <w:insideV w:val="single" w:sz="8" w:space="0" w:color="F14124" w:themeColor="accent6"/>
        </w:tcBorders>
        <w:shd w:val="clear" w:color="auto" w:fill="FBCFC8" w:themeFill="accent6" w:themeFillTint="3F"/>
      </w:tcPr>
    </w:tblStylePr>
    <w:tblStylePr w:type="band2Horz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  <w:insideV w:val="single" w:sz="8" w:space="0" w:color="F14124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  <w:tblStylePr w:type="band1Horz">
      <w:tblPr/>
      <w:tcPr>
        <w:tcBorders>
          <w:top w:val="single" w:sz="8" w:space="0" w:color="4E67C8" w:themeColor="accent1"/>
          <w:left w:val="single" w:sz="8" w:space="0" w:color="4E67C8" w:themeColor="accent1"/>
          <w:bottom w:val="single" w:sz="8" w:space="0" w:color="4E67C8" w:themeColor="accent1"/>
          <w:right w:val="single" w:sz="8" w:space="0" w:color="4E67C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  <w:tblStylePr w:type="band1Horz">
      <w:tblPr/>
      <w:tcPr>
        <w:tcBorders>
          <w:top w:val="single" w:sz="8" w:space="0" w:color="5ECCF3" w:themeColor="accent2"/>
          <w:left w:val="single" w:sz="8" w:space="0" w:color="5ECCF3" w:themeColor="accent2"/>
          <w:bottom w:val="single" w:sz="8" w:space="0" w:color="5ECCF3" w:themeColor="accent2"/>
          <w:right w:val="single" w:sz="8" w:space="0" w:color="5ECCF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  <w:tblStylePr w:type="band1Horz">
      <w:tblPr/>
      <w:tcPr>
        <w:tcBorders>
          <w:top w:val="single" w:sz="8" w:space="0" w:color="A7EA52" w:themeColor="accent3"/>
          <w:left w:val="single" w:sz="8" w:space="0" w:color="A7EA52" w:themeColor="accent3"/>
          <w:bottom w:val="single" w:sz="8" w:space="0" w:color="A7EA52" w:themeColor="accent3"/>
          <w:right w:val="single" w:sz="8" w:space="0" w:color="A7EA5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  <w:tblStylePr w:type="band1Horz">
      <w:tblPr/>
      <w:tcPr>
        <w:tcBorders>
          <w:top w:val="single" w:sz="8" w:space="0" w:color="5DCEAF" w:themeColor="accent4"/>
          <w:left w:val="single" w:sz="8" w:space="0" w:color="5DCEAF" w:themeColor="accent4"/>
          <w:bottom w:val="single" w:sz="8" w:space="0" w:color="5DCEAF" w:themeColor="accent4"/>
          <w:right w:val="single" w:sz="8" w:space="0" w:color="5DCEA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  <w:tblStylePr w:type="band1Horz">
      <w:tblPr/>
      <w:tcPr>
        <w:tcBorders>
          <w:top w:val="single" w:sz="8" w:space="0" w:color="FF8021" w:themeColor="accent5"/>
          <w:left w:val="single" w:sz="8" w:space="0" w:color="FF8021" w:themeColor="accent5"/>
          <w:bottom w:val="single" w:sz="8" w:space="0" w:color="FF8021" w:themeColor="accent5"/>
          <w:right w:val="single" w:sz="8" w:space="0" w:color="FF802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  <w:tblStylePr w:type="band1Horz">
      <w:tblPr/>
      <w:tcPr>
        <w:tcBorders>
          <w:top w:val="single" w:sz="8" w:space="0" w:color="F14124" w:themeColor="accent6"/>
          <w:left w:val="single" w:sz="8" w:space="0" w:color="F14124" w:themeColor="accent6"/>
          <w:bottom w:val="single" w:sz="8" w:space="0" w:color="F14124" w:themeColor="accent6"/>
          <w:right w:val="single" w:sz="8" w:space="0" w:color="F14124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31479E" w:themeColor="accent1" w:themeShade="BF"/>
    </w:rPr>
    <w:tblPr>
      <w:tblStyleRowBandSize w:val="1"/>
      <w:tblStyleColBandSize w:val="1"/>
      <w:tblBorders>
        <w:top w:val="single" w:sz="8" w:space="0" w:color="4E67C8" w:themeColor="accent1"/>
        <w:bottom w:val="single" w:sz="8" w:space="0" w:color="4E67C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7C8" w:themeColor="accent1"/>
          <w:left w:val="nil"/>
          <w:bottom w:val="single" w:sz="8" w:space="0" w:color="4E67C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67C8" w:themeColor="accent1"/>
          <w:left w:val="nil"/>
          <w:bottom w:val="single" w:sz="8" w:space="0" w:color="4E67C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11B1EA" w:themeColor="accent2" w:themeShade="BF"/>
    </w:rPr>
    <w:tblPr>
      <w:tblStyleRowBandSize w:val="1"/>
      <w:tblStyleColBandSize w:val="1"/>
      <w:tblBorders>
        <w:top w:val="single" w:sz="8" w:space="0" w:color="5ECCF3" w:themeColor="accent2"/>
        <w:bottom w:val="single" w:sz="8" w:space="0" w:color="5ECCF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ECCF3" w:themeColor="accent2"/>
          <w:left w:val="nil"/>
          <w:bottom w:val="single" w:sz="8" w:space="0" w:color="5ECCF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ECCF3" w:themeColor="accent2"/>
          <w:left w:val="nil"/>
          <w:bottom w:val="single" w:sz="8" w:space="0" w:color="5ECCF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80D219" w:themeColor="accent3" w:themeShade="BF"/>
    </w:rPr>
    <w:tblPr>
      <w:tblStyleRowBandSize w:val="1"/>
      <w:tblStyleColBandSize w:val="1"/>
      <w:tblBorders>
        <w:top w:val="single" w:sz="8" w:space="0" w:color="A7EA52" w:themeColor="accent3"/>
        <w:bottom w:val="single" w:sz="8" w:space="0" w:color="A7EA5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EA52" w:themeColor="accent3"/>
          <w:left w:val="nil"/>
          <w:bottom w:val="single" w:sz="8" w:space="0" w:color="A7EA5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EA52" w:themeColor="accent3"/>
          <w:left w:val="nil"/>
          <w:bottom w:val="single" w:sz="8" w:space="0" w:color="A7EA5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34AB8A" w:themeColor="accent4" w:themeShade="BF"/>
    </w:rPr>
    <w:tblPr>
      <w:tblStyleRowBandSize w:val="1"/>
      <w:tblStyleColBandSize w:val="1"/>
      <w:tblBorders>
        <w:top w:val="single" w:sz="8" w:space="0" w:color="5DCEAF" w:themeColor="accent4"/>
        <w:bottom w:val="single" w:sz="8" w:space="0" w:color="5DCEA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CEAF" w:themeColor="accent4"/>
          <w:left w:val="nil"/>
          <w:bottom w:val="single" w:sz="8" w:space="0" w:color="5DCEA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CEAF" w:themeColor="accent4"/>
          <w:left w:val="nil"/>
          <w:bottom w:val="single" w:sz="8" w:space="0" w:color="5DCEA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D75C00" w:themeColor="accent5" w:themeShade="BF"/>
    </w:rPr>
    <w:tblPr>
      <w:tblStyleRowBandSize w:val="1"/>
      <w:tblStyleColBandSize w:val="1"/>
      <w:tblBorders>
        <w:top w:val="single" w:sz="8" w:space="0" w:color="FF8021" w:themeColor="accent5"/>
        <w:bottom w:val="single" w:sz="8" w:space="0" w:color="FF802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021" w:themeColor="accent5"/>
          <w:left w:val="nil"/>
          <w:bottom w:val="single" w:sz="8" w:space="0" w:color="FF802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021" w:themeColor="accent5"/>
          <w:left w:val="nil"/>
          <w:bottom w:val="single" w:sz="8" w:space="0" w:color="FF802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C2260C" w:themeColor="accent6" w:themeShade="BF"/>
    </w:rPr>
    <w:tblPr>
      <w:tblStyleRowBandSize w:val="1"/>
      <w:tblStyleColBandSize w:val="1"/>
      <w:tblBorders>
        <w:top w:val="single" w:sz="8" w:space="0" w:color="F14124" w:themeColor="accent6"/>
        <w:bottom w:val="single" w:sz="8" w:space="0" w:color="F1412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4124" w:themeColor="accent6"/>
          <w:left w:val="nil"/>
          <w:bottom w:val="single" w:sz="8" w:space="0" w:color="F1412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4124" w:themeColor="accent6"/>
          <w:left w:val="nil"/>
          <w:bottom w:val="single" w:sz="8" w:space="0" w:color="F1412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1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1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9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2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2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2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23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A3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A3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EE0F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EE0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F29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F29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DE1C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DE1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7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7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8C7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8C7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4A3DE" w:themeColor="accent1" w:themeTint="99"/>
        <w:bottom w:val="single" w:sz="4" w:space="0" w:color="94A3DE" w:themeColor="accent1" w:themeTint="99"/>
        <w:insideH w:val="single" w:sz="4" w:space="0" w:color="94A3D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EE0F7" w:themeColor="accent2" w:themeTint="99"/>
        <w:bottom w:val="single" w:sz="4" w:space="0" w:color="9EE0F7" w:themeColor="accent2" w:themeTint="99"/>
        <w:insideH w:val="single" w:sz="4" w:space="0" w:color="9EE0F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9F296" w:themeColor="accent3" w:themeTint="99"/>
        <w:bottom w:val="single" w:sz="4" w:space="0" w:color="C9F296" w:themeColor="accent3" w:themeTint="99"/>
        <w:insideH w:val="single" w:sz="4" w:space="0" w:color="C9F29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DE1CF" w:themeColor="accent4" w:themeTint="99"/>
        <w:bottom w:val="single" w:sz="4" w:space="0" w:color="9DE1CF" w:themeColor="accent4" w:themeTint="99"/>
        <w:insideH w:val="single" w:sz="4" w:space="0" w:color="9DE1C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FB279" w:themeColor="accent5" w:themeTint="99"/>
        <w:bottom w:val="single" w:sz="4" w:space="0" w:color="FFB279" w:themeColor="accent5" w:themeTint="99"/>
        <w:insideH w:val="single" w:sz="4" w:space="0" w:color="FFB27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68C7B" w:themeColor="accent6" w:themeTint="99"/>
        <w:bottom w:val="single" w:sz="4" w:space="0" w:color="F68C7B" w:themeColor="accent6" w:themeTint="99"/>
        <w:insideH w:val="single" w:sz="4" w:space="0" w:color="F68C7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4E67C8" w:themeColor="accent1"/>
        <w:left w:val="single" w:sz="4" w:space="0" w:color="4E67C8" w:themeColor="accent1"/>
        <w:bottom w:val="single" w:sz="4" w:space="0" w:color="4E67C8" w:themeColor="accent1"/>
        <w:right w:val="single" w:sz="4" w:space="0" w:color="4E67C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67C8" w:themeFill="accent1"/>
      </w:tcPr>
    </w:tblStylePr>
    <w:tblStylePr w:type="lastRow">
      <w:rPr>
        <w:b/>
        <w:bCs/>
      </w:rPr>
      <w:tblPr/>
      <w:tcPr>
        <w:tcBorders>
          <w:top w:val="double" w:sz="4" w:space="0" w:color="4E67C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67C8" w:themeColor="accent1"/>
          <w:right w:val="single" w:sz="4" w:space="0" w:color="4E67C8" w:themeColor="accent1"/>
        </w:tcBorders>
      </w:tcPr>
    </w:tblStylePr>
    <w:tblStylePr w:type="band1Horz">
      <w:tblPr/>
      <w:tcPr>
        <w:tcBorders>
          <w:top w:val="single" w:sz="4" w:space="0" w:color="4E67C8" w:themeColor="accent1"/>
          <w:bottom w:val="single" w:sz="4" w:space="0" w:color="4E67C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67C8" w:themeColor="accent1"/>
          <w:left w:val="nil"/>
        </w:tcBorders>
      </w:tcPr>
    </w:tblStylePr>
    <w:tblStylePr w:type="swCell">
      <w:tblPr/>
      <w:tcPr>
        <w:tcBorders>
          <w:top w:val="double" w:sz="4" w:space="0" w:color="4E67C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5ECCF3" w:themeColor="accent2"/>
        <w:left w:val="single" w:sz="4" w:space="0" w:color="5ECCF3" w:themeColor="accent2"/>
        <w:bottom w:val="single" w:sz="4" w:space="0" w:color="5ECCF3" w:themeColor="accent2"/>
        <w:right w:val="single" w:sz="4" w:space="0" w:color="5ECCF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ECCF3" w:themeFill="accent2"/>
      </w:tcPr>
    </w:tblStylePr>
    <w:tblStylePr w:type="lastRow">
      <w:rPr>
        <w:b/>
        <w:bCs/>
      </w:rPr>
      <w:tblPr/>
      <w:tcPr>
        <w:tcBorders>
          <w:top w:val="double" w:sz="4" w:space="0" w:color="5ECCF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ECCF3" w:themeColor="accent2"/>
          <w:right w:val="single" w:sz="4" w:space="0" w:color="5ECCF3" w:themeColor="accent2"/>
        </w:tcBorders>
      </w:tcPr>
    </w:tblStylePr>
    <w:tblStylePr w:type="band1Horz">
      <w:tblPr/>
      <w:tcPr>
        <w:tcBorders>
          <w:top w:val="single" w:sz="4" w:space="0" w:color="5ECCF3" w:themeColor="accent2"/>
          <w:bottom w:val="single" w:sz="4" w:space="0" w:color="5ECCF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ECCF3" w:themeColor="accent2"/>
          <w:left w:val="nil"/>
        </w:tcBorders>
      </w:tcPr>
    </w:tblStylePr>
    <w:tblStylePr w:type="swCell">
      <w:tblPr/>
      <w:tcPr>
        <w:tcBorders>
          <w:top w:val="double" w:sz="4" w:space="0" w:color="5ECCF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A7EA52" w:themeColor="accent3"/>
        <w:left w:val="single" w:sz="4" w:space="0" w:color="A7EA52" w:themeColor="accent3"/>
        <w:bottom w:val="single" w:sz="4" w:space="0" w:color="A7EA52" w:themeColor="accent3"/>
        <w:right w:val="single" w:sz="4" w:space="0" w:color="A7EA5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7EA52" w:themeFill="accent3"/>
      </w:tcPr>
    </w:tblStylePr>
    <w:tblStylePr w:type="lastRow">
      <w:rPr>
        <w:b/>
        <w:bCs/>
      </w:rPr>
      <w:tblPr/>
      <w:tcPr>
        <w:tcBorders>
          <w:top w:val="double" w:sz="4" w:space="0" w:color="A7EA5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7EA52" w:themeColor="accent3"/>
          <w:right w:val="single" w:sz="4" w:space="0" w:color="A7EA52" w:themeColor="accent3"/>
        </w:tcBorders>
      </w:tcPr>
    </w:tblStylePr>
    <w:tblStylePr w:type="band1Horz">
      <w:tblPr/>
      <w:tcPr>
        <w:tcBorders>
          <w:top w:val="single" w:sz="4" w:space="0" w:color="A7EA52" w:themeColor="accent3"/>
          <w:bottom w:val="single" w:sz="4" w:space="0" w:color="A7EA5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7EA52" w:themeColor="accent3"/>
          <w:left w:val="nil"/>
        </w:tcBorders>
      </w:tcPr>
    </w:tblStylePr>
    <w:tblStylePr w:type="swCell">
      <w:tblPr/>
      <w:tcPr>
        <w:tcBorders>
          <w:top w:val="double" w:sz="4" w:space="0" w:color="A7EA5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5DCEAF" w:themeColor="accent4"/>
        <w:left w:val="single" w:sz="4" w:space="0" w:color="5DCEAF" w:themeColor="accent4"/>
        <w:bottom w:val="single" w:sz="4" w:space="0" w:color="5DCEAF" w:themeColor="accent4"/>
        <w:right w:val="single" w:sz="4" w:space="0" w:color="5DCEA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DCEAF" w:themeFill="accent4"/>
      </w:tcPr>
    </w:tblStylePr>
    <w:tblStylePr w:type="lastRow">
      <w:rPr>
        <w:b/>
        <w:bCs/>
      </w:rPr>
      <w:tblPr/>
      <w:tcPr>
        <w:tcBorders>
          <w:top w:val="double" w:sz="4" w:space="0" w:color="5DCEA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DCEAF" w:themeColor="accent4"/>
          <w:right w:val="single" w:sz="4" w:space="0" w:color="5DCEAF" w:themeColor="accent4"/>
        </w:tcBorders>
      </w:tcPr>
    </w:tblStylePr>
    <w:tblStylePr w:type="band1Horz">
      <w:tblPr/>
      <w:tcPr>
        <w:tcBorders>
          <w:top w:val="single" w:sz="4" w:space="0" w:color="5DCEAF" w:themeColor="accent4"/>
          <w:bottom w:val="single" w:sz="4" w:space="0" w:color="5DCEA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DCEAF" w:themeColor="accent4"/>
          <w:left w:val="nil"/>
        </w:tcBorders>
      </w:tcPr>
    </w:tblStylePr>
    <w:tblStylePr w:type="swCell">
      <w:tblPr/>
      <w:tcPr>
        <w:tcBorders>
          <w:top w:val="double" w:sz="4" w:space="0" w:color="5DCEA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8021" w:themeColor="accent5"/>
        <w:left w:val="single" w:sz="4" w:space="0" w:color="FF8021" w:themeColor="accent5"/>
        <w:bottom w:val="single" w:sz="4" w:space="0" w:color="FF8021" w:themeColor="accent5"/>
        <w:right w:val="single" w:sz="4" w:space="0" w:color="FF802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021" w:themeFill="accent5"/>
      </w:tcPr>
    </w:tblStylePr>
    <w:tblStylePr w:type="lastRow">
      <w:rPr>
        <w:b/>
        <w:bCs/>
      </w:rPr>
      <w:tblPr/>
      <w:tcPr>
        <w:tcBorders>
          <w:top w:val="double" w:sz="4" w:space="0" w:color="FF802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021" w:themeColor="accent5"/>
          <w:right w:val="single" w:sz="4" w:space="0" w:color="FF8021" w:themeColor="accent5"/>
        </w:tcBorders>
      </w:tcPr>
    </w:tblStylePr>
    <w:tblStylePr w:type="band1Horz">
      <w:tblPr/>
      <w:tcPr>
        <w:tcBorders>
          <w:top w:val="single" w:sz="4" w:space="0" w:color="FF8021" w:themeColor="accent5"/>
          <w:bottom w:val="single" w:sz="4" w:space="0" w:color="FF802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021" w:themeColor="accent5"/>
          <w:left w:val="nil"/>
        </w:tcBorders>
      </w:tcPr>
    </w:tblStylePr>
    <w:tblStylePr w:type="swCell">
      <w:tblPr/>
      <w:tcPr>
        <w:tcBorders>
          <w:top w:val="double" w:sz="4" w:space="0" w:color="FF802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14124" w:themeColor="accent6"/>
        <w:left w:val="single" w:sz="4" w:space="0" w:color="F14124" w:themeColor="accent6"/>
        <w:bottom w:val="single" w:sz="4" w:space="0" w:color="F14124" w:themeColor="accent6"/>
        <w:right w:val="single" w:sz="4" w:space="0" w:color="F1412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4124" w:themeFill="accent6"/>
      </w:tcPr>
    </w:tblStylePr>
    <w:tblStylePr w:type="lastRow">
      <w:rPr>
        <w:b/>
        <w:bCs/>
      </w:rPr>
      <w:tblPr/>
      <w:tcPr>
        <w:tcBorders>
          <w:top w:val="double" w:sz="4" w:space="0" w:color="F1412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4124" w:themeColor="accent6"/>
          <w:right w:val="single" w:sz="4" w:space="0" w:color="F14124" w:themeColor="accent6"/>
        </w:tcBorders>
      </w:tcPr>
    </w:tblStylePr>
    <w:tblStylePr w:type="band1Horz">
      <w:tblPr/>
      <w:tcPr>
        <w:tcBorders>
          <w:top w:val="single" w:sz="4" w:space="0" w:color="F14124" w:themeColor="accent6"/>
          <w:bottom w:val="single" w:sz="4" w:space="0" w:color="F1412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4124" w:themeColor="accent6"/>
          <w:left w:val="nil"/>
        </w:tcBorders>
      </w:tcPr>
    </w:tblStylePr>
    <w:tblStylePr w:type="swCell">
      <w:tblPr/>
      <w:tcPr>
        <w:tcBorders>
          <w:top w:val="double" w:sz="4" w:space="0" w:color="F1412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4A3DE" w:themeColor="accent1" w:themeTint="99"/>
        <w:left w:val="single" w:sz="4" w:space="0" w:color="94A3DE" w:themeColor="accent1" w:themeTint="99"/>
        <w:bottom w:val="single" w:sz="4" w:space="0" w:color="94A3DE" w:themeColor="accent1" w:themeTint="99"/>
        <w:right w:val="single" w:sz="4" w:space="0" w:color="94A3DE" w:themeColor="accent1" w:themeTint="99"/>
        <w:insideH w:val="single" w:sz="4" w:space="0" w:color="94A3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67C8" w:themeColor="accent1"/>
          <w:left w:val="single" w:sz="4" w:space="0" w:color="4E67C8" w:themeColor="accent1"/>
          <w:bottom w:val="single" w:sz="4" w:space="0" w:color="4E67C8" w:themeColor="accent1"/>
          <w:right w:val="single" w:sz="4" w:space="0" w:color="4E67C8" w:themeColor="accent1"/>
          <w:insideH w:val="nil"/>
        </w:tcBorders>
        <w:shd w:val="clear" w:color="auto" w:fill="4E67C8" w:themeFill="accent1"/>
      </w:tcPr>
    </w:tblStylePr>
    <w:tblStylePr w:type="lastRow">
      <w:rPr>
        <w:b/>
        <w:bCs/>
      </w:rPr>
      <w:tblPr/>
      <w:tcPr>
        <w:tcBorders>
          <w:top w:val="double" w:sz="4" w:space="0" w:color="94A3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ECCF3" w:themeColor="accent2"/>
          <w:left w:val="single" w:sz="4" w:space="0" w:color="5ECCF3" w:themeColor="accent2"/>
          <w:bottom w:val="single" w:sz="4" w:space="0" w:color="5ECCF3" w:themeColor="accent2"/>
          <w:right w:val="single" w:sz="4" w:space="0" w:color="5ECCF3" w:themeColor="accent2"/>
          <w:insideH w:val="nil"/>
        </w:tcBorders>
        <w:shd w:val="clear" w:color="auto" w:fill="5ECCF3" w:themeFill="accent2"/>
      </w:tcPr>
    </w:tblStylePr>
    <w:tblStylePr w:type="lastRow">
      <w:rPr>
        <w:b/>
        <w:bCs/>
      </w:rPr>
      <w:tblPr/>
      <w:tcPr>
        <w:tcBorders>
          <w:top w:val="double" w:sz="4" w:space="0" w:color="9EE0F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9F296" w:themeColor="accent3" w:themeTint="99"/>
        <w:left w:val="single" w:sz="4" w:space="0" w:color="C9F296" w:themeColor="accent3" w:themeTint="99"/>
        <w:bottom w:val="single" w:sz="4" w:space="0" w:color="C9F296" w:themeColor="accent3" w:themeTint="99"/>
        <w:right w:val="single" w:sz="4" w:space="0" w:color="C9F296" w:themeColor="accent3" w:themeTint="99"/>
        <w:insideH w:val="single" w:sz="4" w:space="0" w:color="C9F29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EA52" w:themeColor="accent3"/>
          <w:left w:val="single" w:sz="4" w:space="0" w:color="A7EA52" w:themeColor="accent3"/>
          <w:bottom w:val="single" w:sz="4" w:space="0" w:color="A7EA52" w:themeColor="accent3"/>
          <w:right w:val="single" w:sz="4" w:space="0" w:color="A7EA52" w:themeColor="accent3"/>
          <w:insideH w:val="nil"/>
        </w:tcBorders>
        <w:shd w:val="clear" w:color="auto" w:fill="A7EA52" w:themeFill="accent3"/>
      </w:tcPr>
    </w:tblStylePr>
    <w:tblStylePr w:type="lastRow">
      <w:rPr>
        <w:b/>
        <w:bCs/>
      </w:rPr>
      <w:tblPr/>
      <w:tcPr>
        <w:tcBorders>
          <w:top w:val="double" w:sz="4" w:space="0" w:color="C9F29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DE1CF" w:themeColor="accent4" w:themeTint="99"/>
        <w:left w:val="single" w:sz="4" w:space="0" w:color="9DE1CF" w:themeColor="accent4" w:themeTint="99"/>
        <w:bottom w:val="single" w:sz="4" w:space="0" w:color="9DE1CF" w:themeColor="accent4" w:themeTint="99"/>
        <w:right w:val="single" w:sz="4" w:space="0" w:color="9DE1CF" w:themeColor="accent4" w:themeTint="99"/>
        <w:insideH w:val="single" w:sz="4" w:space="0" w:color="9DE1C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CEAF" w:themeColor="accent4"/>
          <w:left w:val="single" w:sz="4" w:space="0" w:color="5DCEAF" w:themeColor="accent4"/>
          <w:bottom w:val="single" w:sz="4" w:space="0" w:color="5DCEAF" w:themeColor="accent4"/>
          <w:right w:val="single" w:sz="4" w:space="0" w:color="5DCEAF" w:themeColor="accent4"/>
          <w:insideH w:val="nil"/>
        </w:tcBorders>
        <w:shd w:val="clear" w:color="auto" w:fill="5DCEAF" w:themeFill="accent4"/>
      </w:tcPr>
    </w:tblStylePr>
    <w:tblStylePr w:type="lastRow">
      <w:rPr>
        <w:b/>
        <w:bCs/>
      </w:rPr>
      <w:tblPr/>
      <w:tcPr>
        <w:tcBorders>
          <w:top w:val="double" w:sz="4" w:space="0" w:color="9DE1C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B279" w:themeColor="accent5" w:themeTint="99"/>
        <w:left w:val="single" w:sz="4" w:space="0" w:color="FFB279" w:themeColor="accent5" w:themeTint="99"/>
        <w:bottom w:val="single" w:sz="4" w:space="0" w:color="FFB279" w:themeColor="accent5" w:themeTint="99"/>
        <w:right w:val="single" w:sz="4" w:space="0" w:color="FFB279" w:themeColor="accent5" w:themeTint="99"/>
        <w:insideH w:val="single" w:sz="4" w:space="0" w:color="FFB27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021" w:themeColor="accent5"/>
          <w:left w:val="single" w:sz="4" w:space="0" w:color="FF8021" w:themeColor="accent5"/>
          <w:bottom w:val="single" w:sz="4" w:space="0" w:color="FF8021" w:themeColor="accent5"/>
          <w:right w:val="single" w:sz="4" w:space="0" w:color="FF8021" w:themeColor="accent5"/>
          <w:insideH w:val="nil"/>
        </w:tcBorders>
        <w:shd w:val="clear" w:color="auto" w:fill="FF8021" w:themeFill="accent5"/>
      </w:tcPr>
    </w:tblStylePr>
    <w:tblStylePr w:type="lastRow">
      <w:rPr>
        <w:b/>
        <w:bCs/>
      </w:rPr>
      <w:tblPr/>
      <w:tcPr>
        <w:tcBorders>
          <w:top w:val="double" w:sz="4" w:space="0" w:color="FFB27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4124" w:themeColor="accent6"/>
          <w:left w:val="single" w:sz="4" w:space="0" w:color="F14124" w:themeColor="accent6"/>
          <w:bottom w:val="single" w:sz="4" w:space="0" w:color="F14124" w:themeColor="accent6"/>
          <w:right w:val="single" w:sz="4" w:space="0" w:color="F14124" w:themeColor="accent6"/>
          <w:insideH w:val="nil"/>
        </w:tcBorders>
        <w:shd w:val="clear" w:color="auto" w:fill="F14124" w:themeFill="accent6"/>
      </w:tcPr>
    </w:tblStylePr>
    <w:tblStylePr w:type="lastRow">
      <w:rPr>
        <w:b/>
        <w:bCs/>
      </w:rPr>
      <w:tblPr/>
      <w:tcPr>
        <w:tcBorders>
          <w:top w:val="double" w:sz="4" w:space="0" w:color="F68C7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tblBorders>
    </w:tblPr>
    <w:tcPr>
      <w:shd w:val="clear" w:color="auto" w:fill="4E67C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ECCF3" w:themeColor="accent2"/>
        <w:left w:val="single" w:sz="24" w:space="0" w:color="5ECCF3" w:themeColor="accent2"/>
        <w:bottom w:val="single" w:sz="24" w:space="0" w:color="5ECCF3" w:themeColor="accent2"/>
        <w:right w:val="single" w:sz="24" w:space="0" w:color="5ECCF3" w:themeColor="accent2"/>
      </w:tblBorders>
    </w:tblPr>
    <w:tcPr>
      <w:shd w:val="clear" w:color="auto" w:fill="5ECCF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7EA52" w:themeColor="accent3"/>
        <w:left w:val="single" w:sz="24" w:space="0" w:color="A7EA52" w:themeColor="accent3"/>
        <w:bottom w:val="single" w:sz="24" w:space="0" w:color="A7EA52" w:themeColor="accent3"/>
        <w:right w:val="single" w:sz="24" w:space="0" w:color="A7EA52" w:themeColor="accent3"/>
      </w:tblBorders>
    </w:tblPr>
    <w:tcPr>
      <w:shd w:val="clear" w:color="auto" w:fill="A7EA5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DCEAF" w:themeColor="accent4"/>
        <w:left w:val="single" w:sz="24" w:space="0" w:color="5DCEAF" w:themeColor="accent4"/>
        <w:bottom w:val="single" w:sz="24" w:space="0" w:color="5DCEAF" w:themeColor="accent4"/>
        <w:right w:val="single" w:sz="24" w:space="0" w:color="5DCEAF" w:themeColor="accent4"/>
      </w:tblBorders>
    </w:tblPr>
    <w:tcPr>
      <w:shd w:val="clear" w:color="auto" w:fill="5DCEA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021" w:themeColor="accent5"/>
        <w:left w:val="single" w:sz="24" w:space="0" w:color="FF8021" w:themeColor="accent5"/>
        <w:bottom w:val="single" w:sz="24" w:space="0" w:color="FF8021" w:themeColor="accent5"/>
        <w:right w:val="single" w:sz="24" w:space="0" w:color="FF8021" w:themeColor="accent5"/>
      </w:tblBorders>
    </w:tblPr>
    <w:tcPr>
      <w:shd w:val="clear" w:color="auto" w:fill="FF802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4124" w:themeColor="accent6"/>
        <w:left w:val="single" w:sz="24" w:space="0" w:color="F14124" w:themeColor="accent6"/>
        <w:bottom w:val="single" w:sz="24" w:space="0" w:color="F14124" w:themeColor="accent6"/>
        <w:right w:val="single" w:sz="24" w:space="0" w:color="F14124" w:themeColor="accent6"/>
      </w:tblBorders>
    </w:tblPr>
    <w:tcPr>
      <w:shd w:val="clear" w:color="auto" w:fill="F1412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31479E" w:themeColor="accent1" w:themeShade="BF"/>
    </w:rPr>
    <w:tblPr>
      <w:tblStyleRowBandSize w:val="1"/>
      <w:tblStyleColBandSize w:val="1"/>
      <w:tblBorders>
        <w:top w:val="single" w:sz="4" w:space="0" w:color="4E67C8" w:themeColor="accent1"/>
        <w:bottom w:val="single" w:sz="4" w:space="0" w:color="4E67C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E67C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11B1EA" w:themeColor="accent2" w:themeShade="BF"/>
    </w:rPr>
    <w:tblPr>
      <w:tblStyleRowBandSize w:val="1"/>
      <w:tblStyleColBandSize w:val="1"/>
      <w:tblBorders>
        <w:top w:val="single" w:sz="4" w:space="0" w:color="5ECCF3" w:themeColor="accent2"/>
        <w:bottom w:val="single" w:sz="4" w:space="0" w:color="5ECCF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ECCF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80D219" w:themeColor="accent3" w:themeShade="BF"/>
    </w:rPr>
    <w:tblPr>
      <w:tblStyleRowBandSize w:val="1"/>
      <w:tblStyleColBandSize w:val="1"/>
      <w:tblBorders>
        <w:top w:val="single" w:sz="4" w:space="0" w:color="A7EA52" w:themeColor="accent3"/>
        <w:bottom w:val="single" w:sz="4" w:space="0" w:color="A7EA5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7EA5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7E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34AB8A" w:themeColor="accent4" w:themeShade="BF"/>
    </w:rPr>
    <w:tblPr>
      <w:tblStyleRowBandSize w:val="1"/>
      <w:tblStyleColBandSize w:val="1"/>
      <w:tblBorders>
        <w:top w:val="single" w:sz="4" w:space="0" w:color="5DCEAF" w:themeColor="accent4"/>
        <w:bottom w:val="single" w:sz="4" w:space="0" w:color="5DCEA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DCEA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D75C00" w:themeColor="accent5" w:themeShade="BF"/>
    </w:rPr>
    <w:tblPr>
      <w:tblStyleRowBandSize w:val="1"/>
      <w:tblStyleColBandSize w:val="1"/>
      <w:tblBorders>
        <w:top w:val="single" w:sz="4" w:space="0" w:color="FF8021" w:themeColor="accent5"/>
        <w:bottom w:val="single" w:sz="4" w:space="0" w:color="FF802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02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C2260C" w:themeColor="accent6" w:themeShade="BF"/>
    </w:rPr>
    <w:tblPr>
      <w:tblStyleRowBandSize w:val="1"/>
      <w:tblStyleColBandSize w:val="1"/>
      <w:tblBorders>
        <w:top w:val="single" w:sz="4" w:space="0" w:color="F14124" w:themeColor="accent6"/>
        <w:bottom w:val="single" w:sz="4" w:space="0" w:color="F1412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1412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31479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67C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67C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67C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67C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0F4" w:themeFill="accent1" w:themeFillTint="33"/>
      </w:tcPr>
    </w:tblStylePr>
    <w:tblStylePr w:type="band1Horz">
      <w:tblPr/>
      <w:tcPr>
        <w:shd w:val="clear" w:color="auto" w:fill="DBE0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11B1E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ECCF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ECCF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ECCF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ECCF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80D21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7EA5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7EA5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7EA5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7EA5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FADC" w:themeFill="accent3" w:themeFillTint="33"/>
      </w:tcPr>
    </w:tblStylePr>
    <w:tblStylePr w:type="band1Horz">
      <w:tblPr/>
      <w:tcPr>
        <w:shd w:val="clear" w:color="auto" w:fill="EDFAD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34AB8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DCEA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DCEA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DCEA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DCEA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EF5EE" w:themeFill="accent4" w:themeFillTint="33"/>
      </w:tcPr>
    </w:tblStylePr>
    <w:tblStylePr w:type="band1Horz">
      <w:tblPr/>
      <w:tcPr>
        <w:shd w:val="clear" w:color="auto" w:fill="DEF5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D75C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02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02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02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02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D2" w:themeFill="accent5" w:themeFillTint="33"/>
      </w:tcPr>
    </w:tblStylePr>
    <w:tblStylePr w:type="band1Horz">
      <w:tblPr/>
      <w:tcPr>
        <w:shd w:val="clear" w:color="auto" w:fill="FFE5D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C2260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412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412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412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412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8CD5" w:themeColor="accent1" w:themeTint="BF"/>
        <w:left w:val="single" w:sz="8" w:space="0" w:color="7A8CD5" w:themeColor="accent1" w:themeTint="BF"/>
        <w:bottom w:val="single" w:sz="8" w:space="0" w:color="7A8CD5" w:themeColor="accent1" w:themeTint="BF"/>
        <w:right w:val="single" w:sz="8" w:space="0" w:color="7A8CD5" w:themeColor="accent1" w:themeTint="BF"/>
        <w:insideH w:val="single" w:sz="8" w:space="0" w:color="7A8CD5" w:themeColor="accent1" w:themeTint="BF"/>
        <w:insideV w:val="single" w:sz="8" w:space="0" w:color="7A8CD5" w:themeColor="accent1" w:themeTint="BF"/>
      </w:tblBorders>
    </w:tblPr>
    <w:tcPr>
      <w:shd w:val="clear" w:color="auto" w:fill="D3D9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8CD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D8F6" w:themeColor="accent2" w:themeTint="BF"/>
        <w:left w:val="single" w:sz="8" w:space="0" w:color="86D8F6" w:themeColor="accent2" w:themeTint="BF"/>
        <w:bottom w:val="single" w:sz="8" w:space="0" w:color="86D8F6" w:themeColor="accent2" w:themeTint="BF"/>
        <w:right w:val="single" w:sz="8" w:space="0" w:color="86D8F6" w:themeColor="accent2" w:themeTint="BF"/>
        <w:insideH w:val="single" w:sz="8" w:space="0" w:color="86D8F6" w:themeColor="accent2" w:themeTint="BF"/>
        <w:insideV w:val="single" w:sz="8" w:space="0" w:color="86D8F6" w:themeColor="accent2" w:themeTint="BF"/>
      </w:tblBorders>
    </w:tblPr>
    <w:tcPr>
      <w:shd w:val="clear" w:color="auto" w:fill="D6F2F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6D8F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CEF7D" w:themeColor="accent3" w:themeTint="BF"/>
        <w:left w:val="single" w:sz="8" w:space="0" w:color="BCEF7D" w:themeColor="accent3" w:themeTint="BF"/>
        <w:bottom w:val="single" w:sz="8" w:space="0" w:color="BCEF7D" w:themeColor="accent3" w:themeTint="BF"/>
        <w:right w:val="single" w:sz="8" w:space="0" w:color="BCEF7D" w:themeColor="accent3" w:themeTint="BF"/>
        <w:insideH w:val="single" w:sz="8" w:space="0" w:color="BCEF7D" w:themeColor="accent3" w:themeTint="BF"/>
        <w:insideV w:val="single" w:sz="8" w:space="0" w:color="BCEF7D" w:themeColor="accent3" w:themeTint="BF"/>
      </w:tblBorders>
    </w:tblPr>
    <w:tcPr>
      <w:shd w:val="clear" w:color="auto" w:fill="E9F9D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EF7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4A8" w:themeFill="accent3" w:themeFillTint="7F"/>
      </w:tcPr>
    </w:tblStylePr>
    <w:tblStylePr w:type="band1Horz">
      <w:tblPr/>
      <w:tcPr>
        <w:shd w:val="clear" w:color="auto" w:fill="D2F4A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5DAC3" w:themeColor="accent4" w:themeTint="BF"/>
        <w:left w:val="single" w:sz="8" w:space="0" w:color="85DAC3" w:themeColor="accent4" w:themeTint="BF"/>
        <w:bottom w:val="single" w:sz="8" w:space="0" w:color="85DAC3" w:themeColor="accent4" w:themeTint="BF"/>
        <w:right w:val="single" w:sz="8" w:space="0" w:color="85DAC3" w:themeColor="accent4" w:themeTint="BF"/>
        <w:insideH w:val="single" w:sz="8" w:space="0" w:color="85DAC3" w:themeColor="accent4" w:themeTint="BF"/>
        <w:insideV w:val="single" w:sz="8" w:space="0" w:color="85DAC3" w:themeColor="accent4" w:themeTint="BF"/>
      </w:tblBorders>
    </w:tblPr>
    <w:tcPr>
      <w:shd w:val="clear" w:color="auto" w:fill="D6F3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5DA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9F58" w:themeColor="accent5" w:themeTint="BF"/>
        <w:left w:val="single" w:sz="8" w:space="0" w:color="FF9F58" w:themeColor="accent5" w:themeTint="BF"/>
        <w:bottom w:val="single" w:sz="8" w:space="0" w:color="FF9F58" w:themeColor="accent5" w:themeTint="BF"/>
        <w:right w:val="single" w:sz="8" w:space="0" w:color="FF9F58" w:themeColor="accent5" w:themeTint="BF"/>
        <w:insideH w:val="single" w:sz="8" w:space="0" w:color="FF9F58" w:themeColor="accent5" w:themeTint="BF"/>
        <w:insideV w:val="single" w:sz="8" w:space="0" w:color="FF9F58" w:themeColor="accent5" w:themeTint="BF"/>
      </w:tblBorders>
    </w:tblPr>
    <w:tcPr>
      <w:shd w:val="clear" w:color="auto" w:fill="FFDF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5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705A" w:themeColor="accent6" w:themeTint="BF"/>
        <w:left w:val="single" w:sz="8" w:space="0" w:color="F4705A" w:themeColor="accent6" w:themeTint="BF"/>
        <w:bottom w:val="single" w:sz="8" w:space="0" w:color="F4705A" w:themeColor="accent6" w:themeTint="BF"/>
        <w:right w:val="single" w:sz="8" w:space="0" w:color="F4705A" w:themeColor="accent6" w:themeTint="BF"/>
        <w:insideH w:val="single" w:sz="8" w:space="0" w:color="F4705A" w:themeColor="accent6" w:themeTint="BF"/>
        <w:insideV w:val="single" w:sz="8" w:space="0" w:color="F4705A" w:themeColor="accent6" w:themeTint="BF"/>
      </w:tblBorders>
    </w:tblPr>
    <w:tcPr>
      <w:shd w:val="clear" w:color="auto" w:fill="FBCFC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705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9F91" w:themeFill="accent6" w:themeFillTint="7F"/>
      </w:tcPr>
    </w:tblStylePr>
    <w:tblStylePr w:type="band1Horz">
      <w:tblPr/>
      <w:tcPr>
        <w:shd w:val="clear" w:color="auto" w:fill="F89F9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  <w:insideH w:val="single" w:sz="8" w:space="0" w:color="4E67C8" w:themeColor="accent1"/>
        <w:insideV w:val="single" w:sz="8" w:space="0" w:color="4E67C8" w:themeColor="accent1"/>
      </w:tblBorders>
    </w:tblPr>
    <w:tcPr>
      <w:shd w:val="clear" w:color="auto" w:fill="D3D9F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EF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0F4" w:themeFill="accent1" w:themeFillTint="33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tcBorders>
          <w:insideH w:val="single" w:sz="6" w:space="0" w:color="4E67C8" w:themeColor="accent1"/>
          <w:insideV w:val="single" w:sz="6" w:space="0" w:color="4E67C8" w:themeColor="accent1"/>
        </w:tcBorders>
        <w:shd w:val="clear" w:color="auto" w:fill="A6B3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  <w:insideH w:val="single" w:sz="8" w:space="0" w:color="5ECCF3" w:themeColor="accent2"/>
        <w:insideV w:val="single" w:sz="8" w:space="0" w:color="5ECCF3" w:themeColor="accent2"/>
      </w:tblBorders>
    </w:tblPr>
    <w:tcPr>
      <w:shd w:val="clear" w:color="auto" w:fill="D6F2F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4FC" w:themeFill="accent2" w:themeFillTint="33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tcBorders>
          <w:insideH w:val="single" w:sz="6" w:space="0" w:color="5ECCF3" w:themeColor="accent2"/>
          <w:insideV w:val="single" w:sz="6" w:space="0" w:color="5ECCF3" w:themeColor="accent2"/>
        </w:tcBorders>
        <w:shd w:val="clear" w:color="auto" w:fill="AEE5F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  <w:insideH w:val="single" w:sz="8" w:space="0" w:color="A7EA52" w:themeColor="accent3"/>
        <w:insideV w:val="single" w:sz="8" w:space="0" w:color="A7EA52" w:themeColor="accent3"/>
      </w:tblBorders>
    </w:tblPr>
    <w:tcPr>
      <w:shd w:val="clear" w:color="auto" w:fill="E9F9D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D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ADC" w:themeFill="accent3" w:themeFillTint="33"/>
      </w:tcPr>
    </w:tblStylePr>
    <w:tblStylePr w:type="band1Vert">
      <w:tblPr/>
      <w:tcPr>
        <w:shd w:val="clear" w:color="auto" w:fill="D2F4A8" w:themeFill="accent3" w:themeFillTint="7F"/>
      </w:tcPr>
    </w:tblStylePr>
    <w:tblStylePr w:type="band1Horz">
      <w:tblPr/>
      <w:tcPr>
        <w:tcBorders>
          <w:insideH w:val="single" w:sz="6" w:space="0" w:color="A7EA52" w:themeColor="accent3"/>
          <w:insideV w:val="single" w:sz="6" w:space="0" w:color="A7EA52" w:themeColor="accent3"/>
        </w:tcBorders>
        <w:shd w:val="clear" w:color="auto" w:fill="D2F4A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  <w:insideH w:val="single" w:sz="8" w:space="0" w:color="5DCEAF" w:themeColor="accent4"/>
        <w:insideV w:val="single" w:sz="8" w:space="0" w:color="5DCEAF" w:themeColor="accent4"/>
      </w:tblBorders>
    </w:tblPr>
    <w:tcPr>
      <w:shd w:val="clear" w:color="auto" w:fill="D6F3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A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5EE" w:themeFill="accent4" w:themeFillTint="33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tcBorders>
          <w:insideH w:val="single" w:sz="6" w:space="0" w:color="5DCEAF" w:themeColor="accent4"/>
          <w:insideV w:val="single" w:sz="6" w:space="0" w:color="5DCEAF" w:themeColor="accent4"/>
        </w:tcBorders>
        <w:shd w:val="clear" w:color="auto" w:fill="AEE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  <w:insideH w:val="single" w:sz="8" w:space="0" w:color="FF8021" w:themeColor="accent5"/>
        <w:insideV w:val="single" w:sz="8" w:space="0" w:color="FF8021" w:themeColor="accent5"/>
      </w:tblBorders>
    </w:tblPr>
    <w:tcPr>
      <w:shd w:val="clear" w:color="auto" w:fill="FFDF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D2" w:themeFill="accent5" w:themeFillTint="33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tcBorders>
          <w:insideH w:val="single" w:sz="6" w:space="0" w:color="FF8021" w:themeColor="accent5"/>
          <w:insideV w:val="single" w:sz="6" w:space="0" w:color="FF8021" w:themeColor="accent5"/>
        </w:tcBorders>
        <w:shd w:val="clear" w:color="auto" w:fill="FFBF9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  <w:insideH w:val="single" w:sz="8" w:space="0" w:color="F14124" w:themeColor="accent6"/>
        <w:insideV w:val="single" w:sz="8" w:space="0" w:color="F14124" w:themeColor="accent6"/>
      </w:tblBorders>
    </w:tblPr>
    <w:tcPr>
      <w:shd w:val="clear" w:color="auto" w:fill="FBCFC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ECE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8D3" w:themeFill="accent6" w:themeFillTint="33"/>
      </w:tcPr>
    </w:tblStylePr>
    <w:tblStylePr w:type="band1Vert">
      <w:tblPr/>
      <w:tcPr>
        <w:shd w:val="clear" w:color="auto" w:fill="F89F91" w:themeFill="accent6" w:themeFillTint="7F"/>
      </w:tcPr>
    </w:tblStylePr>
    <w:tblStylePr w:type="band1Horz">
      <w:tblPr/>
      <w:tcPr>
        <w:tcBorders>
          <w:insideH w:val="single" w:sz="6" w:space="0" w:color="F14124" w:themeColor="accent6"/>
          <w:insideV w:val="single" w:sz="6" w:space="0" w:color="F14124" w:themeColor="accent6"/>
        </w:tcBorders>
        <w:shd w:val="clear" w:color="auto" w:fill="F89F9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9F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67C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67C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B3E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B3E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F2F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ECCF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ECCF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EE5F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EE5F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9D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EA5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EA5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F4A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F4A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F3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CEA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CEA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EE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EE6D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02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02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9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9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CFC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412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412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9F9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9F91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E67C8" w:themeColor="accent1"/>
        <w:bottom w:val="single" w:sz="8" w:space="0" w:color="4E67C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67C8" w:themeColor="accent1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4E67C8" w:themeColor="accent1"/>
          <w:bottom w:val="single" w:sz="8" w:space="0" w:color="4E67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67C8" w:themeColor="accent1"/>
          <w:bottom w:val="single" w:sz="8" w:space="0" w:color="4E67C8" w:themeColor="accent1"/>
        </w:tcBorders>
      </w:tc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shd w:val="clear" w:color="auto" w:fill="D3D9F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ECCF3" w:themeColor="accent2"/>
        <w:bottom w:val="single" w:sz="8" w:space="0" w:color="5ECCF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ECCF3" w:themeColor="accent2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5ECCF3" w:themeColor="accent2"/>
          <w:bottom w:val="single" w:sz="8" w:space="0" w:color="5ECCF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ECCF3" w:themeColor="accent2"/>
          <w:bottom w:val="single" w:sz="8" w:space="0" w:color="5ECCF3" w:themeColor="accent2"/>
        </w:tcBorders>
      </w:tcPr>
    </w:tblStylePr>
    <w:tblStylePr w:type="band1Vert">
      <w:tblPr/>
      <w:tcPr>
        <w:shd w:val="clear" w:color="auto" w:fill="D6F2FC" w:themeFill="accent2" w:themeFillTint="3F"/>
      </w:tcPr>
    </w:tblStylePr>
    <w:tblStylePr w:type="band1Horz">
      <w:tblPr/>
      <w:tcPr>
        <w:shd w:val="clear" w:color="auto" w:fill="D6F2F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7EA52" w:themeColor="accent3"/>
        <w:bottom w:val="single" w:sz="8" w:space="0" w:color="A7EA5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EA52" w:themeColor="accent3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A7EA52" w:themeColor="accent3"/>
          <w:bottom w:val="single" w:sz="8" w:space="0" w:color="A7EA5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EA52" w:themeColor="accent3"/>
          <w:bottom w:val="single" w:sz="8" w:space="0" w:color="A7EA52" w:themeColor="accent3"/>
        </w:tcBorders>
      </w:tc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shd w:val="clear" w:color="auto" w:fill="E9F9D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DCEAF" w:themeColor="accent4"/>
        <w:bottom w:val="single" w:sz="8" w:space="0" w:color="5DCEA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DCEAF" w:themeColor="accent4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5DCEAF" w:themeColor="accent4"/>
          <w:bottom w:val="single" w:sz="8" w:space="0" w:color="5DCE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DCEAF" w:themeColor="accent4"/>
          <w:bottom w:val="single" w:sz="8" w:space="0" w:color="5DCEAF" w:themeColor="accent4"/>
        </w:tcBorders>
      </w:tcPr>
    </w:tblStylePr>
    <w:tblStylePr w:type="band1Vert">
      <w:tblPr/>
      <w:tcPr>
        <w:shd w:val="clear" w:color="auto" w:fill="D6F3EB" w:themeFill="accent4" w:themeFillTint="3F"/>
      </w:tcPr>
    </w:tblStylePr>
    <w:tblStylePr w:type="band1Horz">
      <w:tblPr/>
      <w:tcPr>
        <w:shd w:val="clear" w:color="auto" w:fill="D6F3E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8021" w:themeColor="accent5"/>
        <w:bottom w:val="single" w:sz="8" w:space="0" w:color="FF802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021" w:themeColor="accent5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FF8021" w:themeColor="accent5"/>
          <w:bottom w:val="single" w:sz="8" w:space="0" w:color="FF80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021" w:themeColor="accent5"/>
          <w:bottom w:val="single" w:sz="8" w:space="0" w:color="FF8021" w:themeColor="accent5"/>
        </w:tcBorders>
      </w:tc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shd w:val="clear" w:color="auto" w:fill="FFDF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14124" w:themeColor="accent6"/>
        <w:bottom w:val="single" w:sz="8" w:space="0" w:color="F1412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4124" w:themeColor="accent6"/>
        </w:tcBorders>
      </w:tcPr>
    </w:tblStylePr>
    <w:tblStylePr w:type="lastRow">
      <w:rPr>
        <w:b/>
        <w:bCs/>
        <w:color w:val="212745" w:themeColor="text2"/>
      </w:rPr>
      <w:tblPr/>
      <w:tcPr>
        <w:tcBorders>
          <w:top w:val="single" w:sz="8" w:space="0" w:color="F14124" w:themeColor="accent6"/>
          <w:bottom w:val="single" w:sz="8" w:space="0" w:color="F141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4124" w:themeColor="accent6"/>
          <w:bottom w:val="single" w:sz="8" w:space="0" w:color="F14124" w:themeColor="accent6"/>
        </w:tcBorders>
      </w:tcPr>
    </w:tblStylePr>
    <w:tblStylePr w:type="band1Vert">
      <w:tblPr/>
      <w:tcPr>
        <w:shd w:val="clear" w:color="auto" w:fill="FBCFC8" w:themeFill="accent6" w:themeFillTint="3F"/>
      </w:tcPr>
    </w:tblStylePr>
    <w:tblStylePr w:type="band1Horz">
      <w:tblPr/>
      <w:tcPr>
        <w:shd w:val="clear" w:color="auto" w:fill="FBCFC8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67C8" w:themeColor="accent1"/>
        <w:left w:val="single" w:sz="8" w:space="0" w:color="4E67C8" w:themeColor="accent1"/>
        <w:bottom w:val="single" w:sz="8" w:space="0" w:color="4E67C8" w:themeColor="accent1"/>
        <w:right w:val="single" w:sz="8" w:space="0" w:color="4E67C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67C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67C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67C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9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ECCF3" w:themeColor="accent2"/>
        <w:left w:val="single" w:sz="8" w:space="0" w:color="5ECCF3" w:themeColor="accent2"/>
        <w:bottom w:val="single" w:sz="8" w:space="0" w:color="5ECCF3" w:themeColor="accent2"/>
        <w:right w:val="single" w:sz="8" w:space="0" w:color="5ECCF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ECCF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ECCF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ECCF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F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F2F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EA52" w:themeColor="accent3"/>
        <w:left w:val="single" w:sz="8" w:space="0" w:color="A7EA52" w:themeColor="accent3"/>
        <w:bottom w:val="single" w:sz="8" w:space="0" w:color="A7EA52" w:themeColor="accent3"/>
        <w:right w:val="single" w:sz="8" w:space="0" w:color="A7EA5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EA5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EA5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EA5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9D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DCEAF" w:themeColor="accent4"/>
        <w:left w:val="single" w:sz="8" w:space="0" w:color="5DCEAF" w:themeColor="accent4"/>
        <w:bottom w:val="single" w:sz="8" w:space="0" w:color="5DCEAF" w:themeColor="accent4"/>
        <w:right w:val="single" w:sz="8" w:space="0" w:color="5DCEA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DCE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DCEA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DCEA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3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F3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021" w:themeColor="accent5"/>
        <w:left w:val="single" w:sz="8" w:space="0" w:color="FF8021" w:themeColor="accent5"/>
        <w:bottom w:val="single" w:sz="8" w:space="0" w:color="FF8021" w:themeColor="accent5"/>
        <w:right w:val="single" w:sz="8" w:space="0" w:color="FF802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0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02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02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4124" w:themeColor="accent6"/>
        <w:left w:val="single" w:sz="8" w:space="0" w:color="F14124" w:themeColor="accent6"/>
        <w:bottom w:val="single" w:sz="8" w:space="0" w:color="F14124" w:themeColor="accent6"/>
        <w:right w:val="single" w:sz="8" w:space="0" w:color="F1412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41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412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412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FC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CFC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8CD5" w:themeColor="accent1" w:themeTint="BF"/>
        <w:left w:val="single" w:sz="8" w:space="0" w:color="7A8CD5" w:themeColor="accent1" w:themeTint="BF"/>
        <w:bottom w:val="single" w:sz="8" w:space="0" w:color="7A8CD5" w:themeColor="accent1" w:themeTint="BF"/>
        <w:right w:val="single" w:sz="8" w:space="0" w:color="7A8CD5" w:themeColor="accent1" w:themeTint="BF"/>
        <w:insideH w:val="single" w:sz="8" w:space="0" w:color="7A8CD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8CD5" w:themeColor="accent1" w:themeTint="BF"/>
          <w:left w:val="single" w:sz="8" w:space="0" w:color="7A8CD5" w:themeColor="accent1" w:themeTint="BF"/>
          <w:bottom w:val="single" w:sz="8" w:space="0" w:color="7A8CD5" w:themeColor="accent1" w:themeTint="BF"/>
          <w:right w:val="single" w:sz="8" w:space="0" w:color="7A8CD5" w:themeColor="accent1" w:themeTint="BF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D5" w:themeColor="accent1" w:themeTint="BF"/>
          <w:left w:val="single" w:sz="8" w:space="0" w:color="7A8CD5" w:themeColor="accent1" w:themeTint="BF"/>
          <w:bottom w:val="single" w:sz="8" w:space="0" w:color="7A8CD5" w:themeColor="accent1" w:themeTint="BF"/>
          <w:right w:val="single" w:sz="8" w:space="0" w:color="7A8CD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9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D8F6" w:themeColor="accent2" w:themeTint="BF"/>
        <w:left w:val="single" w:sz="8" w:space="0" w:color="86D8F6" w:themeColor="accent2" w:themeTint="BF"/>
        <w:bottom w:val="single" w:sz="8" w:space="0" w:color="86D8F6" w:themeColor="accent2" w:themeTint="BF"/>
        <w:right w:val="single" w:sz="8" w:space="0" w:color="86D8F6" w:themeColor="accent2" w:themeTint="BF"/>
        <w:insideH w:val="single" w:sz="8" w:space="0" w:color="86D8F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6D8F6" w:themeColor="accent2" w:themeTint="BF"/>
          <w:left w:val="single" w:sz="8" w:space="0" w:color="86D8F6" w:themeColor="accent2" w:themeTint="BF"/>
          <w:bottom w:val="single" w:sz="8" w:space="0" w:color="86D8F6" w:themeColor="accent2" w:themeTint="BF"/>
          <w:right w:val="single" w:sz="8" w:space="0" w:color="86D8F6" w:themeColor="accent2" w:themeTint="BF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D8F6" w:themeColor="accent2" w:themeTint="BF"/>
          <w:left w:val="single" w:sz="8" w:space="0" w:color="86D8F6" w:themeColor="accent2" w:themeTint="BF"/>
          <w:bottom w:val="single" w:sz="8" w:space="0" w:color="86D8F6" w:themeColor="accent2" w:themeTint="BF"/>
          <w:right w:val="single" w:sz="8" w:space="0" w:color="86D8F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2F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F2F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CEF7D" w:themeColor="accent3" w:themeTint="BF"/>
        <w:left w:val="single" w:sz="8" w:space="0" w:color="BCEF7D" w:themeColor="accent3" w:themeTint="BF"/>
        <w:bottom w:val="single" w:sz="8" w:space="0" w:color="BCEF7D" w:themeColor="accent3" w:themeTint="BF"/>
        <w:right w:val="single" w:sz="8" w:space="0" w:color="BCEF7D" w:themeColor="accent3" w:themeTint="BF"/>
        <w:insideH w:val="single" w:sz="8" w:space="0" w:color="BCEF7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EF7D" w:themeColor="accent3" w:themeTint="BF"/>
          <w:left w:val="single" w:sz="8" w:space="0" w:color="BCEF7D" w:themeColor="accent3" w:themeTint="BF"/>
          <w:bottom w:val="single" w:sz="8" w:space="0" w:color="BCEF7D" w:themeColor="accent3" w:themeTint="BF"/>
          <w:right w:val="single" w:sz="8" w:space="0" w:color="BCEF7D" w:themeColor="accent3" w:themeTint="BF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EF7D" w:themeColor="accent3" w:themeTint="BF"/>
          <w:left w:val="single" w:sz="8" w:space="0" w:color="BCEF7D" w:themeColor="accent3" w:themeTint="BF"/>
          <w:bottom w:val="single" w:sz="8" w:space="0" w:color="BCEF7D" w:themeColor="accent3" w:themeTint="BF"/>
          <w:right w:val="single" w:sz="8" w:space="0" w:color="BCEF7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9D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5DAC3" w:themeColor="accent4" w:themeTint="BF"/>
        <w:left w:val="single" w:sz="8" w:space="0" w:color="85DAC3" w:themeColor="accent4" w:themeTint="BF"/>
        <w:bottom w:val="single" w:sz="8" w:space="0" w:color="85DAC3" w:themeColor="accent4" w:themeTint="BF"/>
        <w:right w:val="single" w:sz="8" w:space="0" w:color="85DAC3" w:themeColor="accent4" w:themeTint="BF"/>
        <w:insideH w:val="single" w:sz="8" w:space="0" w:color="85DA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5DAC3" w:themeColor="accent4" w:themeTint="BF"/>
          <w:left w:val="single" w:sz="8" w:space="0" w:color="85DAC3" w:themeColor="accent4" w:themeTint="BF"/>
          <w:bottom w:val="single" w:sz="8" w:space="0" w:color="85DAC3" w:themeColor="accent4" w:themeTint="BF"/>
          <w:right w:val="single" w:sz="8" w:space="0" w:color="85DAC3" w:themeColor="accent4" w:themeTint="BF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DAC3" w:themeColor="accent4" w:themeTint="BF"/>
          <w:left w:val="single" w:sz="8" w:space="0" w:color="85DAC3" w:themeColor="accent4" w:themeTint="BF"/>
          <w:bottom w:val="single" w:sz="8" w:space="0" w:color="85DAC3" w:themeColor="accent4" w:themeTint="BF"/>
          <w:right w:val="single" w:sz="8" w:space="0" w:color="85DA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3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F3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9F58" w:themeColor="accent5" w:themeTint="BF"/>
        <w:left w:val="single" w:sz="8" w:space="0" w:color="FF9F58" w:themeColor="accent5" w:themeTint="BF"/>
        <w:bottom w:val="single" w:sz="8" w:space="0" w:color="FF9F58" w:themeColor="accent5" w:themeTint="BF"/>
        <w:right w:val="single" w:sz="8" w:space="0" w:color="FF9F58" w:themeColor="accent5" w:themeTint="BF"/>
        <w:insideH w:val="single" w:sz="8" w:space="0" w:color="FF9F5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58" w:themeColor="accent5" w:themeTint="BF"/>
          <w:left w:val="single" w:sz="8" w:space="0" w:color="FF9F58" w:themeColor="accent5" w:themeTint="BF"/>
          <w:bottom w:val="single" w:sz="8" w:space="0" w:color="FF9F58" w:themeColor="accent5" w:themeTint="BF"/>
          <w:right w:val="single" w:sz="8" w:space="0" w:color="FF9F58" w:themeColor="accent5" w:themeTint="BF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58" w:themeColor="accent5" w:themeTint="BF"/>
          <w:left w:val="single" w:sz="8" w:space="0" w:color="FF9F58" w:themeColor="accent5" w:themeTint="BF"/>
          <w:bottom w:val="single" w:sz="8" w:space="0" w:color="FF9F58" w:themeColor="accent5" w:themeTint="BF"/>
          <w:right w:val="single" w:sz="8" w:space="0" w:color="FF9F5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705A" w:themeColor="accent6" w:themeTint="BF"/>
        <w:left w:val="single" w:sz="8" w:space="0" w:color="F4705A" w:themeColor="accent6" w:themeTint="BF"/>
        <w:bottom w:val="single" w:sz="8" w:space="0" w:color="F4705A" w:themeColor="accent6" w:themeTint="BF"/>
        <w:right w:val="single" w:sz="8" w:space="0" w:color="F4705A" w:themeColor="accent6" w:themeTint="BF"/>
        <w:insideH w:val="single" w:sz="8" w:space="0" w:color="F4705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705A" w:themeColor="accent6" w:themeTint="BF"/>
          <w:left w:val="single" w:sz="8" w:space="0" w:color="F4705A" w:themeColor="accent6" w:themeTint="BF"/>
          <w:bottom w:val="single" w:sz="8" w:space="0" w:color="F4705A" w:themeColor="accent6" w:themeTint="BF"/>
          <w:right w:val="single" w:sz="8" w:space="0" w:color="F4705A" w:themeColor="accent6" w:themeTint="BF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705A" w:themeColor="accent6" w:themeTint="BF"/>
          <w:left w:val="single" w:sz="8" w:space="0" w:color="F4705A" w:themeColor="accent6" w:themeTint="BF"/>
          <w:bottom w:val="single" w:sz="8" w:space="0" w:color="F4705A" w:themeColor="accent6" w:themeTint="BF"/>
          <w:right w:val="single" w:sz="8" w:space="0" w:color="F4705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FC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CFC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unhideWhenUsed/>
    <w:qFormat/>
    <w:rsid w:val="00F26DAA"/>
    <w:rPr>
      <w:rFonts w:asciiTheme="minorHAnsi" w:hAnsiTheme="minorHAnsi"/>
      <w:b/>
      <w:bCs/>
      <w:spacing w:val="20"/>
      <w:sz w:val="24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rPr>
      <w:rFonts w:eastAsiaTheme="majorEastAsia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568D11" w:themeColor="accent3" w:themeShade="80"/>
      </w:pBdr>
      <w:outlineLvl w:val="9"/>
    </w:pPr>
    <w:rPr>
      <w:szCs w:val="32"/>
    </w:rPr>
  </w:style>
  <w:style w:type="table" w:customStyle="1" w:styleId="Estilo1">
    <w:name w:val="Estilo 1"/>
    <w:basedOn w:val="TableNormal"/>
    <w:uiPriority w:val="99"/>
    <w:rsid w:val="00C021A3"/>
    <w:pPr>
      <w:spacing w:before="0" w:after="0"/>
    </w:pPr>
    <w:tblPr>
      <w:tblBorders>
        <w:top w:val="single" w:sz="24" w:space="0" w:color="A7EA52" w:themeColor="accent3"/>
        <w:bottom w:val="single" w:sz="24" w:space="0" w:color="A7EA52" w:themeColor="accent3"/>
        <w:insideH w:val="single" w:sz="8" w:space="0" w:color="5ECCF3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paragraph" w:customStyle="1" w:styleId="Nmerosdepgina">
    <w:name w:val="Números de página"/>
    <w:basedOn w:val="Normal"/>
    <w:uiPriority w:val="12"/>
    <w:semiHidden/>
    <w:qFormat/>
    <w:rsid w:val="00C9008F"/>
    <w:pPr>
      <w:jc w:val="right"/>
    </w:pPr>
  </w:style>
  <w:style w:type="paragraph" w:customStyle="1" w:styleId="Cdigo">
    <w:name w:val="Código"/>
    <w:basedOn w:val="Normal"/>
    <w:link w:val="CdigoCar"/>
    <w:qFormat/>
    <w:rsid w:val="00732AD5"/>
    <w:pPr>
      <w:pBdr>
        <w:left w:val="dotted" w:sz="4" w:space="4" w:color="auto"/>
      </w:pBdr>
      <w:spacing w:before="0" w:after="0" w:line="288" w:lineRule="auto"/>
      <w:ind w:left="288"/>
    </w:pPr>
    <w:rPr>
      <w:rFonts w:ascii="Consolas" w:hAnsi="Consolas"/>
      <w:sz w:val="20"/>
      <w:lang w:val="es-US"/>
    </w:rPr>
  </w:style>
  <w:style w:type="character" w:customStyle="1" w:styleId="CdigoCar">
    <w:name w:val="Código Car"/>
    <w:basedOn w:val="DefaultParagraphFont"/>
    <w:link w:val="Cdigo"/>
    <w:rsid w:val="00732AD5"/>
    <w:rPr>
      <w:rFonts w:ascii="Consolas" w:hAnsi="Consolas"/>
      <w:color w:val="262626" w:themeColor="text1" w:themeTint="D9"/>
      <w:sz w:val="20"/>
      <w:szCs w:val="21"/>
      <w:lang w:val="es-US"/>
    </w:rPr>
  </w:style>
  <w:style w:type="paragraph" w:customStyle="1" w:styleId="Titulo2">
    <w:name w:val="Titulo 2"/>
    <w:basedOn w:val="Heading1"/>
    <w:next w:val="Normal"/>
    <w:link w:val="Titulo2Car"/>
    <w:qFormat/>
    <w:rsid w:val="005819E5"/>
    <w:pPr>
      <w:ind w:left="0"/>
    </w:pPr>
    <w:rPr>
      <w:smallCaps w:val="0"/>
      <w:color w:val="80D219" w:themeColor="accent3" w:themeShade="BF"/>
      <w:sz w:val="24"/>
    </w:rPr>
  </w:style>
  <w:style w:type="character" w:customStyle="1" w:styleId="Titulo2Car">
    <w:name w:val="Titulo 2 Car"/>
    <w:basedOn w:val="DefaultParagraphFont"/>
    <w:link w:val="Titulo2"/>
    <w:rsid w:val="005819E5"/>
    <w:rPr>
      <w:rFonts w:asciiTheme="majorHAnsi" w:eastAsiaTheme="majorEastAsia" w:hAnsiTheme="majorHAnsi" w:cs="Times New Roman (Headings CS)"/>
      <w:b/>
      <w:color w:val="80D219" w:themeColor="accent3" w:themeShade="BF"/>
      <w:spacing w:val="20"/>
      <w:sz w:val="24"/>
      <w:szCs w:val="24"/>
    </w:rPr>
  </w:style>
  <w:style w:type="paragraph" w:customStyle="1" w:styleId="notas">
    <w:name w:val="notas"/>
    <w:basedOn w:val="Normal"/>
    <w:next w:val="Normal"/>
    <w:link w:val="notasCar"/>
    <w:qFormat/>
    <w:rsid w:val="00D60B77"/>
    <w:pPr>
      <w:jc w:val="right"/>
    </w:pPr>
    <w:rPr>
      <w:bCs/>
      <w:i/>
      <w:color w:val="595959" w:themeColor="text1" w:themeTint="A6"/>
      <w:sz w:val="18"/>
    </w:rPr>
  </w:style>
  <w:style w:type="character" w:customStyle="1" w:styleId="notasCar">
    <w:name w:val="notas Car"/>
    <w:basedOn w:val="DefaultParagraphFont"/>
    <w:link w:val="notas"/>
    <w:rsid w:val="00D60B77"/>
    <w:rPr>
      <w:rFonts w:ascii="Aptos Display" w:hAnsi="Aptos Display"/>
      <w:bCs/>
      <w:i/>
      <w:color w:val="595959" w:themeColor="text1" w:themeTint="A6"/>
      <w:sz w:val="18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F435D"/>
    <w:rPr>
      <w:rFonts w:asciiTheme="majorHAnsi" w:eastAsiaTheme="majorEastAsia" w:hAnsiTheme="majorHAnsi" w:cs="Times New Roman (Headings CS)"/>
      <w:b/>
      <w:smallCaps/>
      <w:color w:val="23735D" w:themeColor="accent4" w:themeShade="80"/>
      <w:spacing w:val="20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0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9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643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7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41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0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5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5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88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jpe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jpeg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jpeg"/><Relationship Id="rId43" Type="http://schemas.openxmlformats.org/officeDocument/2006/relationships/glossaryDocument" Target="glossary/document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1.jpeg"/><Relationship Id="rId25" Type="http://schemas.openxmlformats.org/officeDocument/2006/relationships/image" Target="media/image9.jpeg"/><Relationship Id="rId33" Type="http://schemas.openxmlformats.org/officeDocument/2006/relationships/image" Target="media/image17.jpeg"/><Relationship Id="rId38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li\AppData\Roaming\Microsoft\Templates\Minutas%20cl&#225;sica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512C0A7C2849258C906684619E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3F6E6-8CBA-4390-B204-EA7B12E3880D}"/>
      </w:docPartPr>
      <w:docPartBody>
        <w:p w:rsidR="00402F33" w:rsidRDefault="00402F33" w:rsidP="00402F33">
          <w:pPr>
            <w:pStyle w:val="C2512C0A7C2849258C906684619E8576"/>
          </w:pPr>
          <w:r w:rsidRPr="00876655">
            <w:rPr>
              <w:lang w:bidi="es-ES"/>
            </w:rPr>
            <w:t>Fecha: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0000000000000000000"/>
    <w:charset w:val="00"/>
    <w:family w:val="roman"/>
    <w:notTrueType/>
    <w:pitch w:val="default"/>
  </w:font>
  <w:font w:name="Meiryo">
    <w:altName w:val="メイリオ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381903">
    <w:abstractNumId w:val="1"/>
  </w:num>
  <w:num w:numId="2" w16cid:durableId="1868063835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F33"/>
    <w:rsid w:val="00075390"/>
    <w:rsid w:val="000D6807"/>
    <w:rsid w:val="00100FA3"/>
    <w:rsid w:val="001057BF"/>
    <w:rsid w:val="001505D7"/>
    <w:rsid w:val="001D659A"/>
    <w:rsid w:val="00206561"/>
    <w:rsid w:val="002B04DE"/>
    <w:rsid w:val="003429D2"/>
    <w:rsid w:val="003F7827"/>
    <w:rsid w:val="00402F33"/>
    <w:rsid w:val="0042515C"/>
    <w:rsid w:val="00474BB3"/>
    <w:rsid w:val="00492F31"/>
    <w:rsid w:val="004B19E1"/>
    <w:rsid w:val="004D50D3"/>
    <w:rsid w:val="004E1501"/>
    <w:rsid w:val="00534043"/>
    <w:rsid w:val="0055111C"/>
    <w:rsid w:val="005701CC"/>
    <w:rsid w:val="005E304A"/>
    <w:rsid w:val="005E5B7C"/>
    <w:rsid w:val="00627F40"/>
    <w:rsid w:val="00653B50"/>
    <w:rsid w:val="00662A54"/>
    <w:rsid w:val="00687DDD"/>
    <w:rsid w:val="0069018C"/>
    <w:rsid w:val="006D3DC6"/>
    <w:rsid w:val="007014D6"/>
    <w:rsid w:val="007100DD"/>
    <w:rsid w:val="00716CEF"/>
    <w:rsid w:val="00717C86"/>
    <w:rsid w:val="007A0D0D"/>
    <w:rsid w:val="007D19CE"/>
    <w:rsid w:val="00866E39"/>
    <w:rsid w:val="008977BD"/>
    <w:rsid w:val="008A7CB2"/>
    <w:rsid w:val="008D4F40"/>
    <w:rsid w:val="008F044B"/>
    <w:rsid w:val="00965D54"/>
    <w:rsid w:val="00990CED"/>
    <w:rsid w:val="009B3D3F"/>
    <w:rsid w:val="009F2D65"/>
    <w:rsid w:val="009F604F"/>
    <w:rsid w:val="00A11EF3"/>
    <w:rsid w:val="00A24BB1"/>
    <w:rsid w:val="00A34C09"/>
    <w:rsid w:val="00A51834"/>
    <w:rsid w:val="00AB0F38"/>
    <w:rsid w:val="00AD5D89"/>
    <w:rsid w:val="00B2057C"/>
    <w:rsid w:val="00B22FD8"/>
    <w:rsid w:val="00B7769E"/>
    <w:rsid w:val="00B95C83"/>
    <w:rsid w:val="00BA265B"/>
    <w:rsid w:val="00BA2C03"/>
    <w:rsid w:val="00BD0EF0"/>
    <w:rsid w:val="00C03682"/>
    <w:rsid w:val="00C15C80"/>
    <w:rsid w:val="00C523C9"/>
    <w:rsid w:val="00D22E88"/>
    <w:rsid w:val="00D3374C"/>
    <w:rsid w:val="00D50570"/>
    <w:rsid w:val="00D67F9E"/>
    <w:rsid w:val="00DA44AC"/>
    <w:rsid w:val="00DC4059"/>
    <w:rsid w:val="00DD78F8"/>
    <w:rsid w:val="00E01C17"/>
    <w:rsid w:val="00E11599"/>
    <w:rsid w:val="00E16505"/>
    <w:rsid w:val="00E54B75"/>
    <w:rsid w:val="00EF4A3E"/>
    <w:rsid w:val="00F1239C"/>
    <w:rsid w:val="00F15D0C"/>
    <w:rsid w:val="00F30CFD"/>
    <w:rsid w:val="00F72F7E"/>
    <w:rsid w:val="00FC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kern w:val="0"/>
      <w:sz w:val="22"/>
      <w:szCs w:val="21"/>
      <w:lang w:val="es-ES" w:eastAsia="ja-JP"/>
      <w14:ligatures w14:val="none"/>
    </w:rPr>
  </w:style>
  <w:style w:type="paragraph" w:customStyle="1" w:styleId="C2512C0A7C2849258C906684619E8576">
    <w:name w:val="C2512C0A7C2849258C906684619E8576"/>
    <w:rsid w:val="00402F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6.jpeg"/></Relationships>
</file>

<file path=word/theme/theme1.xml><?xml version="1.0" encoding="utf-8"?>
<a:theme xmlns:a="http://schemas.openxmlformats.org/drawingml/2006/main" name="PTA Agenda">
  <a:themeElements>
    <a:clrScheme name="Transmisión de listas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F7C962F-364E-44C6-A7EF-534454EF12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0C69A4-DCA6-4A12-8500-1AC62584B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Minutas clásicas.dotx</Template>
  <TotalTime>51</TotalTime>
  <Pages>1</Pages>
  <Words>4177</Words>
  <Characters>23810</Characters>
  <Application>Microsoft Office Word</Application>
  <DocSecurity>4</DocSecurity>
  <Lines>198</Lines>
  <Paragraphs>55</Paragraphs>
  <ScaleCrop>false</ScaleCrop>
  <Company/>
  <LinksUpToDate>false</LinksUpToDate>
  <CharactersWithSpaces>27932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 Guevara</dc:creator>
  <cp:keywords/>
  <cp:lastModifiedBy>Areli Guevara</cp:lastModifiedBy>
  <cp:revision>220</cp:revision>
  <cp:lastPrinted>2025-07-01T06:18:00Z</cp:lastPrinted>
  <dcterms:created xsi:type="dcterms:W3CDTF">2025-03-15T08:07:00Z</dcterms:created>
  <dcterms:modified xsi:type="dcterms:W3CDTF">2025-07-01T05:18:00Z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